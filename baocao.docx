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39307" w14:textId="77777777" w:rsidR="00A56553" w:rsidRDefault="00A56553" w:rsidP="00A56553">
      <w:pPr>
        <w:suppressAutoHyphens/>
        <w:autoSpaceDE w:val="0"/>
        <w:autoSpaceDN w:val="0"/>
        <w:adjustRightInd w:val="0"/>
        <w:jc w:val="center"/>
        <w:rPr>
          <w:sz w:val="28"/>
          <w:szCs w:val="28"/>
          <w:lang w:val="en"/>
        </w:rPr>
      </w:pPr>
      <w:r>
        <w:rPr>
          <w:bCs/>
          <w:sz w:val="28"/>
          <w:szCs w:val="28"/>
          <w:lang w:val="en"/>
        </w:rPr>
        <w:t>TỔNG LIÊN ĐOÀN LAO ĐỘNG VIỆT NAM</w:t>
      </w:r>
    </w:p>
    <w:p w14:paraId="065C60CB" w14:textId="77777777" w:rsidR="00A56553" w:rsidRDefault="00A56553" w:rsidP="00A56553">
      <w:pPr>
        <w:suppressAutoHyphens/>
        <w:autoSpaceDE w:val="0"/>
        <w:autoSpaceDN w:val="0"/>
        <w:adjustRightInd w:val="0"/>
        <w:jc w:val="center"/>
        <w:rPr>
          <w:sz w:val="28"/>
          <w:szCs w:val="28"/>
        </w:rPr>
      </w:pPr>
      <w:r>
        <w:rPr>
          <w:b/>
          <w:bCs/>
          <w:sz w:val="28"/>
          <w:szCs w:val="28"/>
          <w:lang w:val="en"/>
        </w:rPr>
        <w:t>TR</w:t>
      </w:r>
      <w:r>
        <w:rPr>
          <w:b/>
          <w:bCs/>
          <w:sz w:val="28"/>
          <w:szCs w:val="28"/>
          <w:lang w:val="vi-VN"/>
        </w:rPr>
        <w:t>ƯỜNG ĐẠI HỌC TÔN ĐỨC THẮNG</w:t>
      </w:r>
      <w:r>
        <w:rPr>
          <w:sz w:val="28"/>
          <w:szCs w:val="28"/>
          <w:lang w:val="vi-VN"/>
        </w:rPr>
        <w:t xml:space="preserve"> </w:t>
      </w:r>
    </w:p>
    <w:p w14:paraId="20F9F8C8" w14:textId="77777777" w:rsidR="00A56553" w:rsidRDefault="00A56553" w:rsidP="00A56553">
      <w:pPr>
        <w:suppressAutoHyphens/>
        <w:autoSpaceDE w:val="0"/>
        <w:autoSpaceDN w:val="0"/>
        <w:adjustRightInd w:val="0"/>
        <w:jc w:val="center"/>
        <w:rPr>
          <w:sz w:val="28"/>
          <w:szCs w:val="28"/>
          <w:lang w:val="en"/>
        </w:rPr>
      </w:pPr>
      <w:r>
        <w:rPr>
          <w:b/>
          <w:bCs/>
          <w:sz w:val="28"/>
          <w:szCs w:val="28"/>
          <w:lang w:val="en"/>
        </w:rPr>
        <w:t xml:space="preserve">KHOA CÔNG NGHỆ THÔNG TIN </w:t>
      </w:r>
    </w:p>
    <w:p w14:paraId="30C9CA81" w14:textId="77777777" w:rsidR="00A56553" w:rsidRPr="007B2D48" w:rsidRDefault="00A56553" w:rsidP="00A56553">
      <w:pPr>
        <w:suppressAutoHyphens/>
        <w:autoSpaceDE w:val="0"/>
        <w:autoSpaceDN w:val="0"/>
        <w:adjustRightInd w:val="0"/>
        <w:jc w:val="center"/>
        <w:rPr>
          <w:sz w:val="28"/>
          <w:szCs w:val="28"/>
          <w:lang w:val="en"/>
        </w:rPr>
      </w:pPr>
    </w:p>
    <w:p w14:paraId="486A7308" w14:textId="466442CD" w:rsidR="00A56553" w:rsidRPr="00483D84" w:rsidRDefault="00212ECF" w:rsidP="00A56553">
      <w:pPr>
        <w:suppressAutoHyphens/>
        <w:autoSpaceDE w:val="0"/>
        <w:autoSpaceDN w:val="0"/>
        <w:adjustRightInd w:val="0"/>
        <w:jc w:val="center"/>
        <w:rPr>
          <w:b/>
          <w:bCs/>
          <w:sz w:val="28"/>
          <w:szCs w:val="28"/>
          <w:lang w:val="en"/>
        </w:rPr>
      </w:pPr>
      <w:r>
        <w:rPr>
          <w:b/>
          <w:bCs/>
          <w:noProof/>
          <w:sz w:val="28"/>
          <w:szCs w:val="28"/>
          <w:lang w:val="en"/>
        </w:rPr>
        <w:drawing>
          <wp:inline distT="0" distB="0" distL="0" distR="0" wp14:anchorId="0F638C51" wp14:editId="790AAABB">
            <wp:extent cx="1455277" cy="804041"/>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79121" cy="817215"/>
                    </a:xfrm>
                    <a:prstGeom prst="rect">
                      <a:avLst/>
                    </a:prstGeom>
                  </pic:spPr>
                </pic:pic>
              </a:graphicData>
            </a:graphic>
          </wp:inline>
        </w:drawing>
      </w:r>
    </w:p>
    <w:p w14:paraId="36CBCE47" w14:textId="77777777" w:rsidR="00A56553" w:rsidRDefault="00A56553" w:rsidP="00A56553">
      <w:pPr>
        <w:suppressAutoHyphens/>
        <w:autoSpaceDE w:val="0"/>
        <w:autoSpaceDN w:val="0"/>
        <w:adjustRightInd w:val="0"/>
        <w:rPr>
          <w:b/>
          <w:bCs/>
          <w:szCs w:val="32"/>
          <w:lang w:val="en"/>
        </w:rPr>
      </w:pPr>
    </w:p>
    <w:p w14:paraId="43B54180" w14:textId="77777777" w:rsidR="00A56553" w:rsidRPr="000A2CC6" w:rsidRDefault="00A56553" w:rsidP="00A56553">
      <w:pPr>
        <w:suppressAutoHyphens/>
        <w:autoSpaceDE w:val="0"/>
        <w:autoSpaceDN w:val="0"/>
        <w:adjustRightInd w:val="0"/>
        <w:rPr>
          <w:b/>
          <w:bCs/>
          <w:sz w:val="28"/>
          <w:szCs w:val="32"/>
          <w:lang w:val="en"/>
        </w:rPr>
      </w:pPr>
    </w:p>
    <w:p w14:paraId="1B9E9ED3" w14:textId="0C6AF785" w:rsidR="00A56553" w:rsidRDefault="00A56553" w:rsidP="00A56553">
      <w:pPr>
        <w:suppressAutoHyphens/>
        <w:autoSpaceDE w:val="0"/>
        <w:autoSpaceDN w:val="0"/>
        <w:adjustRightInd w:val="0"/>
        <w:jc w:val="center"/>
        <w:rPr>
          <w:b/>
          <w:bCs/>
          <w:sz w:val="32"/>
          <w:szCs w:val="32"/>
          <w:lang w:val="en"/>
        </w:rPr>
      </w:pPr>
      <w:r>
        <w:rPr>
          <w:b/>
          <w:bCs/>
          <w:sz w:val="32"/>
          <w:szCs w:val="32"/>
          <w:lang w:val="en"/>
        </w:rPr>
        <w:t xml:space="preserve">BÁO CÁO </w:t>
      </w:r>
      <w:r w:rsidR="00A47E84">
        <w:rPr>
          <w:b/>
          <w:bCs/>
          <w:sz w:val="32"/>
          <w:szCs w:val="32"/>
          <w:lang w:val="en"/>
        </w:rPr>
        <w:t>DỰ ÁN CÔNG NGHỆ THÔNG TIN 1</w:t>
      </w:r>
    </w:p>
    <w:p w14:paraId="2F3FB788" w14:textId="77777777" w:rsidR="00A56553" w:rsidRPr="00483D84" w:rsidRDefault="00A56553" w:rsidP="00A56553">
      <w:pPr>
        <w:suppressAutoHyphens/>
        <w:autoSpaceDE w:val="0"/>
        <w:autoSpaceDN w:val="0"/>
        <w:adjustRightInd w:val="0"/>
        <w:jc w:val="center"/>
        <w:rPr>
          <w:b/>
          <w:bCs/>
          <w:sz w:val="28"/>
          <w:szCs w:val="28"/>
          <w:lang w:val="en"/>
        </w:rPr>
      </w:pPr>
    </w:p>
    <w:p w14:paraId="3A709CB2" w14:textId="0F897F0B" w:rsidR="00A56553" w:rsidRPr="00324453" w:rsidRDefault="002951EA" w:rsidP="00324453">
      <w:pPr>
        <w:suppressAutoHyphens/>
        <w:autoSpaceDE w:val="0"/>
        <w:autoSpaceDN w:val="0"/>
        <w:adjustRightInd w:val="0"/>
        <w:spacing w:line="240" w:lineRule="auto"/>
        <w:jc w:val="center"/>
        <w:rPr>
          <w:b/>
          <w:bCs/>
          <w:sz w:val="48"/>
          <w:szCs w:val="48"/>
        </w:rPr>
      </w:pPr>
      <w:r>
        <w:rPr>
          <w:b/>
          <w:bCs/>
          <w:sz w:val="48"/>
          <w:szCs w:val="48"/>
        </w:rPr>
        <w:t>XÂY DỰNG TRỢ LÝ ẢO THÔNG MINH CHO NHÀ HÀNG</w:t>
      </w:r>
    </w:p>
    <w:p w14:paraId="0D382CA9" w14:textId="77777777" w:rsidR="00A56553" w:rsidRDefault="00A56553" w:rsidP="00A56553">
      <w:pPr>
        <w:suppressAutoHyphens/>
        <w:autoSpaceDE w:val="0"/>
        <w:autoSpaceDN w:val="0"/>
        <w:adjustRightInd w:val="0"/>
        <w:spacing w:line="240" w:lineRule="auto"/>
        <w:rPr>
          <w:b/>
          <w:bCs/>
          <w:sz w:val="28"/>
          <w:szCs w:val="28"/>
          <w:lang w:val="en"/>
        </w:rPr>
      </w:pPr>
    </w:p>
    <w:p w14:paraId="3F161A9F" w14:textId="77777777" w:rsidR="00A56553" w:rsidRDefault="00A56553" w:rsidP="00A56553">
      <w:pPr>
        <w:suppressAutoHyphens/>
        <w:autoSpaceDE w:val="0"/>
        <w:autoSpaceDN w:val="0"/>
        <w:adjustRightInd w:val="0"/>
        <w:spacing w:line="240" w:lineRule="auto"/>
        <w:rPr>
          <w:b/>
          <w:bCs/>
          <w:sz w:val="28"/>
          <w:szCs w:val="28"/>
          <w:lang w:val="en"/>
        </w:rPr>
      </w:pPr>
    </w:p>
    <w:p w14:paraId="4E082DB0" w14:textId="77777777" w:rsidR="00A56553" w:rsidRPr="00483D84" w:rsidRDefault="00A56553" w:rsidP="0056458E">
      <w:pPr>
        <w:suppressAutoHyphens/>
        <w:autoSpaceDE w:val="0"/>
        <w:autoSpaceDN w:val="0"/>
        <w:adjustRightInd w:val="0"/>
        <w:spacing w:line="240" w:lineRule="auto"/>
        <w:ind w:firstLine="0"/>
        <w:rPr>
          <w:b/>
          <w:bCs/>
          <w:sz w:val="28"/>
          <w:szCs w:val="28"/>
          <w:lang w:val="en"/>
        </w:rPr>
      </w:pPr>
    </w:p>
    <w:p w14:paraId="2ACD904E" w14:textId="0202F154" w:rsidR="00A56553" w:rsidRDefault="00A56553" w:rsidP="00A56553">
      <w:pPr>
        <w:suppressAutoHyphens/>
        <w:autoSpaceDE w:val="0"/>
        <w:autoSpaceDN w:val="0"/>
        <w:adjustRightInd w:val="0"/>
        <w:jc w:val="right"/>
        <w:rPr>
          <w:sz w:val="28"/>
          <w:szCs w:val="28"/>
        </w:rPr>
      </w:pPr>
      <w:r>
        <w:rPr>
          <w:i/>
          <w:sz w:val="28"/>
          <w:szCs w:val="28"/>
          <w:lang w:val="en"/>
        </w:rPr>
        <w:t>Người h</w:t>
      </w:r>
      <w:r>
        <w:rPr>
          <w:i/>
          <w:sz w:val="28"/>
          <w:szCs w:val="28"/>
          <w:lang w:val="vi-VN"/>
        </w:rPr>
        <w:t>ướng dẫn</w:t>
      </w:r>
      <w:r>
        <w:rPr>
          <w:sz w:val="28"/>
          <w:szCs w:val="28"/>
          <w:lang w:val="vi-VN"/>
        </w:rPr>
        <w:t xml:space="preserve">: </w:t>
      </w:r>
      <w:r w:rsidR="005250D7">
        <w:rPr>
          <w:b/>
          <w:sz w:val="28"/>
          <w:szCs w:val="28"/>
        </w:rPr>
        <w:t>NGUYỄN VĂN A</w:t>
      </w:r>
    </w:p>
    <w:p w14:paraId="749B8EE9" w14:textId="2C4F952B" w:rsidR="00B075CA" w:rsidRDefault="00A56553" w:rsidP="00B075CA">
      <w:pPr>
        <w:suppressAutoHyphens/>
        <w:autoSpaceDE w:val="0"/>
        <w:autoSpaceDN w:val="0"/>
        <w:adjustRightInd w:val="0"/>
        <w:jc w:val="right"/>
        <w:rPr>
          <w:b/>
          <w:bCs/>
          <w:sz w:val="28"/>
          <w:szCs w:val="28"/>
        </w:rPr>
      </w:pPr>
      <w:r>
        <w:rPr>
          <w:i/>
          <w:sz w:val="28"/>
          <w:szCs w:val="28"/>
          <w:lang w:val="vi-VN"/>
        </w:rPr>
        <w:t>Người thực hiện</w:t>
      </w:r>
      <w:r>
        <w:rPr>
          <w:sz w:val="28"/>
          <w:szCs w:val="28"/>
          <w:lang w:val="vi-VN"/>
        </w:rPr>
        <w:t xml:space="preserve">: </w:t>
      </w:r>
      <w:r w:rsidR="005250D7">
        <w:rPr>
          <w:b/>
          <w:bCs/>
          <w:sz w:val="28"/>
          <w:szCs w:val="28"/>
        </w:rPr>
        <w:t>NGUYỄN VĂN B</w:t>
      </w:r>
      <w:r w:rsidR="00EF6E0E">
        <w:rPr>
          <w:b/>
          <w:bCs/>
          <w:sz w:val="28"/>
          <w:szCs w:val="28"/>
        </w:rPr>
        <w:t xml:space="preserve"> </w:t>
      </w:r>
      <w:r w:rsidR="00EF6E0E">
        <w:rPr>
          <w:b/>
          <w:bCs/>
          <w:sz w:val="28"/>
          <w:szCs w:val="28"/>
          <w:lang w:val="vi-VN"/>
        </w:rPr>
        <w:t xml:space="preserve">– </w:t>
      </w:r>
      <w:r w:rsidR="00EF6E0E">
        <w:rPr>
          <w:b/>
          <w:bCs/>
          <w:sz w:val="28"/>
          <w:szCs w:val="28"/>
        </w:rPr>
        <w:t>518005</w:t>
      </w:r>
      <w:r w:rsidR="0020174A">
        <w:rPr>
          <w:b/>
          <w:bCs/>
          <w:sz w:val="28"/>
          <w:szCs w:val="28"/>
        </w:rPr>
        <w:t>XX</w:t>
      </w:r>
    </w:p>
    <w:p w14:paraId="45EBEB20" w14:textId="39FBE84D" w:rsidR="006E7A75" w:rsidRDefault="006E7A75" w:rsidP="006E7A75">
      <w:pPr>
        <w:suppressAutoHyphens/>
        <w:autoSpaceDE w:val="0"/>
        <w:autoSpaceDN w:val="0"/>
        <w:adjustRightInd w:val="0"/>
        <w:ind w:firstLine="0"/>
        <w:rPr>
          <w:b/>
          <w:bCs/>
          <w:sz w:val="28"/>
          <w:szCs w:val="28"/>
        </w:rPr>
      </w:pPr>
    </w:p>
    <w:p w14:paraId="4EA8A4A4" w14:textId="77777777" w:rsidR="00812705" w:rsidRDefault="00812705" w:rsidP="006E7A75">
      <w:pPr>
        <w:suppressAutoHyphens/>
        <w:autoSpaceDE w:val="0"/>
        <w:autoSpaceDN w:val="0"/>
        <w:adjustRightInd w:val="0"/>
        <w:ind w:firstLine="0"/>
        <w:rPr>
          <w:b/>
          <w:bCs/>
          <w:sz w:val="28"/>
          <w:szCs w:val="28"/>
        </w:rPr>
      </w:pPr>
    </w:p>
    <w:p w14:paraId="3D6310F0" w14:textId="77777777" w:rsidR="00812705" w:rsidRDefault="00812705" w:rsidP="006E7A75">
      <w:pPr>
        <w:suppressAutoHyphens/>
        <w:autoSpaceDE w:val="0"/>
        <w:autoSpaceDN w:val="0"/>
        <w:adjustRightInd w:val="0"/>
        <w:ind w:firstLine="0"/>
        <w:rPr>
          <w:b/>
          <w:bCs/>
          <w:sz w:val="28"/>
          <w:szCs w:val="28"/>
        </w:rPr>
      </w:pPr>
    </w:p>
    <w:p w14:paraId="100BB6E8" w14:textId="77777777" w:rsidR="00EF6E0E" w:rsidRDefault="00EF6E0E" w:rsidP="006E7A75">
      <w:pPr>
        <w:suppressAutoHyphens/>
        <w:autoSpaceDE w:val="0"/>
        <w:autoSpaceDN w:val="0"/>
        <w:adjustRightInd w:val="0"/>
        <w:ind w:firstLine="0"/>
        <w:rPr>
          <w:b/>
          <w:bCs/>
          <w:sz w:val="28"/>
          <w:szCs w:val="28"/>
        </w:rPr>
      </w:pPr>
    </w:p>
    <w:p w14:paraId="0AA63BC1" w14:textId="77777777" w:rsidR="00662164" w:rsidRDefault="00662164" w:rsidP="006E7A75">
      <w:pPr>
        <w:suppressAutoHyphens/>
        <w:autoSpaceDE w:val="0"/>
        <w:autoSpaceDN w:val="0"/>
        <w:adjustRightInd w:val="0"/>
        <w:ind w:firstLine="0"/>
        <w:rPr>
          <w:b/>
          <w:bCs/>
          <w:sz w:val="28"/>
          <w:szCs w:val="28"/>
        </w:rPr>
      </w:pPr>
    </w:p>
    <w:p w14:paraId="62935644" w14:textId="77777777" w:rsidR="00A56553" w:rsidRPr="00AC55C9" w:rsidRDefault="00A56553" w:rsidP="0056458E">
      <w:pPr>
        <w:suppressAutoHyphens/>
        <w:autoSpaceDE w:val="0"/>
        <w:autoSpaceDN w:val="0"/>
        <w:adjustRightInd w:val="0"/>
        <w:ind w:firstLine="0"/>
        <w:rPr>
          <w:sz w:val="28"/>
          <w:szCs w:val="28"/>
        </w:rPr>
      </w:pPr>
    </w:p>
    <w:p w14:paraId="371CCC28" w14:textId="09A33434" w:rsidR="00A56553" w:rsidRDefault="00A56553" w:rsidP="009D7CD4">
      <w:pPr>
        <w:suppressAutoHyphens/>
        <w:autoSpaceDE w:val="0"/>
        <w:autoSpaceDN w:val="0"/>
        <w:adjustRightInd w:val="0"/>
        <w:jc w:val="center"/>
        <w:rPr>
          <w:b/>
          <w:bCs/>
          <w:iCs/>
          <w:sz w:val="28"/>
          <w:szCs w:val="28"/>
        </w:rPr>
      </w:pPr>
      <w:r>
        <w:rPr>
          <w:b/>
          <w:bCs/>
          <w:iCs/>
          <w:sz w:val="28"/>
          <w:szCs w:val="28"/>
          <w:lang w:val="vi-VN"/>
        </w:rPr>
        <w:t>THÀNH PHỐ HỒ CHÍ MINH, NĂM 20</w:t>
      </w:r>
      <w:r w:rsidR="00867CA7">
        <w:rPr>
          <w:b/>
          <w:bCs/>
          <w:iCs/>
          <w:sz w:val="28"/>
          <w:szCs w:val="28"/>
        </w:rPr>
        <w:t>2</w:t>
      </w:r>
      <w:r w:rsidR="00812705">
        <w:rPr>
          <w:b/>
          <w:bCs/>
          <w:iCs/>
          <w:sz w:val="28"/>
          <w:szCs w:val="28"/>
        </w:rPr>
        <w:t>5</w:t>
      </w:r>
    </w:p>
    <w:p w14:paraId="6EC93178" w14:textId="77777777" w:rsidR="00476B18" w:rsidRDefault="00476B18" w:rsidP="00476B18">
      <w:pPr>
        <w:suppressAutoHyphens/>
        <w:autoSpaceDE w:val="0"/>
        <w:autoSpaceDN w:val="0"/>
        <w:adjustRightInd w:val="0"/>
        <w:jc w:val="center"/>
        <w:rPr>
          <w:sz w:val="28"/>
          <w:szCs w:val="28"/>
          <w:lang w:val="en"/>
        </w:rPr>
      </w:pPr>
      <w:bookmarkStart w:id="0" w:name="_Toc387692905"/>
      <w:r>
        <w:rPr>
          <w:bCs/>
          <w:sz w:val="28"/>
          <w:szCs w:val="28"/>
          <w:lang w:val="en"/>
        </w:rPr>
        <w:t>TỔNG LIÊN ĐOÀN LAO ĐỘNG VIỆT NAM</w:t>
      </w:r>
    </w:p>
    <w:p w14:paraId="377BB46B" w14:textId="77777777" w:rsidR="00476B18" w:rsidRDefault="00476B18" w:rsidP="00476B18">
      <w:pPr>
        <w:suppressAutoHyphens/>
        <w:autoSpaceDE w:val="0"/>
        <w:autoSpaceDN w:val="0"/>
        <w:adjustRightInd w:val="0"/>
        <w:jc w:val="center"/>
        <w:rPr>
          <w:sz w:val="28"/>
          <w:szCs w:val="28"/>
        </w:rPr>
      </w:pPr>
      <w:r>
        <w:rPr>
          <w:b/>
          <w:bCs/>
          <w:sz w:val="28"/>
          <w:szCs w:val="28"/>
          <w:lang w:val="en"/>
        </w:rPr>
        <w:lastRenderedPageBreak/>
        <w:t>TR</w:t>
      </w:r>
      <w:r>
        <w:rPr>
          <w:b/>
          <w:bCs/>
          <w:sz w:val="28"/>
          <w:szCs w:val="28"/>
          <w:lang w:val="vi-VN"/>
        </w:rPr>
        <w:t>ƯỜNG ĐẠI HỌC TÔN ĐỨC THẮNG</w:t>
      </w:r>
      <w:r>
        <w:rPr>
          <w:sz w:val="28"/>
          <w:szCs w:val="28"/>
          <w:lang w:val="vi-VN"/>
        </w:rPr>
        <w:t xml:space="preserve"> </w:t>
      </w:r>
    </w:p>
    <w:p w14:paraId="1FC52F09" w14:textId="77777777" w:rsidR="00476B18" w:rsidRDefault="00476B18" w:rsidP="00476B18">
      <w:pPr>
        <w:suppressAutoHyphens/>
        <w:autoSpaceDE w:val="0"/>
        <w:autoSpaceDN w:val="0"/>
        <w:adjustRightInd w:val="0"/>
        <w:jc w:val="center"/>
        <w:rPr>
          <w:sz w:val="28"/>
          <w:szCs w:val="28"/>
          <w:lang w:val="en"/>
        </w:rPr>
      </w:pPr>
      <w:r>
        <w:rPr>
          <w:b/>
          <w:bCs/>
          <w:sz w:val="28"/>
          <w:szCs w:val="28"/>
          <w:lang w:val="en"/>
        </w:rPr>
        <w:t xml:space="preserve">KHOA CÔNG NGHỆ THÔNG TIN </w:t>
      </w:r>
    </w:p>
    <w:p w14:paraId="6AAA2EA7" w14:textId="77777777" w:rsidR="00476B18" w:rsidRPr="007B2D48" w:rsidRDefault="00476B18" w:rsidP="00476B18">
      <w:pPr>
        <w:suppressAutoHyphens/>
        <w:autoSpaceDE w:val="0"/>
        <w:autoSpaceDN w:val="0"/>
        <w:adjustRightInd w:val="0"/>
        <w:jc w:val="center"/>
        <w:rPr>
          <w:sz w:val="28"/>
          <w:szCs w:val="28"/>
          <w:lang w:val="en"/>
        </w:rPr>
      </w:pPr>
    </w:p>
    <w:p w14:paraId="1DCCBA53" w14:textId="77777777" w:rsidR="00476B18" w:rsidRPr="00483D84" w:rsidRDefault="00476B18" w:rsidP="00476B18">
      <w:pPr>
        <w:suppressAutoHyphens/>
        <w:autoSpaceDE w:val="0"/>
        <w:autoSpaceDN w:val="0"/>
        <w:adjustRightInd w:val="0"/>
        <w:jc w:val="center"/>
        <w:rPr>
          <w:b/>
          <w:bCs/>
          <w:sz w:val="28"/>
          <w:szCs w:val="28"/>
          <w:lang w:val="en"/>
        </w:rPr>
      </w:pPr>
      <w:r>
        <w:rPr>
          <w:b/>
          <w:bCs/>
          <w:noProof/>
          <w:sz w:val="28"/>
          <w:szCs w:val="28"/>
          <w:lang w:val="en"/>
        </w:rPr>
        <w:drawing>
          <wp:inline distT="0" distB="0" distL="0" distR="0" wp14:anchorId="34CD7E6E" wp14:editId="4A78173B">
            <wp:extent cx="1455277" cy="804041"/>
            <wp:effectExtent l="0" t="0" r="571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79121" cy="817215"/>
                    </a:xfrm>
                    <a:prstGeom prst="rect">
                      <a:avLst/>
                    </a:prstGeom>
                  </pic:spPr>
                </pic:pic>
              </a:graphicData>
            </a:graphic>
          </wp:inline>
        </w:drawing>
      </w:r>
    </w:p>
    <w:p w14:paraId="5214CD14" w14:textId="77777777" w:rsidR="00476B18" w:rsidRDefault="00476B18" w:rsidP="00476B18">
      <w:pPr>
        <w:suppressAutoHyphens/>
        <w:autoSpaceDE w:val="0"/>
        <w:autoSpaceDN w:val="0"/>
        <w:adjustRightInd w:val="0"/>
        <w:rPr>
          <w:b/>
          <w:bCs/>
          <w:szCs w:val="32"/>
          <w:lang w:val="en"/>
        </w:rPr>
      </w:pPr>
    </w:p>
    <w:p w14:paraId="030C6AAF" w14:textId="77777777" w:rsidR="00476B18" w:rsidRPr="000A2CC6" w:rsidRDefault="00476B18" w:rsidP="00476B18">
      <w:pPr>
        <w:suppressAutoHyphens/>
        <w:autoSpaceDE w:val="0"/>
        <w:autoSpaceDN w:val="0"/>
        <w:adjustRightInd w:val="0"/>
        <w:rPr>
          <w:b/>
          <w:bCs/>
          <w:sz w:val="28"/>
          <w:szCs w:val="32"/>
          <w:lang w:val="en"/>
        </w:rPr>
      </w:pPr>
    </w:p>
    <w:p w14:paraId="0E657D11" w14:textId="0A37534F" w:rsidR="00476B18" w:rsidRDefault="0020174A" w:rsidP="00476B18">
      <w:pPr>
        <w:suppressAutoHyphens/>
        <w:autoSpaceDE w:val="0"/>
        <w:autoSpaceDN w:val="0"/>
        <w:adjustRightInd w:val="0"/>
        <w:jc w:val="center"/>
        <w:rPr>
          <w:b/>
          <w:bCs/>
          <w:sz w:val="32"/>
          <w:szCs w:val="32"/>
          <w:lang w:val="en"/>
        </w:rPr>
      </w:pPr>
      <w:r>
        <w:rPr>
          <w:b/>
          <w:bCs/>
          <w:sz w:val="32"/>
          <w:szCs w:val="32"/>
          <w:lang w:val="en"/>
        </w:rPr>
        <w:t>BÁO CÁO DỰ ÁN CÔNG NGHỆ THÔNG TIN 1</w:t>
      </w:r>
    </w:p>
    <w:p w14:paraId="667B9F36" w14:textId="77777777" w:rsidR="00476B18" w:rsidRPr="00483D84" w:rsidRDefault="00476B18" w:rsidP="00476B18">
      <w:pPr>
        <w:suppressAutoHyphens/>
        <w:autoSpaceDE w:val="0"/>
        <w:autoSpaceDN w:val="0"/>
        <w:adjustRightInd w:val="0"/>
        <w:jc w:val="center"/>
        <w:rPr>
          <w:b/>
          <w:bCs/>
          <w:sz w:val="28"/>
          <w:szCs w:val="28"/>
          <w:lang w:val="en"/>
        </w:rPr>
      </w:pPr>
    </w:p>
    <w:p w14:paraId="1EB37B85" w14:textId="6CB7D43C" w:rsidR="007A5724" w:rsidRDefault="005D2B51" w:rsidP="00476B18">
      <w:pPr>
        <w:suppressAutoHyphens/>
        <w:autoSpaceDE w:val="0"/>
        <w:autoSpaceDN w:val="0"/>
        <w:adjustRightInd w:val="0"/>
        <w:spacing w:line="240" w:lineRule="auto"/>
        <w:jc w:val="center"/>
        <w:rPr>
          <w:b/>
          <w:bCs/>
          <w:sz w:val="48"/>
          <w:szCs w:val="48"/>
          <w:lang w:val="en"/>
        </w:rPr>
      </w:pPr>
      <w:r>
        <w:rPr>
          <w:b/>
          <w:bCs/>
          <w:sz w:val="48"/>
          <w:szCs w:val="48"/>
        </w:rPr>
        <w:t>XÂY DỰNG TRỢ LÝ ẢO THÔNG MINH CHO NHÀ HÀNG</w:t>
      </w:r>
    </w:p>
    <w:p w14:paraId="3485D54B" w14:textId="77777777" w:rsidR="007A5724" w:rsidRDefault="007A5724" w:rsidP="00476B18">
      <w:pPr>
        <w:suppressAutoHyphens/>
        <w:autoSpaceDE w:val="0"/>
        <w:autoSpaceDN w:val="0"/>
        <w:adjustRightInd w:val="0"/>
        <w:spacing w:line="240" w:lineRule="auto"/>
        <w:jc w:val="center"/>
        <w:rPr>
          <w:b/>
          <w:bCs/>
          <w:sz w:val="28"/>
          <w:szCs w:val="28"/>
          <w:lang w:val="en"/>
        </w:rPr>
      </w:pPr>
    </w:p>
    <w:p w14:paraId="6CD29D11" w14:textId="77777777" w:rsidR="00476B18" w:rsidRDefault="00476B18" w:rsidP="00476B18">
      <w:pPr>
        <w:suppressAutoHyphens/>
        <w:autoSpaceDE w:val="0"/>
        <w:autoSpaceDN w:val="0"/>
        <w:adjustRightInd w:val="0"/>
        <w:spacing w:line="240" w:lineRule="auto"/>
        <w:rPr>
          <w:b/>
          <w:bCs/>
          <w:sz w:val="28"/>
          <w:szCs w:val="28"/>
          <w:lang w:val="en"/>
        </w:rPr>
      </w:pPr>
    </w:p>
    <w:p w14:paraId="66E081BF" w14:textId="77777777" w:rsidR="00476B18" w:rsidRDefault="00476B18" w:rsidP="00476B18">
      <w:pPr>
        <w:suppressAutoHyphens/>
        <w:autoSpaceDE w:val="0"/>
        <w:autoSpaceDN w:val="0"/>
        <w:adjustRightInd w:val="0"/>
        <w:spacing w:line="240" w:lineRule="auto"/>
        <w:rPr>
          <w:b/>
          <w:bCs/>
          <w:sz w:val="28"/>
          <w:szCs w:val="28"/>
          <w:lang w:val="en"/>
        </w:rPr>
      </w:pPr>
    </w:p>
    <w:p w14:paraId="4DDE5DDE" w14:textId="77777777" w:rsidR="00476B18" w:rsidRPr="00483D84" w:rsidRDefault="00476B18" w:rsidP="00476B18">
      <w:pPr>
        <w:suppressAutoHyphens/>
        <w:autoSpaceDE w:val="0"/>
        <w:autoSpaceDN w:val="0"/>
        <w:adjustRightInd w:val="0"/>
        <w:spacing w:line="240" w:lineRule="auto"/>
        <w:ind w:firstLine="0"/>
        <w:rPr>
          <w:b/>
          <w:bCs/>
          <w:sz w:val="28"/>
          <w:szCs w:val="28"/>
          <w:lang w:val="en"/>
        </w:rPr>
      </w:pPr>
    </w:p>
    <w:p w14:paraId="66C3F38D" w14:textId="74F1F574" w:rsidR="00476B18" w:rsidRPr="00844B89" w:rsidRDefault="00476B18" w:rsidP="00476B18">
      <w:pPr>
        <w:suppressAutoHyphens/>
        <w:autoSpaceDE w:val="0"/>
        <w:autoSpaceDN w:val="0"/>
        <w:adjustRightInd w:val="0"/>
        <w:jc w:val="right"/>
        <w:rPr>
          <w:sz w:val="28"/>
          <w:szCs w:val="28"/>
        </w:rPr>
      </w:pPr>
      <w:r>
        <w:rPr>
          <w:i/>
          <w:sz w:val="28"/>
          <w:szCs w:val="28"/>
          <w:lang w:val="en"/>
        </w:rPr>
        <w:t>Người h</w:t>
      </w:r>
      <w:r>
        <w:rPr>
          <w:i/>
          <w:sz w:val="28"/>
          <w:szCs w:val="28"/>
          <w:lang w:val="vi-VN"/>
        </w:rPr>
        <w:t>ướng dẫn</w:t>
      </w:r>
      <w:r>
        <w:rPr>
          <w:sz w:val="28"/>
          <w:szCs w:val="28"/>
          <w:lang w:val="vi-VN"/>
        </w:rPr>
        <w:t xml:space="preserve">: </w:t>
      </w:r>
      <w:r w:rsidR="007C50AD">
        <w:rPr>
          <w:b/>
          <w:sz w:val="28"/>
          <w:szCs w:val="28"/>
        </w:rPr>
        <w:t>NGUYỄN VĂN A</w:t>
      </w:r>
    </w:p>
    <w:p w14:paraId="06634344" w14:textId="76644BBE" w:rsidR="00476B18" w:rsidRDefault="00476B18" w:rsidP="00476B18">
      <w:pPr>
        <w:suppressAutoHyphens/>
        <w:autoSpaceDE w:val="0"/>
        <w:autoSpaceDN w:val="0"/>
        <w:adjustRightInd w:val="0"/>
        <w:jc w:val="right"/>
        <w:rPr>
          <w:b/>
          <w:bCs/>
          <w:sz w:val="28"/>
          <w:szCs w:val="28"/>
        </w:rPr>
      </w:pPr>
      <w:r>
        <w:rPr>
          <w:i/>
          <w:sz w:val="28"/>
          <w:szCs w:val="28"/>
          <w:lang w:val="vi-VN"/>
        </w:rPr>
        <w:t>Người thực hiện</w:t>
      </w:r>
      <w:r>
        <w:rPr>
          <w:sz w:val="28"/>
          <w:szCs w:val="28"/>
          <w:lang w:val="vi-VN"/>
        </w:rPr>
        <w:t xml:space="preserve">: </w:t>
      </w:r>
      <w:r w:rsidR="007C50AD">
        <w:rPr>
          <w:b/>
          <w:bCs/>
          <w:sz w:val="28"/>
          <w:szCs w:val="28"/>
        </w:rPr>
        <w:t xml:space="preserve">NGUYỄN VĂN B </w:t>
      </w:r>
      <w:r w:rsidR="007C50AD">
        <w:rPr>
          <w:b/>
          <w:bCs/>
          <w:sz w:val="28"/>
          <w:szCs w:val="28"/>
          <w:lang w:val="vi-VN"/>
        </w:rPr>
        <w:t xml:space="preserve">– </w:t>
      </w:r>
      <w:r w:rsidR="007C50AD">
        <w:rPr>
          <w:b/>
          <w:bCs/>
          <w:sz w:val="28"/>
          <w:szCs w:val="28"/>
        </w:rPr>
        <w:t>51800500</w:t>
      </w:r>
    </w:p>
    <w:p w14:paraId="29182F6B" w14:textId="3D45FEDB" w:rsidR="00476B18" w:rsidRDefault="00476B18" w:rsidP="00476B18">
      <w:pPr>
        <w:suppressAutoHyphens/>
        <w:autoSpaceDE w:val="0"/>
        <w:autoSpaceDN w:val="0"/>
        <w:adjustRightInd w:val="0"/>
        <w:jc w:val="right"/>
        <w:rPr>
          <w:b/>
          <w:bCs/>
          <w:sz w:val="28"/>
          <w:szCs w:val="28"/>
        </w:rPr>
      </w:pPr>
    </w:p>
    <w:p w14:paraId="1FDFD9B0" w14:textId="77777777" w:rsidR="00476B18" w:rsidRDefault="00476B18" w:rsidP="00476B18">
      <w:pPr>
        <w:suppressAutoHyphens/>
        <w:autoSpaceDE w:val="0"/>
        <w:autoSpaceDN w:val="0"/>
        <w:adjustRightInd w:val="0"/>
        <w:ind w:firstLine="0"/>
        <w:rPr>
          <w:b/>
          <w:bCs/>
          <w:sz w:val="28"/>
          <w:szCs w:val="28"/>
        </w:rPr>
      </w:pPr>
    </w:p>
    <w:p w14:paraId="7AFF23A9" w14:textId="07B0BB7F" w:rsidR="00476B18" w:rsidRDefault="00476B18" w:rsidP="00476B18">
      <w:pPr>
        <w:suppressAutoHyphens/>
        <w:autoSpaceDE w:val="0"/>
        <w:autoSpaceDN w:val="0"/>
        <w:adjustRightInd w:val="0"/>
        <w:ind w:firstLine="0"/>
        <w:rPr>
          <w:b/>
          <w:bCs/>
          <w:sz w:val="28"/>
          <w:szCs w:val="28"/>
        </w:rPr>
      </w:pPr>
    </w:p>
    <w:p w14:paraId="2215B6D4" w14:textId="77777777" w:rsidR="00690BC1" w:rsidRPr="00AC55C9" w:rsidRDefault="00690BC1" w:rsidP="00476B18">
      <w:pPr>
        <w:suppressAutoHyphens/>
        <w:autoSpaceDE w:val="0"/>
        <w:autoSpaceDN w:val="0"/>
        <w:adjustRightInd w:val="0"/>
        <w:ind w:firstLine="0"/>
        <w:rPr>
          <w:sz w:val="28"/>
          <w:szCs w:val="28"/>
        </w:rPr>
      </w:pPr>
    </w:p>
    <w:p w14:paraId="0A0F5EF2" w14:textId="61197D30" w:rsidR="00A54063" w:rsidRDefault="00476B18" w:rsidP="00476B18">
      <w:pPr>
        <w:suppressAutoHyphens/>
        <w:autoSpaceDE w:val="0"/>
        <w:autoSpaceDN w:val="0"/>
        <w:adjustRightInd w:val="0"/>
        <w:jc w:val="center"/>
        <w:rPr>
          <w:b/>
          <w:bCs/>
          <w:iCs/>
          <w:sz w:val="28"/>
          <w:szCs w:val="28"/>
          <w:lang w:val="vi-VN"/>
        </w:rPr>
        <w:sectPr w:rsidR="00A54063">
          <w:pgSz w:w="12240" w:h="15840"/>
          <w:pgMar w:top="1985" w:right="1134" w:bottom="1701" w:left="1985" w:header="720" w:footer="720" w:gutter="0"/>
          <w:pgNumType w:fmt="lowerRoman" w:start="1"/>
          <w:cols w:space="720"/>
          <w:docGrid w:linePitch="360"/>
        </w:sectPr>
      </w:pPr>
      <w:r>
        <w:rPr>
          <w:b/>
          <w:bCs/>
          <w:iCs/>
          <w:sz w:val="28"/>
          <w:szCs w:val="28"/>
          <w:lang w:val="vi-VN"/>
        </w:rPr>
        <w:t>THÀNH PHỐ HỒ CHÍ MINH, NĂM 20</w:t>
      </w:r>
      <w:r>
        <w:rPr>
          <w:b/>
          <w:bCs/>
          <w:iCs/>
          <w:sz w:val="28"/>
          <w:szCs w:val="28"/>
        </w:rPr>
        <w:t>2</w:t>
      </w:r>
      <w:r w:rsidR="00EA4493">
        <w:rPr>
          <w:b/>
          <w:bCs/>
          <w:iCs/>
          <w:sz w:val="28"/>
          <w:szCs w:val="28"/>
        </w:rPr>
        <w:t>5</w:t>
      </w:r>
    </w:p>
    <w:p w14:paraId="0ABA30CD" w14:textId="77777777" w:rsidR="00B001F2" w:rsidRPr="0088633F" w:rsidRDefault="00B32EB8" w:rsidP="00926F0C">
      <w:pPr>
        <w:pStyle w:val="Heading1"/>
        <w:numPr>
          <w:ilvl w:val="0"/>
          <w:numId w:val="0"/>
        </w:numPr>
        <w:ind w:left="432"/>
        <w:jc w:val="center"/>
      </w:pPr>
      <w:bookmarkStart w:id="1" w:name="_Toc55225030"/>
      <w:bookmarkStart w:id="2" w:name="_Toc213460964"/>
      <w:r w:rsidRPr="0088633F">
        <w:lastRenderedPageBreak/>
        <w:t>LỜI CẢM ƠN</w:t>
      </w:r>
      <w:bookmarkEnd w:id="0"/>
      <w:bookmarkEnd w:id="1"/>
      <w:bookmarkEnd w:id="2"/>
    </w:p>
    <w:p w14:paraId="3D9F03BC" w14:textId="77777777" w:rsidR="009D5524" w:rsidRPr="009D5524" w:rsidRDefault="009D5524" w:rsidP="009D5524">
      <w:pPr>
        <w:pStyle w:val="Nidungvnbn"/>
        <w:rPr>
          <w:lang w:val="vi-VN"/>
        </w:rPr>
      </w:pPr>
      <w:r w:rsidRPr="009D5524">
        <w:rPr>
          <w:lang w:val="vi-VN"/>
        </w:rPr>
        <w:t>Em xin gửi lời cảm ơn chân thành và sâu sắc nhất đến thầy Nguyễn Văn A, người đã tận tình hướng dẫn, chỉ bảo em trong suốt quá trình thực hiện đề tài “Xây dựng Trợ lý ảo thông minh cho nhà hàng”. Thầy không chỉ truyền đạt cho em những kiến thức quý báu về chuyên môn mà còn giúp em rèn luyện tư duy nghiên cứu, khả năng phân tích và cách tiếp cận vấn đề một cách khoa học.</w:t>
      </w:r>
    </w:p>
    <w:p w14:paraId="158E66A3" w14:textId="1FA8FB7C" w:rsidR="009D5524" w:rsidRPr="009D5524" w:rsidRDefault="009D5524" w:rsidP="009D5524">
      <w:pPr>
        <w:pStyle w:val="Nidungvnbn"/>
      </w:pPr>
      <w:r w:rsidRPr="009D5524">
        <w:rPr>
          <w:lang w:val="vi-VN"/>
        </w:rPr>
        <w:t>Trong quá trình làm việc, thầy luôn dành thời gian góp ý, đưa ra những nhận xét xác đáng và định hướng đúng đắn, giúp em nhận ra những thiếu sót của bản thân để hoàn thiện đề tài một cách tốt nhất.</w:t>
      </w:r>
    </w:p>
    <w:p w14:paraId="24DE92B0" w14:textId="30C4817D" w:rsidR="009D5524" w:rsidRPr="009D5524" w:rsidRDefault="009D5524" w:rsidP="009D5524">
      <w:pPr>
        <w:pStyle w:val="Nidungvnbn"/>
      </w:pPr>
      <w:r w:rsidRPr="009D5524">
        <w:rPr>
          <w:lang w:val="vi-VN"/>
        </w:rPr>
        <w:t>Bên cạnh đó, em xin gửi lời cảm ơn đến Trường Đại học Tôn Đức Thắng, Khoa Công nghệ Thông tin, cùng các thầy cô đã giảng dạy, cung cấp cho em nền tảng kiến thức vững chắc trong suốt quá trình học tập. Những bài giảng và kinh nghiệm thực tiễn của quý thầy cô là hành trang quý giá giúp em có thể vận dụng hiệu quả vào việc thực hiện dự án này.</w:t>
      </w:r>
    </w:p>
    <w:p w14:paraId="798587D6" w14:textId="7DA87026" w:rsidR="009D5524" w:rsidRPr="009D5524" w:rsidRDefault="009D5524" w:rsidP="009D5524">
      <w:pPr>
        <w:pStyle w:val="Nidungvnbn"/>
      </w:pPr>
      <w:r w:rsidRPr="009D5524">
        <w:rPr>
          <w:lang w:val="vi-VN"/>
        </w:rPr>
        <w:t>Em cũng xin cảm ơn bạn bè và người thân đã luôn động viên, chia sẻ và hỗ trợ em trong suốt quá trình nghiên cứu và hoàn thiện báo cáo.</w:t>
      </w:r>
    </w:p>
    <w:p w14:paraId="641C5046" w14:textId="41E3568B" w:rsidR="009D5524" w:rsidRPr="009D5524" w:rsidRDefault="009D5524" w:rsidP="009D5524">
      <w:pPr>
        <w:pStyle w:val="Nidungvnbn"/>
      </w:pPr>
      <w:r w:rsidRPr="009D5524">
        <w:rPr>
          <w:lang w:val="vi-VN"/>
        </w:rPr>
        <w:t>Mặc dù đã cố gắng hết sức để hoàn thành đề tài, song do kiến thức và kinh nghiệm còn hạn chế, bài báo cáo chắc chắn không tránh khỏi những thiếu sót. Em rất mong nhận được sự thông cảm và những góp ý quý báu từ quý thầy cô để bài làm được hoàn thiện hơn trong tương lai.</w:t>
      </w:r>
    </w:p>
    <w:p w14:paraId="23EED582" w14:textId="2D4087DD" w:rsidR="00B001F2" w:rsidRPr="00B075CA" w:rsidRDefault="009D5524" w:rsidP="009D5524">
      <w:pPr>
        <w:pStyle w:val="Nidungvnbn"/>
        <w:rPr>
          <w:lang w:val="vi-VN"/>
        </w:rPr>
      </w:pPr>
      <w:r w:rsidRPr="009D5524">
        <w:rPr>
          <w:lang w:val="vi-VN"/>
        </w:rPr>
        <w:t>Em xin chân thành cảm ơn!</w:t>
      </w:r>
      <w:r w:rsidR="00DB067A" w:rsidRPr="00B075CA">
        <w:rPr>
          <w:lang w:val="vi-VN"/>
        </w:rPr>
        <w:t>.</w:t>
      </w:r>
    </w:p>
    <w:p w14:paraId="1C819613" w14:textId="77777777" w:rsidR="00B001F2" w:rsidRPr="00B075CA" w:rsidRDefault="00B32EB8" w:rsidP="00926F0C">
      <w:pPr>
        <w:pStyle w:val="Heading1"/>
        <w:numPr>
          <w:ilvl w:val="0"/>
          <w:numId w:val="0"/>
        </w:numPr>
        <w:ind w:left="432"/>
        <w:jc w:val="center"/>
      </w:pPr>
      <w:bookmarkStart w:id="3" w:name="_Toc55225031"/>
      <w:bookmarkStart w:id="4" w:name="_Toc213460965"/>
      <w:r w:rsidRPr="0088633F">
        <w:lastRenderedPageBreak/>
        <w:t>BÁO CÁO ĐƯỢC HOÀN THÀNH</w:t>
      </w:r>
      <w:r w:rsidR="008C72B3" w:rsidRPr="0088633F">
        <w:br w:type="textWrapping" w:clear="all"/>
      </w:r>
      <w:r w:rsidRPr="0088633F">
        <w:t>TẠI TRƯỜNG ĐẠI HỌC TÔN ĐỨC THẮNG</w:t>
      </w:r>
      <w:bookmarkEnd w:id="3"/>
      <w:bookmarkEnd w:id="4"/>
    </w:p>
    <w:p w14:paraId="32671312" w14:textId="62388896" w:rsidR="00B001F2" w:rsidRDefault="00B32EB8" w:rsidP="005455E1">
      <w:pPr>
        <w:pStyle w:val="Nidungvnbn"/>
        <w:rPr>
          <w:lang w:val="vi-VN"/>
        </w:rPr>
      </w:pPr>
      <w:r>
        <w:rPr>
          <w:lang w:val="vi-VN"/>
        </w:rPr>
        <w:t xml:space="preserve">Tôi xin cam đoan đây là sản phẩm báo cáo của tôi và được sự hướng dẫn của </w:t>
      </w:r>
      <w:r w:rsidR="006C3FFE">
        <w:t>Nguyễn Văn A</w:t>
      </w:r>
      <w:r>
        <w:rPr>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37536DE9" w14:textId="77777777" w:rsidR="00B001F2" w:rsidRDefault="00B32EB8" w:rsidP="005455E1">
      <w:pPr>
        <w:pStyle w:val="Nidungvnbn"/>
        <w:rPr>
          <w:lang w:val="vi-VN"/>
        </w:rPr>
      </w:pPr>
      <w:r>
        <w:rPr>
          <w:lang w:val="vi-VN"/>
        </w:rPr>
        <w:t>Ngoài ra, trong đồ án còn sử dụng một số nhận xét, đánh giá cũng như số liệu của các tác giả khác, cơ quan tổ chức khác đều có trích dẫn và chú thích nguồn gốc.</w:t>
      </w:r>
    </w:p>
    <w:p w14:paraId="16AC4B5B" w14:textId="77777777" w:rsidR="00B001F2" w:rsidRDefault="00B32EB8" w:rsidP="005455E1">
      <w:pPr>
        <w:pStyle w:val="Nidungvnbn"/>
        <w:rPr>
          <w:b/>
          <w:lang w:val="vi-VN"/>
        </w:rPr>
      </w:pPr>
      <w:r>
        <w:rPr>
          <w:b/>
          <w:lang w:val="vi-VN"/>
        </w:rPr>
        <w:t xml:space="preserve">Nếu phát hiện có bất kỳ sự gian lận nào tôi xin hoàn toàn chịu trách nhiệm về nội dung đồ án của mình. </w:t>
      </w:r>
      <w:r>
        <w:rPr>
          <w:lang w:val="vi-VN"/>
        </w:rPr>
        <w:t>Trường đại học Tôn Đức Thắng không liên quan đến những vi phạm tác quyền, bản quyền do tôi gây ra trong quá trình thực hiện (nếu có).</w:t>
      </w:r>
    </w:p>
    <w:p w14:paraId="6AD38F03" w14:textId="08595127" w:rsidR="00B001F2" w:rsidRPr="006C3FFE" w:rsidRDefault="00B32EB8" w:rsidP="00572ACB">
      <w:pPr>
        <w:autoSpaceDE w:val="0"/>
        <w:autoSpaceDN w:val="0"/>
        <w:adjustRightInd w:val="0"/>
        <w:ind w:left="3600" w:firstLine="540"/>
        <w:rPr>
          <w:i/>
          <w:szCs w:val="26"/>
        </w:rPr>
      </w:pPr>
      <w:r>
        <w:rPr>
          <w:i/>
          <w:szCs w:val="26"/>
          <w:lang w:val="vi-VN"/>
        </w:rPr>
        <w:t xml:space="preserve">TP. Hồ Chí Minh, ngày </w:t>
      </w:r>
      <w:r w:rsidR="00483225">
        <w:rPr>
          <w:i/>
          <w:szCs w:val="26"/>
        </w:rPr>
        <w:t>12</w:t>
      </w:r>
      <w:r>
        <w:rPr>
          <w:i/>
          <w:szCs w:val="26"/>
          <w:lang w:val="vi-VN"/>
        </w:rPr>
        <w:t xml:space="preserve"> tháng </w:t>
      </w:r>
      <w:r w:rsidR="007E0923">
        <w:rPr>
          <w:i/>
          <w:szCs w:val="26"/>
        </w:rPr>
        <w:t>11</w:t>
      </w:r>
      <w:r w:rsidR="00306384">
        <w:rPr>
          <w:i/>
          <w:szCs w:val="26"/>
          <w:lang w:val="vi-VN"/>
        </w:rPr>
        <w:t xml:space="preserve"> năm</w:t>
      </w:r>
      <w:r w:rsidR="00572ACB" w:rsidRPr="00B075CA">
        <w:rPr>
          <w:i/>
          <w:szCs w:val="26"/>
          <w:lang w:val="vi-VN"/>
        </w:rPr>
        <w:t xml:space="preserve"> </w:t>
      </w:r>
      <w:r w:rsidR="00306384">
        <w:rPr>
          <w:i/>
          <w:szCs w:val="26"/>
          <w:lang w:val="vi-VN"/>
        </w:rPr>
        <w:t>202</w:t>
      </w:r>
      <w:r w:rsidR="006C3FFE">
        <w:rPr>
          <w:i/>
          <w:szCs w:val="26"/>
        </w:rPr>
        <w:t>5</w:t>
      </w:r>
    </w:p>
    <w:p w14:paraId="512265B1" w14:textId="77777777" w:rsidR="00B001F2" w:rsidRDefault="00B32EB8" w:rsidP="00572ACB">
      <w:pPr>
        <w:tabs>
          <w:tab w:val="center" w:pos="6521"/>
        </w:tabs>
        <w:autoSpaceDE w:val="0"/>
        <w:autoSpaceDN w:val="0"/>
        <w:adjustRightInd w:val="0"/>
        <w:ind w:left="3600" w:firstLine="360"/>
        <w:jc w:val="center"/>
        <w:rPr>
          <w:i/>
          <w:szCs w:val="26"/>
          <w:lang w:val="vi-VN"/>
        </w:rPr>
      </w:pPr>
      <w:r>
        <w:rPr>
          <w:i/>
          <w:szCs w:val="26"/>
          <w:lang w:val="vi-VN"/>
        </w:rPr>
        <w:t>Tác giả</w:t>
      </w:r>
    </w:p>
    <w:p w14:paraId="7378BB55" w14:textId="7A3E6447" w:rsidR="00EB2E74" w:rsidRDefault="00B32EB8" w:rsidP="00572ACB">
      <w:pPr>
        <w:tabs>
          <w:tab w:val="left" w:pos="696"/>
          <w:tab w:val="center" w:pos="6379"/>
        </w:tabs>
        <w:spacing w:after="200" w:line="276" w:lineRule="auto"/>
        <w:rPr>
          <w:i/>
          <w:szCs w:val="26"/>
          <w:lang w:val="vi-VN"/>
        </w:rPr>
      </w:pPr>
      <w:r>
        <w:rPr>
          <w:i/>
          <w:szCs w:val="26"/>
          <w:lang w:val="vi-VN"/>
        </w:rPr>
        <w:tab/>
      </w:r>
      <w:r w:rsidR="0074538C" w:rsidRPr="00B075CA">
        <w:rPr>
          <w:i/>
          <w:szCs w:val="26"/>
          <w:lang w:val="vi-VN"/>
        </w:rPr>
        <w:t xml:space="preserve">         </w:t>
      </w:r>
      <w:r>
        <w:rPr>
          <w:i/>
          <w:szCs w:val="26"/>
          <w:lang w:val="vi-VN"/>
        </w:rPr>
        <w:t>(ký tên và ghi rõ họ tên)</w:t>
      </w:r>
    </w:p>
    <w:p w14:paraId="4699F96B" w14:textId="77777777" w:rsidR="00572ACB" w:rsidRDefault="00572ACB" w:rsidP="00572ACB">
      <w:pPr>
        <w:tabs>
          <w:tab w:val="left" w:pos="696"/>
          <w:tab w:val="center" w:pos="6379"/>
        </w:tabs>
        <w:spacing w:after="200" w:line="276" w:lineRule="auto"/>
        <w:rPr>
          <w:i/>
          <w:szCs w:val="26"/>
          <w:lang w:val="vi-VN"/>
        </w:rPr>
      </w:pPr>
    </w:p>
    <w:p w14:paraId="3A377456" w14:textId="77777777" w:rsidR="00572ACB" w:rsidRDefault="00572ACB" w:rsidP="00572ACB">
      <w:pPr>
        <w:tabs>
          <w:tab w:val="left" w:pos="696"/>
          <w:tab w:val="center" w:pos="6379"/>
        </w:tabs>
        <w:spacing w:after="200" w:line="276" w:lineRule="auto"/>
        <w:rPr>
          <w:i/>
          <w:szCs w:val="26"/>
          <w:lang w:val="vi-VN"/>
        </w:rPr>
      </w:pPr>
    </w:p>
    <w:p w14:paraId="79B7942D" w14:textId="169580D1" w:rsidR="00AA56CF" w:rsidRPr="006C3FFE" w:rsidRDefault="00B32EB8" w:rsidP="00AA56CF">
      <w:pPr>
        <w:tabs>
          <w:tab w:val="center" w:pos="6379"/>
        </w:tabs>
        <w:spacing w:after="200" w:line="276" w:lineRule="auto"/>
        <w:rPr>
          <w:i/>
          <w:szCs w:val="26"/>
        </w:rPr>
      </w:pPr>
      <w:r>
        <w:rPr>
          <w:i/>
          <w:szCs w:val="26"/>
          <w:lang w:val="vi-VN"/>
        </w:rPr>
        <w:tab/>
      </w:r>
      <w:r w:rsidR="006C3FFE">
        <w:rPr>
          <w:i/>
          <w:szCs w:val="26"/>
        </w:rPr>
        <w:t>Nguyễn Văn B</w:t>
      </w:r>
    </w:p>
    <w:p w14:paraId="790FE401" w14:textId="71AAE595" w:rsidR="00572ACB" w:rsidRPr="00B075CA" w:rsidRDefault="00572ACB" w:rsidP="00AA56CF">
      <w:pPr>
        <w:tabs>
          <w:tab w:val="center" w:pos="6379"/>
        </w:tabs>
        <w:spacing w:after="200" w:line="276" w:lineRule="auto"/>
        <w:rPr>
          <w:i/>
          <w:szCs w:val="26"/>
          <w:lang w:val="vi-VN"/>
        </w:rPr>
      </w:pPr>
    </w:p>
    <w:p w14:paraId="443682A2" w14:textId="77777777" w:rsidR="00572ACB" w:rsidRPr="00B075CA" w:rsidRDefault="00572ACB" w:rsidP="00AA56CF">
      <w:pPr>
        <w:tabs>
          <w:tab w:val="center" w:pos="6379"/>
        </w:tabs>
        <w:spacing w:after="200" w:line="276" w:lineRule="auto"/>
        <w:rPr>
          <w:i/>
          <w:szCs w:val="26"/>
          <w:lang w:val="vi-VN"/>
        </w:rPr>
      </w:pPr>
    </w:p>
    <w:p w14:paraId="64033750" w14:textId="3C9E9E1C" w:rsidR="001B5DBB" w:rsidRPr="001368AF" w:rsidRDefault="00AA56CF" w:rsidP="001B5DBB">
      <w:pPr>
        <w:tabs>
          <w:tab w:val="center" w:pos="6379"/>
        </w:tabs>
        <w:spacing w:after="200" w:line="276" w:lineRule="auto"/>
        <w:rPr>
          <w:i/>
          <w:szCs w:val="26"/>
          <w:lang w:val="vi-VN"/>
        </w:rPr>
      </w:pPr>
      <w:r w:rsidRPr="00B075CA">
        <w:rPr>
          <w:i/>
          <w:szCs w:val="26"/>
          <w:lang w:val="vi-VN"/>
        </w:rPr>
        <w:tab/>
      </w:r>
    </w:p>
    <w:p w14:paraId="06B5E6A9" w14:textId="3B9AFE5F" w:rsidR="00983040" w:rsidRPr="00B075CA" w:rsidRDefault="00983040" w:rsidP="00AA56CF">
      <w:pPr>
        <w:tabs>
          <w:tab w:val="center" w:pos="6379"/>
        </w:tabs>
        <w:spacing w:after="200" w:line="276" w:lineRule="auto"/>
        <w:rPr>
          <w:i/>
          <w:szCs w:val="26"/>
          <w:lang w:val="vi-VN"/>
        </w:rPr>
      </w:pPr>
    </w:p>
    <w:p w14:paraId="6A6DEF32" w14:textId="77777777" w:rsidR="00B001F2" w:rsidRPr="00D73522" w:rsidRDefault="00B32EB8" w:rsidP="00926F0C">
      <w:pPr>
        <w:pStyle w:val="Heading1"/>
        <w:numPr>
          <w:ilvl w:val="0"/>
          <w:numId w:val="0"/>
        </w:numPr>
        <w:ind w:left="432"/>
        <w:jc w:val="center"/>
      </w:pPr>
      <w:bookmarkStart w:id="5" w:name="_Toc387692906"/>
      <w:bookmarkStart w:id="6" w:name="_Toc55225032"/>
      <w:bookmarkStart w:id="7" w:name="_Toc213460966"/>
      <w:r w:rsidRPr="00D73522">
        <w:lastRenderedPageBreak/>
        <w:t>PHẦN XÁC NHẬN VÀ ĐÁNH GIÁ CỦA GIẢNG VIÊN</w:t>
      </w:r>
      <w:bookmarkEnd w:id="5"/>
      <w:bookmarkEnd w:id="6"/>
      <w:bookmarkEnd w:id="7"/>
    </w:p>
    <w:p w14:paraId="167E4A07" w14:textId="77777777" w:rsidR="00B001F2" w:rsidRDefault="00B32EB8" w:rsidP="00BD7304">
      <w:pPr>
        <w:pStyle w:val="Nidungvnbn"/>
        <w:rPr>
          <w:b/>
          <w:lang w:val="vi-VN"/>
        </w:rPr>
      </w:pPr>
      <w:r>
        <w:rPr>
          <w:b/>
          <w:lang w:val="vi-VN"/>
        </w:rPr>
        <w:t>Phần xác nhận của GV hướng dẫn</w:t>
      </w:r>
    </w:p>
    <w:p w14:paraId="05EAA180" w14:textId="77777777" w:rsidR="00B001F2" w:rsidRDefault="00B32EB8">
      <w:pPr>
        <w:spacing w:after="200" w:line="276" w:lineRule="auto"/>
        <w:rPr>
          <w:sz w:val="32"/>
          <w:szCs w:val="32"/>
          <w:lang w:val="vi-VN"/>
        </w:rPr>
      </w:pPr>
      <w:r>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5424C65" w14:textId="77777777" w:rsidR="00B001F2" w:rsidRDefault="00B32EB8">
      <w:pPr>
        <w:tabs>
          <w:tab w:val="center" w:pos="6237"/>
        </w:tabs>
        <w:spacing w:line="276" w:lineRule="auto"/>
        <w:rPr>
          <w:lang w:val="vi-VN"/>
        </w:rPr>
      </w:pPr>
      <w:r>
        <w:rPr>
          <w:lang w:val="vi-VN"/>
        </w:rPr>
        <w:tab/>
        <w:t xml:space="preserve">Tp. Hồ Chí Minh, ngày     tháng   năm   </w:t>
      </w:r>
    </w:p>
    <w:p w14:paraId="2B798E91" w14:textId="77777777" w:rsidR="00B001F2" w:rsidRDefault="00B32EB8">
      <w:pPr>
        <w:tabs>
          <w:tab w:val="center" w:pos="6237"/>
        </w:tabs>
        <w:spacing w:line="276" w:lineRule="auto"/>
        <w:rPr>
          <w:lang w:val="vi-VN"/>
        </w:rPr>
      </w:pPr>
      <w:r>
        <w:rPr>
          <w:lang w:val="vi-VN"/>
        </w:rPr>
        <w:tab/>
        <w:t>(kí và ghi họ tên)</w:t>
      </w:r>
    </w:p>
    <w:p w14:paraId="715F1C47" w14:textId="77777777" w:rsidR="00B001F2" w:rsidRDefault="00B001F2">
      <w:pPr>
        <w:spacing w:after="200" w:line="276" w:lineRule="auto"/>
        <w:rPr>
          <w:lang w:val="vi-VN"/>
        </w:rPr>
      </w:pPr>
    </w:p>
    <w:p w14:paraId="68CCB432" w14:textId="77777777" w:rsidR="00B001F2" w:rsidRDefault="00B001F2">
      <w:pPr>
        <w:spacing w:after="200" w:line="276" w:lineRule="auto"/>
        <w:rPr>
          <w:lang w:val="vi-VN"/>
        </w:rPr>
      </w:pPr>
    </w:p>
    <w:p w14:paraId="1029CB4B" w14:textId="77777777" w:rsidR="00B001F2" w:rsidRDefault="00B001F2">
      <w:pPr>
        <w:spacing w:after="200" w:line="276" w:lineRule="auto"/>
        <w:rPr>
          <w:lang w:val="vi-VN"/>
        </w:rPr>
      </w:pPr>
    </w:p>
    <w:p w14:paraId="2E68A9A7" w14:textId="77777777" w:rsidR="00B001F2" w:rsidRDefault="00B32EB8">
      <w:pPr>
        <w:pStyle w:val="Nidungvnbn"/>
        <w:rPr>
          <w:b/>
          <w:lang w:val="vi-VN"/>
        </w:rPr>
      </w:pPr>
      <w:r>
        <w:rPr>
          <w:b/>
          <w:lang w:val="vi-VN"/>
        </w:rPr>
        <w:t>Phần đánh giá của GV chấm bài</w:t>
      </w:r>
    </w:p>
    <w:p w14:paraId="0041485C" w14:textId="77777777" w:rsidR="00B001F2" w:rsidRDefault="00B32EB8">
      <w:pPr>
        <w:spacing w:after="200" w:line="276" w:lineRule="auto"/>
        <w:rPr>
          <w:sz w:val="32"/>
          <w:szCs w:val="32"/>
          <w:lang w:val="vi-VN"/>
        </w:rPr>
      </w:pPr>
      <w:r>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38198FB" w14:textId="77777777" w:rsidR="00B001F2" w:rsidRDefault="00B32EB8">
      <w:pPr>
        <w:tabs>
          <w:tab w:val="center" w:pos="6237"/>
        </w:tabs>
        <w:spacing w:line="276" w:lineRule="auto"/>
        <w:rPr>
          <w:lang w:val="vi-VN"/>
        </w:rPr>
      </w:pPr>
      <w:r>
        <w:rPr>
          <w:lang w:val="vi-VN"/>
        </w:rPr>
        <w:tab/>
        <w:t xml:space="preserve">Tp. Hồ Chí Minh, ngày     tháng   năm   </w:t>
      </w:r>
    </w:p>
    <w:p w14:paraId="7DD6D1CA" w14:textId="77777777" w:rsidR="00B001F2" w:rsidRDefault="00B32EB8">
      <w:pPr>
        <w:tabs>
          <w:tab w:val="center" w:pos="6237"/>
        </w:tabs>
        <w:spacing w:line="276" w:lineRule="auto"/>
        <w:rPr>
          <w:lang w:val="vi-VN"/>
        </w:rPr>
      </w:pPr>
      <w:r>
        <w:rPr>
          <w:lang w:val="vi-VN"/>
        </w:rPr>
        <w:tab/>
        <w:t>(kí và ghi họ tên)</w:t>
      </w:r>
    </w:p>
    <w:p w14:paraId="353B1D3B" w14:textId="77777777" w:rsidR="00B001F2" w:rsidRPr="008759EE" w:rsidRDefault="00B32EB8" w:rsidP="00B86AB9">
      <w:pPr>
        <w:pStyle w:val="Heading1"/>
        <w:numPr>
          <w:ilvl w:val="0"/>
          <w:numId w:val="0"/>
        </w:numPr>
        <w:ind w:left="432"/>
        <w:jc w:val="center"/>
      </w:pPr>
      <w:bookmarkStart w:id="8" w:name="_Toc387692907"/>
      <w:bookmarkStart w:id="9" w:name="_Toc55225033"/>
      <w:bookmarkStart w:id="10" w:name="_Toc213460967"/>
      <w:r w:rsidRPr="008759EE">
        <w:lastRenderedPageBreak/>
        <w:t>TÓM TẮT</w:t>
      </w:r>
      <w:bookmarkEnd w:id="8"/>
      <w:bookmarkEnd w:id="9"/>
      <w:bookmarkEnd w:id="10"/>
    </w:p>
    <w:p w14:paraId="71F4FA18" w14:textId="0CDBDA96" w:rsidR="00511353" w:rsidRDefault="00324453" w:rsidP="00324453">
      <w:r w:rsidRPr="00324453">
        <w:t>RestoBot là hệ thống trợ lý ảo thông minh dành cho nhà hàng, ứng dụng các công nghệ hiện đại như trí tuệ nhân tạo (AI), xử lý ngôn ngữ tự nhiên (NLP) và học máy. Dự án sử dụng FastAPI cho backend, Rasa Framework cho chatbot tiếng Việt, kết hợp với cơ sở dữ liệu PostgreSQL</w:t>
      </w:r>
      <w:r w:rsidR="007E0923">
        <w:t xml:space="preserve"> </w:t>
      </w:r>
      <w:r w:rsidRPr="00324453">
        <w:t>và giao diện web hiện đại. Hệ thống cung cấp các chức năng quản lý thực đơn, bàn ăn, đơn hàng, người dùng, cùng với khả năng tư vấn</w:t>
      </w:r>
      <w:r w:rsidR="007E0923">
        <w:t>, hỏi thông tin</w:t>
      </w:r>
      <w:r w:rsidRPr="00324453">
        <w:t>, đặt bàn, gọi món qua hội thoại tự nhiên. Người dùng có thể đăng ký, đăng nhập, đặt bàn, gọi món, xem thực đơn. Chatbot hỗ trợ tiếng Việt, hiểu và phản hồi các yêu cầu về thực đơn, đặt bàn, gọi món, thông tin nhà hàng, đồng thời tích hợp xác thực và phân quyền cho các vai trò quản trị, nhân viên và khách hàng. Kiến trúc dự án gồm các thành phần chính như backend API với FastAPI, hệ thống quản lý dữ liệu với SQLAlchemy ORM, xác thực bằng JWT, chatbot Rasa với dữ liệu huấn luyện tiếng Việt, và giao diện web. Quy trình phát triển bao gồm thiết kế hệ thống, xây dựng backend, huấn luyện chatbot, kiểm thử chức năng, triển khai và giám sát hiệu năng. Dự án hướng đến tối ưu hóa quy trình quản lý nhà hàng, nâng cao trải nghiệm khách hàng và thử nghiệm các giải pháp AI thực tế trong lĩnh vực dịch vụ ăn uống.</w:t>
      </w:r>
    </w:p>
    <w:p w14:paraId="74BA9C64" w14:textId="34F373D0" w:rsidR="006365C5" w:rsidRDefault="006365C5" w:rsidP="0084094E"/>
    <w:p w14:paraId="0A13F287" w14:textId="05BB1253" w:rsidR="00A36E73" w:rsidRPr="0084094E" w:rsidRDefault="003F03A2" w:rsidP="0084094E">
      <w:r w:rsidRPr="00B075CA">
        <w:rPr>
          <w:lang w:val="vi-VN"/>
        </w:rPr>
        <w:br w:type="page"/>
      </w:r>
    </w:p>
    <w:bookmarkStart w:id="11" w:name="_Toc213460968" w:displacedByCustomXml="next"/>
    <w:sdt>
      <w:sdtPr>
        <w:rPr>
          <w:rFonts w:ascii="Times New Roman" w:eastAsia="Times New Roman" w:hAnsi="Times New Roman" w:cs="Times New Roman"/>
          <w:b w:val="0"/>
          <w:bCs w:val="0"/>
          <w:color w:val="auto"/>
          <w:sz w:val="26"/>
          <w:szCs w:val="24"/>
          <w:lang w:eastAsia="en-US"/>
        </w:rPr>
        <w:id w:val="274992156"/>
        <w:docPartObj>
          <w:docPartGallery w:val="Table of Contents"/>
          <w:docPartUnique/>
        </w:docPartObj>
      </w:sdtPr>
      <w:sdtEndPr>
        <w:rPr>
          <w:noProof/>
        </w:rPr>
      </w:sdtEndPr>
      <w:sdtContent>
        <w:p w14:paraId="3A4BD167" w14:textId="77777777" w:rsidR="00A36E73" w:rsidRPr="00BF0962" w:rsidRDefault="00BF0962" w:rsidP="008A7B26">
          <w:pPr>
            <w:pStyle w:val="TOCHeading"/>
            <w:jc w:val="center"/>
            <w:outlineLvl w:val="0"/>
            <w:rPr>
              <w:rFonts w:ascii="Times New Roman" w:hAnsi="Times New Roman" w:cs="Times New Roman"/>
              <w:color w:val="auto"/>
              <w:sz w:val="32"/>
              <w:szCs w:val="32"/>
            </w:rPr>
          </w:pPr>
          <w:r w:rsidRPr="00BF0962">
            <w:rPr>
              <w:rFonts w:ascii="Times New Roman" w:hAnsi="Times New Roman" w:cs="Times New Roman"/>
              <w:color w:val="auto"/>
              <w:sz w:val="32"/>
              <w:szCs w:val="32"/>
            </w:rPr>
            <w:t>MỤC LỤC</w:t>
          </w:r>
          <w:bookmarkEnd w:id="11"/>
        </w:p>
        <w:p w14:paraId="165C3F55" w14:textId="0F06EDE5" w:rsidR="006A525F" w:rsidRDefault="00A36E73">
          <w:pPr>
            <w:pStyle w:val="TOC1"/>
            <w:tabs>
              <w:tab w:val="right" w:leader="dot" w:pos="9111"/>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213460964" w:history="1">
            <w:r w:rsidR="006A525F" w:rsidRPr="00C663CB">
              <w:rPr>
                <w:rStyle w:val="Hyperlink"/>
                <w:noProof/>
              </w:rPr>
              <w:t>LỜI CẢM ƠN</w:t>
            </w:r>
            <w:r w:rsidR="006A525F">
              <w:rPr>
                <w:noProof/>
                <w:webHidden/>
              </w:rPr>
              <w:tab/>
            </w:r>
            <w:r w:rsidR="006A525F">
              <w:rPr>
                <w:noProof/>
                <w:webHidden/>
              </w:rPr>
              <w:fldChar w:fldCharType="begin"/>
            </w:r>
            <w:r w:rsidR="006A525F">
              <w:rPr>
                <w:noProof/>
                <w:webHidden/>
              </w:rPr>
              <w:instrText xml:space="preserve"> PAGEREF _Toc213460964 \h </w:instrText>
            </w:r>
            <w:r w:rsidR="006A525F">
              <w:rPr>
                <w:noProof/>
                <w:webHidden/>
              </w:rPr>
            </w:r>
            <w:r w:rsidR="006A525F">
              <w:rPr>
                <w:noProof/>
                <w:webHidden/>
              </w:rPr>
              <w:fldChar w:fldCharType="separate"/>
            </w:r>
            <w:r w:rsidR="006A525F">
              <w:rPr>
                <w:noProof/>
                <w:webHidden/>
              </w:rPr>
              <w:t>i</w:t>
            </w:r>
            <w:r w:rsidR="006A525F">
              <w:rPr>
                <w:noProof/>
                <w:webHidden/>
              </w:rPr>
              <w:fldChar w:fldCharType="end"/>
            </w:r>
          </w:hyperlink>
        </w:p>
        <w:p w14:paraId="6BF665C9" w14:textId="335E4DBB" w:rsidR="006A525F" w:rsidRDefault="006A525F">
          <w:pPr>
            <w:pStyle w:val="TOC1"/>
            <w:tabs>
              <w:tab w:val="right" w:leader="dot" w:pos="9111"/>
            </w:tabs>
            <w:rPr>
              <w:rFonts w:asciiTheme="minorHAnsi" w:eastAsiaTheme="minorEastAsia" w:hAnsiTheme="minorHAnsi" w:cstheme="minorBidi"/>
              <w:noProof/>
              <w:kern w:val="2"/>
              <w:sz w:val="24"/>
              <w14:ligatures w14:val="standardContextual"/>
            </w:rPr>
          </w:pPr>
          <w:hyperlink w:anchor="_Toc213460965" w:history="1">
            <w:r w:rsidRPr="00C663CB">
              <w:rPr>
                <w:rStyle w:val="Hyperlink"/>
                <w:noProof/>
              </w:rPr>
              <w:t>BÁO CÁO ĐƯỢC HOÀN THÀNH TẠI TRƯỜNG ĐẠI HỌC TÔN ĐỨC THẮNG</w:t>
            </w:r>
            <w:r>
              <w:rPr>
                <w:noProof/>
                <w:webHidden/>
              </w:rPr>
              <w:tab/>
            </w:r>
            <w:r>
              <w:rPr>
                <w:noProof/>
                <w:webHidden/>
              </w:rPr>
              <w:fldChar w:fldCharType="begin"/>
            </w:r>
            <w:r>
              <w:rPr>
                <w:noProof/>
                <w:webHidden/>
              </w:rPr>
              <w:instrText xml:space="preserve"> PAGEREF _Toc213460965 \h </w:instrText>
            </w:r>
            <w:r>
              <w:rPr>
                <w:noProof/>
                <w:webHidden/>
              </w:rPr>
            </w:r>
            <w:r>
              <w:rPr>
                <w:noProof/>
                <w:webHidden/>
              </w:rPr>
              <w:fldChar w:fldCharType="separate"/>
            </w:r>
            <w:r>
              <w:rPr>
                <w:noProof/>
                <w:webHidden/>
              </w:rPr>
              <w:t>ii</w:t>
            </w:r>
            <w:r>
              <w:rPr>
                <w:noProof/>
                <w:webHidden/>
              </w:rPr>
              <w:fldChar w:fldCharType="end"/>
            </w:r>
          </w:hyperlink>
        </w:p>
        <w:p w14:paraId="66ABBBEA" w14:textId="71CD0C6B" w:rsidR="006A525F" w:rsidRDefault="006A525F">
          <w:pPr>
            <w:pStyle w:val="TOC1"/>
            <w:tabs>
              <w:tab w:val="right" w:leader="dot" w:pos="9111"/>
            </w:tabs>
            <w:rPr>
              <w:rFonts w:asciiTheme="minorHAnsi" w:eastAsiaTheme="minorEastAsia" w:hAnsiTheme="minorHAnsi" w:cstheme="minorBidi"/>
              <w:noProof/>
              <w:kern w:val="2"/>
              <w:sz w:val="24"/>
              <w14:ligatures w14:val="standardContextual"/>
            </w:rPr>
          </w:pPr>
          <w:hyperlink w:anchor="_Toc213460966" w:history="1">
            <w:r w:rsidRPr="00C663CB">
              <w:rPr>
                <w:rStyle w:val="Hyperlink"/>
                <w:noProof/>
              </w:rPr>
              <w:t>PHẦN XÁC NHẬN VÀ ĐÁNH GIÁ CỦA GIẢNG VIÊN</w:t>
            </w:r>
            <w:r>
              <w:rPr>
                <w:noProof/>
                <w:webHidden/>
              </w:rPr>
              <w:tab/>
            </w:r>
            <w:r>
              <w:rPr>
                <w:noProof/>
                <w:webHidden/>
              </w:rPr>
              <w:fldChar w:fldCharType="begin"/>
            </w:r>
            <w:r>
              <w:rPr>
                <w:noProof/>
                <w:webHidden/>
              </w:rPr>
              <w:instrText xml:space="preserve"> PAGEREF _Toc213460966 \h </w:instrText>
            </w:r>
            <w:r>
              <w:rPr>
                <w:noProof/>
                <w:webHidden/>
              </w:rPr>
            </w:r>
            <w:r>
              <w:rPr>
                <w:noProof/>
                <w:webHidden/>
              </w:rPr>
              <w:fldChar w:fldCharType="separate"/>
            </w:r>
            <w:r>
              <w:rPr>
                <w:noProof/>
                <w:webHidden/>
              </w:rPr>
              <w:t>iii</w:t>
            </w:r>
            <w:r>
              <w:rPr>
                <w:noProof/>
                <w:webHidden/>
              </w:rPr>
              <w:fldChar w:fldCharType="end"/>
            </w:r>
          </w:hyperlink>
        </w:p>
        <w:p w14:paraId="6554EF6D" w14:textId="702065DC" w:rsidR="006A525F" w:rsidRDefault="006A525F">
          <w:pPr>
            <w:pStyle w:val="TOC1"/>
            <w:tabs>
              <w:tab w:val="right" w:leader="dot" w:pos="9111"/>
            </w:tabs>
            <w:rPr>
              <w:rFonts w:asciiTheme="minorHAnsi" w:eastAsiaTheme="minorEastAsia" w:hAnsiTheme="minorHAnsi" w:cstheme="minorBidi"/>
              <w:noProof/>
              <w:kern w:val="2"/>
              <w:sz w:val="24"/>
              <w14:ligatures w14:val="standardContextual"/>
            </w:rPr>
          </w:pPr>
          <w:hyperlink w:anchor="_Toc213460967" w:history="1">
            <w:r w:rsidRPr="00C663CB">
              <w:rPr>
                <w:rStyle w:val="Hyperlink"/>
                <w:noProof/>
              </w:rPr>
              <w:t>TÓM TẮT</w:t>
            </w:r>
            <w:r>
              <w:rPr>
                <w:noProof/>
                <w:webHidden/>
              </w:rPr>
              <w:tab/>
            </w:r>
            <w:r>
              <w:rPr>
                <w:noProof/>
                <w:webHidden/>
              </w:rPr>
              <w:fldChar w:fldCharType="begin"/>
            </w:r>
            <w:r>
              <w:rPr>
                <w:noProof/>
                <w:webHidden/>
              </w:rPr>
              <w:instrText xml:space="preserve"> PAGEREF _Toc213460967 \h </w:instrText>
            </w:r>
            <w:r>
              <w:rPr>
                <w:noProof/>
                <w:webHidden/>
              </w:rPr>
            </w:r>
            <w:r>
              <w:rPr>
                <w:noProof/>
                <w:webHidden/>
              </w:rPr>
              <w:fldChar w:fldCharType="separate"/>
            </w:r>
            <w:r>
              <w:rPr>
                <w:noProof/>
                <w:webHidden/>
              </w:rPr>
              <w:t>iv</w:t>
            </w:r>
            <w:r>
              <w:rPr>
                <w:noProof/>
                <w:webHidden/>
              </w:rPr>
              <w:fldChar w:fldCharType="end"/>
            </w:r>
          </w:hyperlink>
        </w:p>
        <w:p w14:paraId="06720643" w14:textId="1D3E9AD2" w:rsidR="006A525F" w:rsidRDefault="006A525F">
          <w:pPr>
            <w:pStyle w:val="TOC1"/>
            <w:tabs>
              <w:tab w:val="right" w:leader="dot" w:pos="9111"/>
            </w:tabs>
            <w:rPr>
              <w:rFonts w:asciiTheme="minorHAnsi" w:eastAsiaTheme="minorEastAsia" w:hAnsiTheme="minorHAnsi" w:cstheme="minorBidi"/>
              <w:noProof/>
              <w:kern w:val="2"/>
              <w:sz w:val="24"/>
              <w14:ligatures w14:val="standardContextual"/>
            </w:rPr>
          </w:pPr>
          <w:hyperlink w:anchor="_Toc213460968" w:history="1">
            <w:r w:rsidRPr="00C663CB">
              <w:rPr>
                <w:rStyle w:val="Hyperlink"/>
                <w:noProof/>
              </w:rPr>
              <w:t>MỤC LỤC</w:t>
            </w:r>
            <w:r>
              <w:rPr>
                <w:noProof/>
                <w:webHidden/>
              </w:rPr>
              <w:tab/>
            </w:r>
            <w:r>
              <w:rPr>
                <w:noProof/>
                <w:webHidden/>
              </w:rPr>
              <w:fldChar w:fldCharType="begin"/>
            </w:r>
            <w:r>
              <w:rPr>
                <w:noProof/>
                <w:webHidden/>
              </w:rPr>
              <w:instrText xml:space="preserve"> PAGEREF _Toc213460968 \h </w:instrText>
            </w:r>
            <w:r>
              <w:rPr>
                <w:noProof/>
                <w:webHidden/>
              </w:rPr>
            </w:r>
            <w:r>
              <w:rPr>
                <w:noProof/>
                <w:webHidden/>
              </w:rPr>
              <w:fldChar w:fldCharType="separate"/>
            </w:r>
            <w:r>
              <w:rPr>
                <w:noProof/>
                <w:webHidden/>
              </w:rPr>
              <w:t>v</w:t>
            </w:r>
            <w:r>
              <w:rPr>
                <w:noProof/>
                <w:webHidden/>
              </w:rPr>
              <w:fldChar w:fldCharType="end"/>
            </w:r>
          </w:hyperlink>
        </w:p>
        <w:p w14:paraId="5F66EDC3" w14:textId="1C84D8F9" w:rsidR="006A525F" w:rsidRDefault="006A525F">
          <w:pPr>
            <w:pStyle w:val="TOC1"/>
            <w:tabs>
              <w:tab w:val="right" w:leader="dot" w:pos="9111"/>
            </w:tabs>
            <w:rPr>
              <w:rFonts w:asciiTheme="minorHAnsi" w:eastAsiaTheme="minorEastAsia" w:hAnsiTheme="minorHAnsi" w:cstheme="minorBidi"/>
              <w:noProof/>
              <w:kern w:val="2"/>
              <w:sz w:val="24"/>
              <w14:ligatures w14:val="standardContextual"/>
            </w:rPr>
          </w:pPr>
          <w:hyperlink w:anchor="_Toc213460969" w:history="1">
            <w:r w:rsidRPr="00C663CB">
              <w:rPr>
                <w:rStyle w:val="Hyperlink"/>
                <w:bCs/>
                <w:noProof/>
              </w:rPr>
              <w:t>DANH MỤC CÁC KÍ HIỆU VÀ CHỮ VIẾT TẮT</w:t>
            </w:r>
            <w:r>
              <w:rPr>
                <w:noProof/>
                <w:webHidden/>
              </w:rPr>
              <w:tab/>
            </w:r>
            <w:r>
              <w:rPr>
                <w:noProof/>
                <w:webHidden/>
              </w:rPr>
              <w:fldChar w:fldCharType="begin"/>
            </w:r>
            <w:r>
              <w:rPr>
                <w:noProof/>
                <w:webHidden/>
              </w:rPr>
              <w:instrText xml:space="preserve"> PAGEREF _Toc213460969 \h </w:instrText>
            </w:r>
            <w:r>
              <w:rPr>
                <w:noProof/>
                <w:webHidden/>
              </w:rPr>
            </w:r>
            <w:r>
              <w:rPr>
                <w:noProof/>
                <w:webHidden/>
              </w:rPr>
              <w:fldChar w:fldCharType="separate"/>
            </w:r>
            <w:r>
              <w:rPr>
                <w:noProof/>
                <w:webHidden/>
              </w:rPr>
              <w:t>viii</w:t>
            </w:r>
            <w:r>
              <w:rPr>
                <w:noProof/>
                <w:webHidden/>
              </w:rPr>
              <w:fldChar w:fldCharType="end"/>
            </w:r>
          </w:hyperlink>
        </w:p>
        <w:p w14:paraId="0ABC3F3D" w14:textId="09EF21DA" w:rsidR="006A525F" w:rsidRDefault="006A525F">
          <w:pPr>
            <w:pStyle w:val="TOC1"/>
            <w:tabs>
              <w:tab w:val="right" w:leader="dot" w:pos="9111"/>
            </w:tabs>
            <w:rPr>
              <w:rFonts w:asciiTheme="minorHAnsi" w:eastAsiaTheme="minorEastAsia" w:hAnsiTheme="minorHAnsi" w:cstheme="minorBidi"/>
              <w:noProof/>
              <w:kern w:val="2"/>
              <w:sz w:val="24"/>
              <w14:ligatures w14:val="standardContextual"/>
            </w:rPr>
          </w:pPr>
          <w:hyperlink w:anchor="_Toc213460970" w:history="1">
            <w:r w:rsidRPr="00C663CB">
              <w:rPr>
                <w:rStyle w:val="Hyperlink"/>
                <w:bCs/>
                <w:noProof/>
              </w:rPr>
              <w:t>DANH MỤC CÁC BẢNG BIỂU, HÌNH VẼ, ĐỒ THỊ</w:t>
            </w:r>
            <w:r>
              <w:rPr>
                <w:noProof/>
                <w:webHidden/>
              </w:rPr>
              <w:tab/>
            </w:r>
            <w:r>
              <w:rPr>
                <w:noProof/>
                <w:webHidden/>
              </w:rPr>
              <w:fldChar w:fldCharType="begin"/>
            </w:r>
            <w:r>
              <w:rPr>
                <w:noProof/>
                <w:webHidden/>
              </w:rPr>
              <w:instrText xml:space="preserve"> PAGEREF _Toc213460970 \h </w:instrText>
            </w:r>
            <w:r>
              <w:rPr>
                <w:noProof/>
                <w:webHidden/>
              </w:rPr>
            </w:r>
            <w:r>
              <w:rPr>
                <w:noProof/>
                <w:webHidden/>
              </w:rPr>
              <w:fldChar w:fldCharType="separate"/>
            </w:r>
            <w:r>
              <w:rPr>
                <w:noProof/>
                <w:webHidden/>
              </w:rPr>
              <w:t>ix</w:t>
            </w:r>
            <w:r>
              <w:rPr>
                <w:noProof/>
                <w:webHidden/>
              </w:rPr>
              <w:fldChar w:fldCharType="end"/>
            </w:r>
          </w:hyperlink>
        </w:p>
        <w:p w14:paraId="72D2C220" w14:textId="2DA547CE" w:rsidR="006A525F" w:rsidRDefault="006A525F">
          <w:pPr>
            <w:pStyle w:val="TOC1"/>
            <w:tabs>
              <w:tab w:val="right" w:leader="dot" w:pos="9111"/>
            </w:tabs>
            <w:rPr>
              <w:rFonts w:asciiTheme="minorHAnsi" w:eastAsiaTheme="minorEastAsia" w:hAnsiTheme="minorHAnsi" w:cstheme="minorBidi"/>
              <w:noProof/>
              <w:kern w:val="2"/>
              <w:sz w:val="24"/>
              <w14:ligatures w14:val="standardContextual"/>
            </w:rPr>
          </w:pPr>
          <w:hyperlink w:anchor="_Toc213460971" w:history="1">
            <w:r w:rsidRPr="00C663CB">
              <w:rPr>
                <w:rStyle w:val="Hyperlink"/>
                <w:noProof/>
              </w:rPr>
              <w:t>CHƯƠNG 1 - GIỚI THIỆU ĐỀ TÀI</w:t>
            </w:r>
            <w:r>
              <w:rPr>
                <w:noProof/>
                <w:webHidden/>
              </w:rPr>
              <w:tab/>
            </w:r>
            <w:r>
              <w:rPr>
                <w:noProof/>
                <w:webHidden/>
              </w:rPr>
              <w:fldChar w:fldCharType="begin"/>
            </w:r>
            <w:r>
              <w:rPr>
                <w:noProof/>
                <w:webHidden/>
              </w:rPr>
              <w:instrText xml:space="preserve"> PAGEREF _Toc213460971 \h </w:instrText>
            </w:r>
            <w:r>
              <w:rPr>
                <w:noProof/>
                <w:webHidden/>
              </w:rPr>
            </w:r>
            <w:r>
              <w:rPr>
                <w:noProof/>
                <w:webHidden/>
              </w:rPr>
              <w:fldChar w:fldCharType="separate"/>
            </w:r>
            <w:r>
              <w:rPr>
                <w:noProof/>
                <w:webHidden/>
              </w:rPr>
              <w:t>1</w:t>
            </w:r>
            <w:r>
              <w:rPr>
                <w:noProof/>
                <w:webHidden/>
              </w:rPr>
              <w:fldChar w:fldCharType="end"/>
            </w:r>
          </w:hyperlink>
        </w:p>
        <w:p w14:paraId="1A6E43F5" w14:textId="49CDD4F2" w:rsidR="006A525F" w:rsidRDefault="006A525F">
          <w:pPr>
            <w:pStyle w:val="TOC2"/>
            <w:tabs>
              <w:tab w:val="right" w:leader="dot" w:pos="9111"/>
            </w:tabs>
            <w:rPr>
              <w:rFonts w:asciiTheme="minorHAnsi" w:eastAsiaTheme="minorEastAsia" w:hAnsiTheme="minorHAnsi" w:cstheme="minorBidi"/>
              <w:noProof/>
              <w:kern w:val="2"/>
              <w:sz w:val="24"/>
              <w14:ligatures w14:val="standardContextual"/>
            </w:rPr>
          </w:pPr>
          <w:hyperlink w:anchor="_Toc213460972" w:history="1">
            <w:r w:rsidRPr="00C663CB">
              <w:rPr>
                <w:rStyle w:val="Hyperlink"/>
                <w:noProof/>
              </w:rPr>
              <w:t>1.1 Bối cảnh và động lực phát triển</w:t>
            </w:r>
            <w:r>
              <w:rPr>
                <w:noProof/>
                <w:webHidden/>
              </w:rPr>
              <w:tab/>
            </w:r>
            <w:r>
              <w:rPr>
                <w:noProof/>
                <w:webHidden/>
              </w:rPr>
              <w:fldChar w:fldCharType="begin"/>
            </w:r>
            <w:r>
              <w:rPr>
                <w:noProof/>
                <w:webHidden/>
              </w:rPr>
              <w:instrText xml:space="preserve"> PAGEREF _Toc213460972 \h </w:instrText>
            </w:r>
            <w:r>
              <w:rPr>
                <w:noProof/>
                <w:webHidden/>
              </w:rPr>
            </w:r>
            <w:r>
              <w:rPr>
                <w:noProof/>
                <w:webHidden/>
              </w:rPr>
              <w:fldChar w:fldCharType="separate"/>
            </w:r>
            <w:r>
              <w:rPr>
                <w:noProof/>
                <w:webHidden/>
              </w:rPr>
              <w:t>1</w:t>
            </w:r>
            <w:r>
              <w:rPr>
                <w:noProof/>
                <w:webHidden/>
              </w:rPr>
              <w:fldChar w:fldCharType="end"/>
            </w:r>
          </w:hyperlink>
        </w:p>
        <w:p w14:paraId="1331CB13" w14:textId="5AF5D4B5" w:rsidR="006A525F" w:rsidRDefault="006A525F">
          <w:pPr>
            <w:pStyle w:val="TOC2"/>
            <w:tabs>
              <w:tab w:val="right" w:leader="dot" w:pos="9111"/>
            </w:tabs>
            <w:rPr>
              <w:rFonts w:asciiTheme="minorHAnsi" w:eastAsiaTheme="minorEastAsia" w:hAnsiTheme="minorHAnsi" w:cstheme="minorBidi"/>
              <w:noProof/>
              <w:kern w:val="2"/>
              <w:sz w:val="24"/>
              <w14:ligatures w14:val="standardContextual"/>
            </w:rPr>
          </w:pPr>
          <w:hyperlink w:anchor="_Toc213460973" w:history="1">
            <w:r w:rsidRPr="00C663CB">
              <w:rPr>
                <w:rStyle w:val="Hyperlink"/>
                <w:noProof/>
              </w:rPr>
              <w:t>1.2 Mục tiêu và ý nghĩa đề tài</w:t>
            </w:r>
            <w:r>
              <w:rPr>
                <w:noProof/>
                <w:webHidden/>
              </w:rPr>
              <w:tab/>
            </w:r>
            <w:r>
              <w:rPr>
                <w:noProof/>
                <w:webHidden/>
              </w:rPr>
              <w:fldChar w:fldCharType="begin"/>
            </w:r>
            <w:r>
              <w:rPr>
                <w:noProof/>
                <w:webHidden/>
              </w:rPr>
              <w:instrText xml:space="preserve"> PAGEREF _Toc213460973 \h </w:instrText>
            </w:r>
            <w:r>
              <w:rPr>
                <w:noProof/>
                <w:webHidden/>
              </w:rPr>
            </w:r>
            <w:r>
              <w:rPr>
                <w:noProof/>
                <w:webHidden/>
              </w:rPr>
              <w:fldChar w:fldCharType="separate"/>
            </w:r>
            <w:r>
              <w:rPr>
                <w:noProof/>
                <w:webHidden/>
              </w:rPr>
              <w:t>1</w:t>
            </w:r>
            <w:r>
              <w:rPr>
                <w:noProof/>
                <w:webHidden/>
              </w:rPr>
              <w:fldChar w:fldCharType="end"/>
            </w:r>
          </w:hyperlink>
        </w:p>
        <w:p w14:paraId="78484CCC" w14:textId="7BD045C4" w:rsidR="006A525F" w:rsidRDefault="006A525F">
          <w:pPr>
            <w:pStyle w:val="TOC2"/>
            <w:tabs>
              <w:tab w:val="right" w:leader="dot" w:pos="9111"/>
            </w:tabs>
            <w:rPr>
              <w:rFonts w:asciiTheme="minorHAnsi" w:eastAsiaTheme="minorEastAsia" w:hAnsiTheme="minorHAnsi" w:cstheme="minorBidi"/>
              <w:noProof/>
              <w:kern w:val="2"/>
              <w:sz w:val="24"/>
              <w14:ligatures w14:val="standardContextual"/>
            </w:rPr>
          </w:pPr>
          <w:hyperlink w:anchor="_Toc213460974" w:history="1">
            <w:r w:rsidRPr="00C663CB">
              <w:rPr>
                <w:rStyle w:val="Hyperlink"/>
                <w:noProof/>
              </w:rPr>
              <w:t>1.3 Phạm vi nghiên cứu</w:t>
            </w:r>
            <w:r>
              <w:rPr>
                <w:noProof/>
                <w:webHidden/>
              </w:rPr>
              <w:tab/>
            </w:r>
            <w:r>
              <w:rPr>
                <w:noProof/>
                <w:webHidden/>
              </w:rPr>
              <w:fldChar w:fldCharType="begin"/>
            </w:r>
            <w:r>
              <w:rPr>
                <w:noProof/>
                <w:webHidden/>
              </w:rPr>
              <w:instrText xml:space="preserve"> PAGEREF _Toc213460974 \h </w:instrText>
            </w:r>
            <w:r>
              <w:rPr>
                <w:noProof/>
                <w:webHidden/>
              </w:rPr>
            </w:r>
            <w:r>
              <w:rPr>
                <w:noProof/>
                <w:webHidden/>
              </w:rPr>
              <w:fldChar w:fldCharType="separate"/>
            </w:r>
            <w:r>
              <w:rPr>
                <w:noProof/>
                <w:webHidden/>
              </w:rPr>
              <w:t>1</w:t>
            </w:r>
            <w:r>
              <w:rPr>
                <w:noProof/>
                <w:webHidden/>
              </w:rPr>
              <w:fldChar w:fldCharType="end"/>
            </w:r>
          </w:hyperlink>
        </w:p>
        <w:p w14:paraId="08B73775" w14:textId="39488990" w:rsidR="006A525F" w:rsidRDefault="006A525F">
          <w:pPr>
            <w:pStyle w:val="TOC1"/>
            <w:tabs>
              <w:tab w:val="right" w:leader="dot" w:pos="9111"/>
            </w:tabs>
            <w:rPr>
              <w:rFonts w:asciiTheme="minorHAnsi" w:eastAsiaTheme="minorEastAsia" w:hAnsiTheme="minorHAnsi" w:cstheme="minorBidi"/>
              <w:noProof/>
              <w:kern w:val="2"/>
              <w:sz w:val="24"/>
              <w14:ligatures w14:val="standardContextual"/>
            </w:rPr>
          </w:pPr>
          <w:hyperlink w:anchor="_Toc213460975" w:history="1">
            <w:r w:rsidRPr="00C663CB">
              <w:rPr>
                <w:rStyle w:val="Hyperlink"/>
                <w:noProof/>
              </w:rPr>
              <w:t>CHƯƠNG 2 - CƠ SỞ LÝ THUYẾT</w:t>
            </w:r>
            <w:r>
              <w:rPr>
                <w:noProof/>
                <w:webHidden/>
              </w:rPr>
              <w:tab/>
            </w:r>
            <w:r>
              <w:rPr>
                <w:noProof/>
                <w:webHidden/>
              </w:rPr>
              <w:fldChar w:fldCharType="begin"/>
            </w:r>
            <w:r>
              <w:rPr>
                <w:noProof/>
                <w:webHidden/>
              </w:rPr>
              <w:instrText xml:space="preserve"> PAGEREF _Toc213460975 \h </w:instrText>
            </w:r>
            <w:r>
              <w:rPr>
                <w:noProof/>
                <w:webHidden/>
              </w:rPr>
            </w:r>
            <w:r>
              <w:rPr>
                <w:noProof/>
                <w:webHidden/>
              </w:rPr>
              <w:fldChar w:fldCharType="separate"/>
            </w:r>
            <w:r>
              <w:rPr>
                <w:noProof/>
                <w:webHidden/>
              </w:rPr>
              <w:t>2</w:t>
            </w:r>
            <w:r>
              <w:rPr>
                <w:noProof/>
                <w:webHidden/>
              </w:rPr>
              <w:fldChar w:fldCharType="end"/>
            </w:r>
          </w:hyperlink>
        </w:p>
        <w:p w14:paraId="77D73507" w14:textId="4E85FB0F" w:rsidR="006A525F" w:rsidRDefault="006A525F">
          <w:pPr>
            <w:pStyle w:val="TOC2"/>
            <w:tabs>
              <w:tab w:val="right" w:leader="dot" w:pos="9111"/>
            </w:tabs>
            <w:rPr>
              <w:rFonts w:asciiTheme="minorHAnsi" w:eastAsiaTheme="minorEastAsia" w:hAnsiTheme="minorHAnsi" w:cstheme="minorBidi"/>
              <w:noProof/>
              <w:kern w:val="2"/>
              <w:sz w:val="24"/>
              <w14:ligatures w14:val="standardContextual"/>
            </w:rPr>
          </w:pPr>
          <w:hyperlink w:anchor="_Toc213460976" w:history="1">
            <w:r w:rsidRPr="00C663CB">
              <w:rPr>
                <w:rStyle w:val="Hyperlink"/>
                <w:noProof/>
              </w:rPr>
              <w:t>2.1 Tìm hiểu về NestJS</w:t>
            </w:r>
            <w:r>
              <w:rPr>
                <w:noProof/>
                <w:webHidden/>
              </w:rPr>
              <w:tab/>
            </w:r>
            <w:r>
              <w:rPr>
                <w:noProof/>
                <w:webHidden/>
              </w:rPr>
              <w:fldChar w:fldCharType="begin"/>
            </w:r>
            <w:r>
              <w:rPr>
                <w:noProof/>
                <w:webHidden/>
              </w:rPr>
              <w:instrText xml:space="preserve"> PAGEREF _Toc213460976 \h </w:instrText>
            </w:r>
            <w:r>
              <w:rPr>
                <w:noProof/>
                <w:webHidden/>
              </w:rPr>
            </w:r>
            <w:r>
              <w:rPr>
                <w:noProof/>
                <w:webHidden/>
              </w:rPr>
              <w:fldChar w:fldCharType="separate"/>
            </w:r>
            <w:r>
              <w:rPr>
                <w:noProof/>
                <w:webHidden/>
              </w:rPr>
              <w:t>2</w:t>
            </w:r>
            <w:r>
              <w:rPr>
                <w:noProof/>
                <w:webHidden/>
              </w:rPr>
              <w:fldChar w:fldCharType="end"/>
            </w:r>
          </w:hyperlink>
        </w:p>
        <w:p w14:paraId="161A5039" w14:textId="0291BEA8"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0977" w:history="1">
            <w:r w:rsidRPr="00C663CB">
              <w:rPr>
                <w:rStyle w:val="Hyperlink"/>
                <w:noProof/>
              </w:rPr>
              <w:t>2.1.1 Trí tuệ nhân tạo (Artificial Intelligence - AI)</w:t>
            </w:r>
            <w:r>
              <w:rPr>
                <w:noProof/>
                <w:webHidden/>
              </w:rPr>
              <w:tab/>
            </w:r>
            <w:r>
              <w:rPr>
                <w:noProof/>
                <w:webHidden/>
              </w:rPr>
              <w:fldChar w:fldCharType="begin"/>
            </w:r>
            <w:r>
              <w:rPr>
                <w:noProof/>
                <w:webHidden/>
              </w:rPr>
              <w:instrText xml:space="preserve"> PAGEREF _Toc213460977 \h </w:instrText>
            </w:r>
            <w:r>
              <w:rPr>
                <w:noProof/>
                <w:webHidden/>
              </w:rPr>
            </w:r>
            <w:r>
              <w:rPr>
                <w:noProof/>
                <w:webHidden/>
              </w:rPr>
              <w:fldChar w:fldCharType="separate"/>
            </w:r>
            <w:r>
              <w:rPr>
                <w:noProof/>
                <w:webHidden/>
              </w:rPr>
              <w:t>2</w:t>
            </w:r>
            <w:r>
              <w:rPr>
                <w:noProof/>
                <w:webHidden/>
              </w:rPr>
              <w:fldChar w:fldCharType="end"/>
            </w:r>
          </w:hyperlink>
        </w:p>
        <w:p w14:paraId="0A8445CB" w14:textId="75194EF1"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0978" w:history="1">
            <w:r w:rsidRPr="00C663CB">
              <w:rPr>
                <w:rStyle w:val="Hyperlink"/>
                <w:noProof/>
              </w:rPr>
              <w:t>2.1.2 Chatbot và Conversational AI</w:t>
            </w:r>
            <w:r>
              <w:rPr>
                <w:noProof/>
                <w:webHidden/>
              </w:rPr>
              <w:tab/>
            </w:r>
            <w:r>
              <w:rPr>
                <w:noProof/>
                <w:webHidden/>
              </w:rPr>
              <w:fldChar w:fldCharType="begin"/>
            </w:r>
            <w:r>
              <w:rPr>
                <w:noProof/>
                <w:webHidden/>
              </w:rPr>
              <w:instrText xml:space="preserve"> PAGEREF _Toc213460978 \h </w:instrText>
            </w:r>
            <w:r>
              <w:rPr>
                <w:noProof/>
                <w:webHidden/>
              </w:rPr>
            </w:r>
            <w:r>
              <w:rPr>
                <w:noProof/>
                <w:webHidden/>
              </w:rPr>
              <w:fldChar w:fldCharType="separate"/>
            </w:r>
            <w:r>
              <w:rPr>
                <w:noProof/>
                <w:webHidden/>
              </w:rPr>
              <w:t>2</w:t>
            </w:r>
            <w:r>
              <w:rPr>
                <w:noProof/>
                <w:webHidden/>
              </w:rPr>
              <w:fldChar w:fldCharType="end"/>
            </w:r>
          </w:hyperlink>
        </w:p>
        <w:p w14:paraId="0F76413C" w14:textId="19223516"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0979" w:history="1">
            <w:r w:rsidRPr="00C663CB">
              <w:rPr>
                <w:rStyle w:val="Hyperlink"/>
                <w:noProof/>
              </w:rPr>
              <w:t>2.1.3 Ứng dụng Chatbot trong ngành nhà hàng</w:t>
            </w:r>
            <w:r>
              <w:rPr>
                <w:noProof/>
                <w:webHidden/>
              </w:rPr>
              <w:tab/>
            </w:r>
            <w:r>
              <w:rPr>
                <w:noProof/>
                <w:webHidden/>
              </w:rPr>
              <w:fldChar w:fldCharType="begin"/>
            </w:r>
            <w:r>
              <w:rPr>
                <w:noProof/>
                <w:webHidden/>
              </w:rPr>
              <w:instrText xml:space="preserve"> PAGEREF _Toc213460979 \h </w:instrText>
            </w:r>
            <w:r>
              <w:rPr>
                <w:noProof/>
                <w:webHidden/>
              </w:rPr>
            </w:r>
            <w:r>
              <w:rPr>
                <w:noProof/>
                <w:webHidden/>
              </w:rPr>
              <w:fldChar w:fldCharType="separate"/>
            </w:r>
            <w:r>
              <w:rPr>
                <w:noProof/>
                <w:webHidden/>
              </w:rPr>
              <w:t>2</w:t>
            </w:r>
            <w:r>
              <w:rPr>
                <w:noProof/>
                <w:webHidden/>
              </w:rPr>
              <w:fldChar w:fldCharType="end"/>
            </w:r>
          </w:hyperlink>
        </w:p>
        <w:p w14:paraId="46B14F06" w14:textId="5823E8FF" w:rsidR="006A525F" w:rsidRDefault="006A525F">
          <w:pPr>
            <w:pStyle w:val="TOC2"/>
            <w:tabs>
              <w:tab w:val="right" w:leader="dot" w:pos="9111"/>
            </w:tabs>
            <w:rPr>
              <w:rFonts w:asciiTheme="minorHAnsi" w:eastAsiaTheme="minorEastAsia" w:hAnsiTheme="minorHAnsi" w:cstheme="minorBidi"/>
              <w:noProof/>
              <w:kern w:val="2"/>
              <w:sz w:val="24"/>
              <w14:ligatures w14:val="standardContextual"/>
            </w:rPr>
          </w:pPr>
          <w:hyperlink w:anchor="_Toc213460980" w:history="1">
            <w:r w:rsidRPr="00C663CB">
              <w:rPr>
                <w:rStyle w:val="Hyperlink"/>
                <w:noProof/>
              </w:rPr>
              <w:t>2.2 Giới thiệu về Python FastAPI và Rasa Framework</w:t>
            </w:r>
            <w:r>
              <w:rPr>
                <w:noProof/>
                <w:webHidden/>
              </w:rPr>
              <w:tab/>
            </w:r>
            <w:r>
              <w:rPr>
                <w:noProof/>
                <w:webHidden/>
              </w:rPr>
              <w:fldChar w:fldCharType="begin"/>
            </w:r>
            <w:r>
              <w:rPr>
                <w:noProof/>
                <w:webHidden/>
              </w:rPr>
              <w:instrText xml:space="preserve"> PAGEREF _Toc213460980 \h </w:instrText>
            </w:r>
            <w:r>
              <w:rPr>
                <w:noProof/>
                <w:webHidden/>
              </w:rPr>
            </w:r>
            <w:r>
              <w:rPr>
                <w:noProof/>
                <w:webHidden/>
              </w:rPr>
              <w:fldChar w:fldCharType="separate"/>
            </w:r>
            <w:r>
              <w:rPr>
                <w:noProof/>
                <w:webHidden/>
              </w:rPr>
              <w:t>3</w:t>
            </w:r>
            <w:r>
              <w:rPr>
                <w:noProof/>
                <w:webHidden/>
              </w:rPr>
              <w:fldChar w:fldCharType="end"/>
            </w:r>
          </w:hyperlink>
        </w:p>
        <w:p w14:paraId="1B3163D0" w14:textId="621194A2"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0981" w:history="1">
            <w:r w:rsidRPr="00C663CB">
              <w:rPr>
                <w:rStyle w:val="Hyperlink"/>
                <w:noProof/>
              </w:rPr>
              <w:t>2.2.1 Python FastAPI</w:t>
            </w:r>
            <w:r>
              <w:rPr>
                <w:noProof/>
                <w:webHidden/>
              </w:rPr>
              <w:tab/>
            </w:r>
            <w:r>
              <w:rPr>
                <w:noProof/>
                <w:webHidden/>
              </w:rPr>
              <w:fldChar w:fldCharType="begin"/>
            </w:r>
            <w:r>
              <w:rPr>
                <w:noProof/>
                <w:webHidden/>
              </w:rPr>
              <w:instrText xml:space="preserve"> PAGEREF _Toc213460981 \h </w:instrText>
            </w:r>
            <w:r>
              <w:rPr>
                <w:noProof/>
                <w:webHidden/>
              </w:rPr>
            </w:r>
            <w:r>
              <w:rPr>
                <w:noProof/>
                <w:webHidden/>
              </w:rPr>
              <w:fldChar w:fldCharType="separate"/>
            </w:r>
            <w:r>
              <w:rPr>
                <w:noProof/>
                <w:webHidden/>
              </w:rPr>
              <w:t>3</w:t>
            </w:r>
            <w:r>
              <w:rPr>
                <w:noProof/>
                <w:webHidden/>
              </w:rPr>
              <w:fldChar w:fldCharType="end"/>
            </w:r>
          </w:hyperlink>
        </w:p>
        <w:p w14:paraId="50CED2BE" w14:textId="63F043E1"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0982" w:history="1">
            <w:r w:rsidRPr="00C663CB">
              <w:rPr>
                <w:rStyle w:val="Hyperlink"/>
                <w:noProof/>
              </w:rPr>
              <w:t>2.2.2 Rasa Framework</w:t>
            </w:r>
            <w:r>
              <w:rPr>
                <w:noProof/>
                <w:webHidden/>
              </w:rPr>
              <w:tab/>
            </w:r>
            <w:r>
              <w:rPr>
                <w:noProof/>
                <w:webHidden/>
              </w:rPr>
              <w:fldChar w:fldCharType="begin"/>
            </w:r>
            <w:r>
              <w:rPr>
                <w:noProof/>
                <w:webHidden/>
              </w:rPr>
              <w:instrText xml:space="preserve"> PAGEREF _Toc213460982 \h </w:instrText>
            </w:r>
            <w:r>
              <w:rPr>
                <w:noProof/>
                <w:webHidden/>
              </w:rPr>
            </w:r>
            <w:r>
              <w:rPr>
                <w:noProof/>
                <w:webHidden/>
              </w:rPr>
              <w:fldChar w:fldCharType="separate"/>
            </w:r>
            <w:r>
              <w:rPr>
                <w:noProof/>
                <w:webHidden/>
              </w:rPr>
              <w:t>3</w:t>
            </w:r>
            <w:r>
              <w:rPr>
                <w:noProof/>
                <w:webHidden/>
              </w:rPr>
              <w:fldChar w:fldCharType="end"/>
            </w:r>
          </w:hyperlink>
        </w:p>
        <w:p w14:paraId="297794FF" w14:textId="3EA319EA"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0983" w:history="1">
            <w:r w:rsidRPr="00C663CB">
              <w:rPr>
                <w:rStyle w:val="Hyperlink"/>
                <w:noProof/>
              </w:rPr>
              <w:t>2.2.3 Tích hợp FastAPI và Rasa</w:t>
            </w:r>
            <w:r>
              <w:rPr>
                <w:noProof/>
                <w:webHidden/>
              </w:rPr>
              <w:tab/>
            </w:r>
            <w:r>
              <w:rPr>
                <w:noProof/>
                <w:webHidden/>
              </w:rPr>
              <w:fldChar w:fldCharType="begin"/>
            </w:r>
            <w:r>
              <w:rPr>
                <w:noProof/>
                <w:webHidden/>
              </w:rPr>
              <w:instrText xml:space="preserve"> PAGEREF _Toc213460983 \h </w:instrText>
            </w:r>
            <w:r>
              <w:rPr>
                <w:noProof/>
                <w:webHidden/>
              </w:rPr>
            </w:r>
            <w:r>
              <w:rPr>
                <w:noProof/>
                <w:webHidden/>
              </w:rPr>
              <w:fldChar w:fldCharType="separate"/>
            </w:r>
            <w:r>
              <w:rPr>
                <w:noProof/>
                <w:webHidden/>
              </w:rPr>
              <w:t>4</w:t>
            </w:r>
            <w:r>
              <w:rPr>
                <w:noProof/>
                <w:webHidden/>
              </w:rPr>
              <w:fldChar w:fldCharType="end"/>
            </w:r>
          </w:hyperlink>
        </w:p>
        <w:p w14:paraId="6B9BC989" w14:textId="57D7ADDD" w:rsidR="006A525F" w:rsidRDefault="006A525F">
          <w:pPr>
            <w:pStyle w:val="TOC2"/>
            <w:tabs>
              <w:tab w:val="right" w:leader="dot" w:pos="9111"/>
            </w:tabs>
            <w:rPr>
              <w:rFonts w:asciiTheme="minorHAnsi" w:eastAsiaTheme="minorEastAsia" w:hAnsiTheme="minorHAnsi" w:cstheme="minorBidi"/>
              <w:noProof/>
              <w:kern w:val="2"/>
              <w:sz w:val="24"/>
              <w14:ligatures w14:val="standardContextual"/>
            </w:rPr>
          </w:pPr>
          <w:hyperlink w:anchor="_Toc213460984" w:history="1">
            <w:r w:rsidRPr="00C663CB">
              <w:rPr>
                <w:rStyle w:val="Hyperlink"/>
                <w:noProof/>
              </w:rPr>
              <w:t>2.3 Công nghệ NLP tiếng Việt</w:t>
            </w:r>
            <w:r>
              <w:rPr>
                <w:noProof/>
                <w:webHidden/>
              </w:rPr>
              <w:tab/>
            </w:r>
            <w:r>
              <w:rPr>
                <w:noProof/>
                <w:webHidden/>
              </w:rPr>
              <w:fldChar w:fldCharType="begin"/>
            </w:r>
            <w:r>
              <w:rPr>
                <w:noProof/>
                <w:webHidden/>
              </w:rPr>
              <w:instrText xml:space="preserve"> PAGEREF _Toc213460984 \h </w:instrText>
            </w:r>
            <w:r>
              <w:rPr>
                <w:noProof/>
                <w:webHidden/>
              </w:rPr>
            </w:r>
            <w:r>
              <w:rPr>
                <w:noProof/>
                <w:webHidden/>
              </w:rPr>
              <w:fldChar w:fldCharType="separate"/>
            </w:r>
            <w:r>
              <w:rPr>
                <w:noProof/>
                <w:webHidden/>
              </w:rPr>
              <w:t>5</w:t>
            </w:r>
            <w:r>
              <w:rPr>
                <w:noProof/>
                <w:webHidden/>
              </w:rPr>
              <w:fldChar w:fldCharType="end"/>
            </w:r>
          </w:hyperlink>
        </w:p>
        <w:p w14:paraId="528F70DF" w14:textId="157BF517"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0985" w:history="1">
            <w:r w:rsidRPr="00C663CB">
              <w:rPr>
                <w:rStyle w:val="Hyperlink"/>
                <w:noProof/>
              </w:rPr>
              <w:t>2.3.1 Thách thức của NLP tiếng Việt</w:t>
            </w:r>
            <w:r>
              <w:rPr>
                <w:noProof/>
                <w:webHidden/>
              </w:rPr>
              <w:tab/>
            </w:r>
            <w:r>
              <w:rPr>
                <w:noProof/>
                <w:webHidden/>
              </w:rPr>
              <w:fldChar w:fldCharType="begin"/>
            </w:r>
            <w:r>
              <w:rPr>
                <w:noProof/>
                <w:webHidden/>
              </w:rPr>
              <w:instrText xml:space="preserve"> PAGEREF _Toc213460985 \h </w:instrText>
            </w:r>
            <w:r>
              <w:rPr>
                <w:noProof/>
                <w:webHidden/>
              </w:rPr>
            </w:r>
            <w:r>
              <w:rPr>
                <w:noProof/>
                <w:webHidden/>
              </w:rPr>
              <w:fldChar w:fldCharType="separate"/>
            </w:r>
            <w:r>
              <w:rPr>
                <w:noProof/>
                <w:webHidden/>
              </w:rPr>
              <w:t>5</w:t>
            </w:r>
            <w:r>
              <w:rPr>
                <w:noProof/>
                <w:webHidden/>
              </w:rPr>
              <w:fldChar w:fldCharType="end"/>
            </w:r>
          </w:hyperlink>
        </w:p>
        <w:p w14:paraId="63EA0EA0" w14:textId="04DEB27C"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0986" w:history="1">
            <w:r w:rsidRPr="00C663CB">
              <w:rPr>
                <w:rStyle w:val="Hyperlink"/>
                <w:noProof/>
              </w:rPr>
              <w:t>2.3.2 Cách xử lý NLP tiếng Việt trong RestoBot</w:t>
            </w:r>
            <w:r>
              <w:rPr>
                <w:noProof/>
                <w:webHidden/>
              </w:rPr>
              <w:tab/>
            </w:r>
            <w:r>
              <w:rPr>
                <w:noProof/>
                <w:webHidden/>
              </w:rPr>
              <w:fldChar w:fldCharType="begin"/>
            </w:r>
            <w:r>
              <w:rPr>
                <w:noProof/>
                <w:webHidden/>
              </w:rPr>
              <w:instrText xml:space="preserve"> PAGEREF _Toc213460986 \h </w:instrText>
            </w:r>
            <w:r>
              <w:rPr>
                <w:noProof/>
                <w:webHidden/>
              </w:rPr>
            </w:r>
            <w:r>
              <w:rPr>
                <w:noProof/>
                <w:webHidden/>
              </w:rPr>
              <w:fldChar w:fldCharType="separate"/>
            </w:r>
            <w:r>
              <w:rPr>
                <w:noProof/>
                <w:webHidden/>
              </w:rPr>
              <w:t>5</w:t>
            </w:r>
            <w:r>
              <w:rPr>
                <w:noProof/>
                <w:webHidden/>
              </w:rPr>
              <w:fldChar w:fldCharType="end"/>
            </w:r>
          </w:hyperlink>
        </w:p>
        <w:p w14:paraId="253FF462" w14:textId="2204EC4A"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0987" w:history="1">
            <w:r w:rsidRPr="00C663CB">
              <w:rPr>
                <w:rStyle w:val="Hyperlink"/>
                <w:noProof/>
              </w:rPr>
              <w:t>2.3.3 Entities được trích xuất</w:t>
            </w:r>
            <w:r>
              <w:rPr>
                <w:noProof/>
                <w:webHidden/>
              </w:rPr>
              <w:tab/>
            </w:r>
            <w:r>
              <w:rPr>
                <w:noProof/>
                <w:webHidden/>
              </w:rPr>
              <w:fldChar w:fldCharType="begin"/>
            </w:r>
            <w:r>
              <w:rPr>
                <w:noProof/>
                <w:webHidden/>
              </w:rPr>
              <w:instrText xml:space="preserve"> PAGEREF _Toc213460987 \h </w:instrText>
            </w:r>
            <w:r>
              <w:rPr>
                <w:noProof/>
                <w:webHidden/>
              </w:rPr>
            </w:r>
            <w:r>
              <w:rPr>
                <w:noProof/>
                <w:webHidden/>
              </w:rPr>
              <w:fldChar w:fldCharType="separate"/>
            </w:r>
            <w:r>
              <w:rPr>
                <w:noProof/>
                <w:webHidden/>
              </w:rPr>
              <w:t>8</w:t>
            </w:r>
            <w:r>
              <w:rPr>
                <w:noProof/>
                <w:webHidden/>
              </w:rPr>
              <w:fldChar w:fldCharType="end"/>
            </w:r>
          </w:hyperlink>
        </w:p>
        <w:p w14:paraId="218F086E" w14:textId="67F3BC29" w:rsidR="006A525F" w:rsidRDefault="006A525F">
          <w:pPr>
            <w:pStyle w:val="TOC2"/>
            <w:tabs>
              <w:tab w:val="right" w:leader="dot" w:pos="9111"/>
            </w:tabs>
            <w:rPr>
              <w:rFonts w:asciiTheme="minorHAnsi" w:eastAsiaTheme="minorEastAsia" w:hAnsiTheme="minorHAnsi" w:cstheme="minorBidi"/>
              <w:noProof/>
              <w:kern w:val="2"/>
              <w:sz w:val="24"/>
              <w14:ligatures w14:val="standardContextual"/>
            </w:rPr>
          </w:pPr>
          <w:hyperlink w:anchor="_Toc213460988" w:history="1">
            <w:r w:rsidRPr="00C663CB">
              <w:rPr>
                <w:rStyle w:val="Hyperlink"/>
                <w:noProof/>
              </w:rPr>
              <w:t>2.4 Các công nghệ hỗ trợ</w:t>
            </w:r>
            <w:r>
              <w:rPr>
                <w:noProof/>
                <w:webHidden/>
              </w:rPr>
              <w:tab/>
            </w:r>
            <w:r>
              <w:rPr>
                <w:noProof/>
                <w:webHidden/>
              </w:rPr>
              <w:fldChar w:fldCharType="begin"/>
            </w:r>
            <w:r>
              <w:rPr>
                <w:noProof/>
                <w:webHidden/>
              </w:rPr>
              <w:instrText xml:space="preserve"> PAGEREF _Toc213460988 \h </w:instrText>
            </w:r>
            <w:r>
              <w:rPr>
                <w:noProof/>
                <w:webHidden/>
              </w:rPr>
            </w:r>
            <w:r>
              <w:rPr>
                <w:noProof/>
                <w:webHidden/>
              </w:rPr>
              <w:fldChar w:fldCharType="separate"/>
            </w:r>
            <w:r>
              <w:rPr>
                <w:noProof/>
                <w:webHidden/>
              </w:rPr>
              <w:t>8</w:t>
            </w:r>
            <w:r>
              <w:rPr>
                <w:noProof/>
                <w:webHidden/>
              </w:rPr>
              <w:fldChar w:fldCharType="end"/>
            </w:r>
          </w:hyperlink>
        </w:p>
        <w:p w14:paraId="0743199D" w14:textId="18580FAD"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0989" w:history="1">
            <w:r w:rsidRPr="00C663CB">
              <w:rPr>
                <w:rStyle w:val="Hyperlink"/>
                <w:noProof/>
              </w:rPr>
              <w:t>2.4.1 PostgreSQL - Cơ sở dữ liệu quan hệ</w:t>
            </w:r>
            <w:r>
              <w:rPr>
                <w:noProof/>
                <w:webHidden/>
              </w:rPr>
              <w:tab/>
            </w:r>
            <w:r>
              <w:rPr>
                <w:noProof/>
                <w:webHidden/>
              </w:rPr>
              <w:fldChar w:fldCharType="begin"/>
            </w:r>
            <w:r>
              <w:rPr>
                <w:noProof/>
                <w:webHidden/>
              </w:rPr>
              <w:instrText xml:space="preserve"> PAGEREF _Toc213460989 \h </w:instrText>
            </w:r>
            <w:r>
              <w:rPr>
                <w:noProof/>
                <w:webHidden/>
              </w:rPr>
            </w:r>
            <w:r>
              <w:rPr>
                <w:noProof/>
                <w:webHidden/>
              </w:rPr>
              <w:fldChar w:fldCharType="separate"/>
            </w:r>
            <w:r>
              <w:rPr>
                <w:noProof/>
                <w:webHidden/>
              </w:rPr>
              <w:t>9</w:t>
            </w:r>
            <w:r>
              <w:rPr>
                <w:noProof/>
                <w:webHidden/>
              </w:rPr>
              <w:fldChar w:fldCharType="end"/>
            </w:r>
          </w:hyperlink>
        </w:p>
        <w:p w14:paraId="343A519C" w14:textId="07B30AD3"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0990" w:history="1">
            <w:r w:rsidRPr="00C663CB">
              <w:rPr>
                <w:rStyle w:val="Hyperlink"/>
                <w:noProof/>
              </w:rPr>
              <w:t>2.4.2 SQLAlchemy ORM</w:t>
            </w:r>
            <w:r>
              <w:rPr>
                <w:noProof/>
                <w:webHidden/>
              </w:rPr>
              <w:tab/>
            </w:r>
            <w:r>
              <w:rPr>
                <w:noProof/>
                <w:webHidden/>
              </w:rPr>
              <w:fldChar w:fldCharType="begin"/>
            </w:r>
            <w:r>
              <w:rPr>
                <w:noProof/>
                <w:webHidden/>
              </w:rPr>
              <w:instrText xml:space="preserve"> PAGEREF _Toc213460990 \h </w:instrText>
            </w:r>
            <w:r>
              <w:rPr>
                <w:noProof/>
                <w:webHidden/>
              </w:rPr>
            </w:r>
            <w:r>
              <w:rPr>
                <w:noProof/>
                <w:webHidden/>
              </w:rPr>
              <w:fldChar w:fldCharType="separate"/>
            </w:r>
            <w:r>
              <w:rPr>
                <w:noProof/>
                <w:webHidden/>
              </w:rPr>
              <w:t>9</w:t>
            </w:r>
            <w:r>
              <w:rPr>
                <w:noProof/>
                <w:webHidden/>
              </w:rPr>
              <w:fldChar w:fldCharType="end"/>
            </w:r>
          </w:hyperlink>
        </w:p>
        <w:p w14:paraId="3C59A2A4" w14:textId="3EAE2343"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0991" w:history="1">
            <w:r w:rsidRPr="00C663CB">
              <w:rPr>
                <w:rStyle w:val="Hyperlink"/>
                <w:noProof/>
              </w:rPr>
              <w:t>2.4.3 Pydantic - Data Validation</w:t>
            </w:r>
            <w:r>
              <w:rPr>
                <w:noProof/>
                <w:webHidden/>
              </w:rPr>
              <w:tab/>
            </w:r>
            <w:r>
              <w:rPr>
                <w:noProof/>
                <w:webHidden/>
              </w:rPr>
              <w:fldChar w:fldCharType="begin"/>
            </w:r>
            <w:r>
              <w:rPr>
                <w:noProof/>
                <w:webHidden/>
              </w:rPr>
              <w:instrText xml:space="preserve"> PAGEREF _Toc213460991 \h </w:instrText>
            </w:r>
            <w:r>
              <w:rPr>
                <w:noProof/>
                <w:webHidden/>
              </w:rPr>
            </w:r>
            <w:r>
              <w:rPr>
                <w:noProof/>
                <w:webHidden/>
              </w:rPr>
              <w:fldChar w:fldCharType="separate"/>
            </w:r>
            <w:r>
              <w:rPr>
                <w:noProof/>
                <w:webHidden/>
              </w:rPr>
              <w:t>9</w:t>
            </w:r>
            <w:r>
              <w:rPr>
                <w:noProof/>
                <w:webHidden/>
              </w:rPr>
              <w:fldChar w:fldCharType="end"/>
            </w:r>
          </w:hyperlink>
        </w:p>
        <w:p w14:paraId="55C146AB" w14:textId="3DBB6F24"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0992" w:history="1">
            <w:r w:rsidRPr="00C663CB">
              <w:rPr>
                <w:rStyle w:val="Hyperlink"/>
                <w:noProof/>
              </w:rPr>
              <w:t>2.4.4 JWT Authentication - Xác thực bảo mật</w:t>
            </w:r>
            <w:r>
              <w:rPr>
                <w:noProof/>
                <w:webHidden/>
              </w:rPr>
              <w:tab/>
            </w:r>
            <w:r>
              <w:rPr>
                <w:noProof/>
                <w:webHidden/>
              </w:rPr>
              <w:fldChar w:fldCharType="begin"/>
            </w:r>
            <w:r>
              <w:rPr>
                <w:noProof/>
                <w:webHidden/>
              </w:rPr>
              <w:instrText xml:space="preserve"> PAGEREF _Toc213460992 \h </w:instrText>
            </w:r>
            <w:r>
              <w:rPr>
                <w:noProof/>
                <w:webHidden/>
              </w:rPr>
            </w:r>
            <w:r>
              <w:rPr>
                <w:noProof/>
                <w:webHidden/>
              </w:rPr>
              <w:fldChar w:fldCharType="separate"/>
            </w:r>
            <w:r>
              <w:rPr>
                <w:noProof/>
                <w:webHidden/>
              </w:rPr>
              <w:t>9</w:t>
            </w:r>
            <w:r>
              <w:rPr>
                <w:noProof/>
                <w:webHidden/>
              </w:rPr>
              <w:fldChar w:fldCharType="end"/>
            </w:r>
          </w:hyperlink>
        </w:p>
        <w:p w14:paraId="72C0E6D5" w14:textId="4D531660"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0993" w:history="1">
            <w:r w:rsidRPr="00C663CB">
              <w:rPr>
                <w:rStyle w:val="Hyperlink"/>
                <w:noProof/>
              </w:rPr>
              <w:t>2.4.5 Docker - Container hóa ứng dụng</w:t>
            </w:r>
            <w:r>
              <w:rPr>
                <w:noProof/>
                <w:webHidden/>
              </w:rPr>
              <w:tab/>
            </w:r>
            <w:r>
              <w:rPr>
                <w:noProof/>
                <w:webHidden/>
              </w:rPr>
              <w:fldChar w:fldCharType="begin"/>
            </w:r>
            <w:r>
              <w:rPr>
                <w:noProof/>
                <w:webHidden/>
              </w:rPr>
              <w:instrText xml:space="preserve"> PAGEREF _Toc213460993 \h </w:instrText>
            </w:r>
            <w:r>
              <w:rPr>
                <w:noProof/>
                <w:webHidden/>
              </w:rPr>
            </w:r>
            <w:r>
              <w:rPr>
                <w:noProof/>
                <w:webHidden/>
              </w:rPr>
              <w:fldChar w:fldCharType="separate"/>
            </w:r>
            <w:r>
              <w:rPr>
                <w:noProof/>
                <w:webHidden/>
              </w:rPr>
              <w:t>10</w:t>
            </w:r>
            <w:r>
              <w:rPr>
                <w:noProof/>
                <w:webHidden/>
              </w:rPr>
              <w:fldChar w:fldCharType="end"/>
            </w:r>
          </w:hyperlink>
        </w:p>
        <w:p w14:paraId="6D647BFA" w14:textId="75895A7F"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0994" w:history="1">
            <w:r w:rsidRPr="00C663CB">
              <w:rPr>
                <w:rStyle w:val="Hyperlink"/>
                <w:noProof/>
              </w:rPr>
              <w:t>2.4.6 Role-Based Access Control (RBAC)</w:t>
            </w:r>
            <w:r>
              <w:rPr>
                <w:noProof/>
                <w:webHidden/>
              </w:rPr>
              <w:tab/>
            </w:r>
            <w:r>
              <w:rPr>
                <w:noProof/>
                <w:webHidden/>
              </w:rPr>
              <w:fldChar w:fldCharType="begin"/>
            </w:r>
            <w:r>
              <w:rPr>
                <w:noProof/>
                <w:webHidden/>
              </w:rPr>
              <w:instrText xml:space="preserve"> PAGEREF _Toc213460994 \h </w:instrText>
            </w:r>
            <w:r>
              <w:rPr>
                <w:noProof/>
                <w:webHidden/>
              </w:rPr>
            </w:r>
            <w:r>
              <w:rPr>
                <w:noProof/>
                <w:webHidden/>
              </w:rPr>
              <w:fldChar w:fldCharType="separate"/>
            </w:r>
            <w:r>
              <w:rPr>
                <w:noProof/>
                <w:webHidden/>
              </w:rPr>
              <w:t>10</w:t>
            </w:r>
            <w:r>
              <w:rPr>
                <w:noProof/>
                <w:webHidden/>
              </w:rPr>
              <w:fldChar w:fldCharType="end"/>
            </w:r>
          </w:hyperlink>
        </w:p>
        <w:p w14:paraId="42F516BD" w14:textId="0ACF4908" w:rsidR="006A525F" w:rsidRDefault="006A525F">
          <w:pPr>
            <w:pStyle w:val="TOC1"/>
            <w:tabs>
              <w:tab w:val="right" w:leader="dot" w:pos="9111"/>
            </w:tabs>
            <w:rPr>
              <w:rFonts w:asciiTheme="minorHAnsi" w:eastAsiaTheme="minorEastAsia" w:hAnsiTheme="minorHAnsi" w:cstheme="minorBidi"/>
              <w:noProof/>
              <w:kern w:val="2"/>
              <w:sz w:val="24"/>
              <w14:ligatures w14:val="standardContextual"/>
            </w:rPr>
          </w:pPr>
          <w:hyperlink w:anchor="_Toc213460995" w:history="1">
            <w:r w:rsidRPr="00C663CB">
              <w:rPr>
                <w:rStyle w:val="Hyperlink"/>
                <w:noProof/>
              </w:rPr>
              <w:t>CHƯƠNG 3 - PHÂN TÍCH YÊU CẦU</w:t>
            </w:r>
            <w:r>
              <w:rPr>
                <w:noProof/>
                <w:webHidden/>
              </w:rPr>
              <w:tab/>
            </w:r>
            <w:r>
              <w:rPr>
                <w:noProof/>
                <w:webHidden/>
              </w:rPr>
              <w:fldChar w:fldCharType="begin"/>
            </w:r>
            <w:r>
              <w:rPr>
                <w:noProof/>
                <w:webHidden/>
              </w:rPr>
              <w:instrText xml:space="preserve"> PAGEREF _Toc213460995 \h </w:instrText>
            </w:r>
            <w:r>
              <w:rPr>
                <w:noProof/>
                <w:webHidden/>
              </w:rPr>
            </w:r>
            <w:r>
              <w:rPr>
                <w:noProof/>
                <w:webHidden/>
              </w:rPr>
              <w:fldChar w:fldCharType="separate"/>
            </w:r>
            <w:r>
              <w:rPr>
                <w:noProof/>
                <w:webHidden/>
              </w:rPr>
              <w:t>11</w:t>
            </w:r>
            <w:r>
              <w:rPr>
                <w:noProof/>
                <w:webHidden/>
              </w:rPr>
              <w:fldChar w:fldCharType="end"/>
            </w:r>
          </w:hyperlink>
        </w:p>
        <w:p w14:paraId="4F76204F" w14:textId="7CDA35CB" w:rsidR="006A525F" w:rsidRDefault="006A525F">
          <w:pPr>
            <w:pStyle w:val="TOC2"/>
            <w:tabs>
              <w:tab w:val="right" w:leader="dot" w:pos="9111"/>
            </w:tabs>
            <w:rPr>
              <w:rFonts w:asciiTheme="minorHAnsi" w:eastAsiaTheme="minorEastAsia" w:hAnsiTheme="minorHAnsi" w:cstheme="minorBidi"/>
              <w:noProof/>
              <w:kern w:val="2"/>
              <w:sz w:val="24"/>
              <w14:ligatures w14:val="standardContextual"/>
            </w:rPr>
          </w:pPr>
          <w:hyperlink w:anchor="_Toc213460996" w:history="1">
            <w:r w:rsidRPr="00C663CB">
              <w:rPr>
                <w:rStyle w:val="Hyperlink"/>
                <w:noProof/>
              </w:rPr>
              <w:t>3.1 Mô tả khái quát hệ thống</w:t>
            </w:r>
            <w:r>
              <w:rPr>
                <w:noProof/>
                <w:webHidden/>
              </w:rPr>
              <w:tab/>
            </w:r>
            <w:r>
              <w:rPr>
                <w:noProof/>
                <w:webHidden/>
              </w:rPr>
              <w:fldChar w:fldCharType="begin"/>
            </w:r>
            <w:r>
              <w:rPr>
                <w:noProof/>
                <w:webHidden/>
              </w:rPr>
              <w:instrText xml:space="preserve"> PAGEREF _Toc213460996 \h </w:instrText>
            </w:r>
            <w:r>
              <w:rPr>
                <w:noProof/>
                <w:webHidden/>
              </w:rPr>
            </w:r>
            <w:r>
              <w:rPr>
                <w:noProof/>
                <w:webHidden/>
              </w:rPr>
              <w:fldChar w:fldCharType="separate"/>
            </w:r>
            <w:r>
              <w:rPr>
                <w:noProof/>
                <w:webHidden/>
              </w:rPr>
              <w:t>11</w:t>
            </w:r>
            <w:r>
              <w:rPr>
                <w:noProof/>
                <w:webHidden/>
              </w:rPr>
              <w:fldChar w:fldCharType="end"/>
            </w:r>
          </w:hyperlink>
        </w:p>
        <w:p w14:paraId="01C253C4" w14:textId="18F44517" w:rsidR="006A525F" w:rsidRDefault="006A525F">
          <w:pPr>
            <w:pStyle w:val="TOC2"/>
            <w:tabs>
              <w:tab w:val="right" w:leader="dot" w:pos="9111"/>
            </w:tabs>
            <w:rPr>
              <w:rFonts w:asciiTheme="minorHAnsi" w:eastAsiaTheme="minorEastAsia" w:hAnsiTheme="minorHAnsi" w:cstheme="minorBidi"/>
              <w:noProof/>
              <w:kern w:val="2"/>
              <w:sz w:val="24"/>
              <w14:ligatures w14:val="standardContextual"/>
            </w:rPr>
          </w:pPr>
          <w:hyperlink w:anchor="_Toc213460997" w:history="1">
            <w:r w:rsidRPr="00C663CB">
              <w:rPr>
                <w:rStyle w:val="Hyperlink"/>
                <w:noProof/>
              </w:rPr>
              <w:t>3.2 Phân tích chức năng hệ thống</w:t>
            </w:r>
            <w:r>
              <w:rPr>
                <w:noProof/>
                <w:webHidden/>
              </w:rPr>
              <w:tab/>
            </w:r>
            <w:r>
              <w:rPr>
                <w:noProof/>
                <w:webHidden/>
              </w:rPr>
              <w:fldChar w:fldCharType="begin"/>
            </w:r>
            <w:r>
              <w:rPr>
                <w:noProof/>
                <w:webHidden/>
              </w:rPr>
              <w:instrText xml:space="preserve"> PAGEREF _Toc213460997 \h </w:instrText>
            </w:r>
            <w:r>
              <w:rPr>
                <w:noProof/>
                <w:webHidden/>
              </w:rPr>
            </w:r>
            <w:r>
              <w:rPr>
                <w:noProof/>
                <w:webHidden/>
              </w:rPr>
              <w:fldChar w:fldCharType="separate"/>
            </w:r>
            <w:r>
              <w:rPr>
                <w:noProof/>
                <w:webHidden/>
              </w:rPr>
              <w:t>11</w:t>
            </w:r>
            <w:r>
              <w:rPr>
                <w:noProof/>
                <w:webHidden/>
              </w:rPr>
              <w:fldChar w:fldCharType="end"/>
            </w:r>
          </w:hyperlink>
        </w:p>
        <w:p w14:paraId="17142A3F" w14:textId="427C55EF"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0998" w:history="1">
            <w:r w:rsidRPr="00C663CB">
              <w:rPr>
                <w:rStyle w:val="Hyperlink"/>
                <w:noProof/>
              </w:rPr>
              <w:t>3.2.1 Quản lý người dùng</w:t>
            </w:r>
            <w:r>
              <w:rPr>
                <w:noProof/>
                <w:webHidden/>
              </w:rPr>
              <w:tab/>
            </w:r>
            <w:r>
              <w:rPr>
                <w:noProof/>
                <w:webHidden/>
              </w:rPr>
              <w:fldChar w:fldCharType="begin"/>
            </w:r>
            <w:r>
              <w:rPr>
                <w:noProof/>
                <w:webHidden/>
              </w:rPr>
              <w:instrText xml:space="preserve"> PAGEREF _Toc213460998 \h </w:instrText>
            </w:r>
            <w:r>
              <w:rPr>
                <w:noProof/>
                <w:webHidden/>
              </w:rPr>
            </w:r>
            <w:r>
              <w:rPr>
                <w:noProof/>
                <w:webHidden/>
              </w:rPr>
              <w:fldChar w:fldCharType="separate"/>
            </w:r>
            <w:r>
              <w:rPr>
                <w:noProof/>
                <w:webHidden/>
              </w:rPr>
              <w:t>11</w:t>
            </w:r>
            <w:r>
              <w:rPr>
                <w:noProof/>
                <w:webHidden/>
              </w:rPr>
              <w:fldChar w:fldCharType="end"/>
            </w:r>
          </w:hyperlink>
        </w:p>
        <w:p w14:paraId="7BA57486" w14:textId="1F5B7FD4"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0999" w:history="1">
            <w:r w:rsidRPr="00C663CB">
              <w:rPr>
                <w:rStyle w:val="Hyperlink"/>
                <w:noProof/>
              </w:rPr>
              <w:t>3.2.2 Quản lý thực đơn</w:t>
            </w:r>
            <w:r>
              <w:rPr>
                <w:noProof/>
                <w:webHidden/>
              </w:rPr>
              <w:tab/>
            </w:r>
            <w:r>
              <w:rPr>
                <w:noProof/>
                <w:webHidden/>
              </w:rPr>
              <w:fldChar w:fldCharType="begin"/>
            </w:r>
            <w:r>
              <w:rPr>
                <w:noProof/>
                <w:webHidden/>
              </w:rPr>
              <w:instrText xml:space="preserve"> PAGEREF _Toc213460999 \h </w:instrText>
            </w:r>
            <w:r>
              <w:rPr>
                <w:noProof/>
                <w:webHidden/>
              </w:rPr>
            </w:r>
            <w:r>
              <w:rPr>
                <w:noProof/>
                <w:webHidden/>
              </w:rPr>
              <w:fldChar w:fldCharType="separate"/>
            </w:r>
            <w:r>
              <w:rPr>
                <w:noProof/>
                <w:webHidden/>
              </w:rPr>
              <w:t>12</w:t>
            </w:r>
            <w:r>
              <w:rPr>
                <w:noProof/>
                <w:webHidden/>
              </w:rPr>
              <w:fldChar w:fldCharType="end"/>
            </w:r>
          </w:hyperlink>
        </w:p>
        <w:p w14:paraId="15742E05" w14:textId="01B9768D"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1000" w:history="1">
            <w:r w:rsidRPr="00C663CB">
              <w:rPr>
                <w:rStyle w:val="Hyperlink"/>
                <w:noProof/>
              </w:rPr>
              <w:t>3.2.3 Quản lý bàn ăn</w:t>
            </w:r>
            <w:r>
              <w:rPr>
                <w:noProof/>
                <w:webHidden/>
              </w:rPr>
              <w:tab/>
            </w:r>
            <w:r>
              <w:rPr>
                <w:noProof/>
                <w:webHidden/>
              </w:rPr>
              <w:fldChar w:fldCharType="begin"/>
            </w:r>
            <w:r>
              <w:rPr>
                <w:noProof/>
                <w:webHidden/>
              </w:rPr>
              <w:instrText xml:space="preserve"> PAGEREF _Toc213461000 \h </w:instrText>
            </w:r>
            <w:r>
              <w:rPr>
                <w:noProof/>
                <w:webHidden/>
              </w:rPr>
            </w:r>
            <w:r>
              <w:rPr>
                <w:noProof/>
                <w:webHidden/>
              </w:rPr>
              <w:fldChar w:fldCharType="separate"/>
            </w:r>
            <w:r>
              <w:rPr>
                <w:noProof/>
                <w:webHidden/>
              </w:rPr>
              <w:t>13</w:t>
            </w:r>
            <w:r>
              <w:rPr>
                <w:noProof/>
                <w:webHidden/>
              </w:rPr>
              <w:fldChar w:fldCharType="end"/>
            </w:r>
          </w:hyperlink>
        </w:p>
        <w:p w14:paraId="25163AAD" w14:textId="4D4087B8"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1001" w:history="1">
            <w:r w:rsidRPr="00C663CB">
              <w:rPr>
                <w:rStyle w:val="Hyperlink"/>
                <w:noProof/>
              </w:rPr>
              <w:t>3.2.4 Quản lý đơn hàng</w:t>
            </w:r>
            <w:r>
              <w:rPr>
                <w:noProof/>
                <w:webHidden/>
              </w:rPr>
              <w:tab/>
            </w:r>
            <w:r>
              <w:rPr>
                <w:noProof/>
                <w:webHidden/>
              </w:rPr>
              <w:fldChar w:fldCharType="begin"/>
            </w:r>
            <w:r>
              <w:rPr>
                <w:noProof/>
                <w:webHidden/>
              </w:rPr>
              <w:instrText xml:space="preserve"> PAGEREF _Toc213461001 \h </w:instrText>
            </w:r>
            <w:r>
              <w:rPr>
                <w:noProof/>
                <w:webHidden/>
              </w:rPr>
            </w:r>
            <w:r>
              <w:rPr>
                <w:noProof/>
                <w:webHidden/>
              </w:rPr>
              <w:fldChar w:fldCharType="separate"/>
            </w:r>
            <w:r>
              <w:rPr>
                <w:noProof/>
                <w:webHidden/>
              </w:rPr>
              <w:t>14</w:t>
            </w:r>
            <w:r>
              <w:rPr>
                <w:noProof/>
                <w:webHidden/>
              </w:rPr>
              <w:fldChar w:fldCharType="end"/>
            </w:r>
          </w:hyperlink>
        </w:p>
        <w:p w14:paraId="60D5D5EA" w14:textId="7BF9F457"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1002" w:history="1">
            <w:r w:rsidRPr="00C663CB">
              <w:rPr>
                <w:rStyle w:val="Hyperlink"/>
                <w:noProof/>
              </w:rPr>
              <w:t>3.2.5 Chatbot tiếng Việt</w:t>
            </w:r>
            <w:r>
              <w:rPr>
                <w:noProof/>
                <w:webHidden/>
              </w:rPr>
              <w:tab/>
            </w:r>
            <w:r>
              <w:rPr>
                <w:noProof/>
                <w:webHidden/>
              </w:rPr>
              <w:fldChar w:fldCharType="begin"/>
            </w:r>
            <w:r>
              <w:rPr>
                <w:noProof/>
                <w:webHidden/>
              </w:rPr>
              <w:instrText xml:space="preserve"> PAGEREF _Toc213461002 \h </w:instrText>
            </w:r>
            <w:r>
              <w:rPr>
                <w:noProof/>
                <w:webHidden/>
              </w:rPr>
            </w:r>
            <w:r>
              <w:rPr>
                <w:noProof/>
                <w:webHidden/>
              </w:rPr>
              <w:fldChar w:fldCharType="separate"/>
            </w:r>
            <w:r>
              <w:rPr>
                <w:noProof/>
                <w:webHidden/>
              </w:rPr>
              <w:t>14</w:t>
            </w:r>
            <w:r>
              <w:rPr>
                <w:noProof/>
                <w:webHidden/>
              </w:rPr>
              <w:fldChar w:fldCharType="end"/>
            </w:r>
          </w:hyperlink>
        </w:p>
        <w:p w14:paraId="067C4E66" w14:textId="3B9E23EB"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1003" w:history="1">
            <w:r w:rsidRPr="00C663CB">
              <w:rPr>
                <w:rStyle w:val="Hyperlink"/>
                <w:noProof/>
              </w:rPr>
              <w:t>3.2.6 Tích hợp xác thực và phân quyền</w:t>
            </w:r>
            <w:r>
              <w:rPr>
                <w:noProof/>
                <w:webHidden/>
              </w:rPr>
              <w:tab/>
            </w:r>
            <w:r>
              <w:rPr>
                <w:noProof/>
                <w:webHidden/>
              </w:rPr>
              <w:fldChar w:fldCharType="begin"/>
            </w:r>
            <w:r>
              <w:rPr>
                <w:noProof/>
                <w:webHidden/>
              </w:rPr>
              <w:instrText xml:space="preserve"> PAGEREF _Toc213461003 \h </w:instrText>
            </w:r>
            <w:r>
              <w:rPr>
                <w:noProof/>
                <w:webHidden/>
              </w:rPr>
            </w:r>
            <w:r>
              <w:rPr>
                <w:noProof/>
                <w:webHidden/>
              </w:rPr>
              <w:fldChar w:fldCharType="separate"/>
            </w:r>
            <w:r>
              <w:rPr>
                <w:noProof/>
                <w:webHidden/>
              </w:rPr>
              <w:t>15</w:t>
            </w:r>
            <w:r>
              <w:rPr>
                <w:noProof/>
                <w:webHidden/>
              </w:rPr>
              <w:fldChar w:fldCharType="end"/>
            </w:r>
          </w:hyperlink>
        </w:p>
        <w:p w14:paraId="69D8511B" w14:textId="47FDC937" w:rsidR="006A525F" w:rsidRDefault="006A525F">
          <w:pPr>
            <w:pStyle w:val="TOC2"/>
            <w:tabs>
              <w:tab w:val="right" w:leader="dot" w:pos="9111"/>
            </w:tabs>
            <w:rPr>
              <w:rFonts w:asciiTheme="minorHAnsi" w:eastAsiaTheme="minorEastAsia" w:hAnsiTheme="minorHAnsi" w:cstheme="minorBidi"/>
              <w:noProof/>
              <w:kern w:val="2"/>
              <w:sz w:val="24"/>
              <w14:ligatures w14:val="standardContextual"/>
            </w:rPr>
          </w:pPr>
          <w:hyperlink w:anchor="_Toc213461004" w:history="1">
            <w:r w:rsidRPr="00C663CB">
              <w:rPr>
                <w:rStyle w:val="Hyperlink"/>
                <w:noProof/>
              </w:rPr>
              <w:t>3.3 Xác định các tác nhân và Use Case</w:t>
            </w:r>
            <w:r>
              <w:rPr>
                <w:noProof/>
                <w:webHidden/>
              </w:rPr>
              <w:tab/>
            </w:r>
            <w:r>
              <w:rPr>
                <w:noProof/>
                <w:webHidden/>
              </w:rPr>
              <w:fldChar w:fldCharType="begin"/>
            </w:r>
            <w:r>
              <w:rPr>
                <w:noProof/>
                <w:webHidden/>
              </w:rPr>
              <w:instrText xml:space="preserve"> PAGEREF _Toc213461004 \h </w:instrText>
            </w:r>
            <w:r>
              <w:rPr>
                <w:noProof/>
                <w:webHidden/>
              </w:rPr>
            </w:r>
            <w:r>
              <w:rPr>
                <w:noProof/>
                <w:webHidden/>
              </w:rPr>
              <w:fldChar w:fldCharType="separate"/>
            </w:r>
            <w:r>
              <w:rPr>
                <w:noProof/>
                <w:webHidden/>
              </w:rPr>
              <w:t>16</w:t>
            </w:r>
            <w:r>
              <w:rPr>
                <w:noProof/>
                <w:webHidden/>
              </w:rPr>
              <w:fldChar w:fldCharType="end"/>
            </w:r>
          </w:hyperlink>
        </w:p>
        <w:p w14:paraId="2AAC5F89" w14:textId="6D1B5F24" w:rsidR="006A525F" w:rsidRDefault="006A525F">
          <w:pPr>
            <w:pStyle w:val="TOC2"/>
            <w:tabs>
              <w:tab w:val="right" w:leader="dot" w:pos="9111"/>
            </w:tabs>
            <w:rPr>
              <w:rFonts w:asciiTheme="minorHAnsi" w:eastAsiaTheme="minorEastAsia" w:hAnsiTheme="minorHAnsi" w:cstheme="minorBidi"/>
              <w:noProof/>
              <w:kern w:val="2"/>
              <w:sz w:val="24"/>
              <w14:ligatures w14:val="standardContextual"/>
            </w:rPr>
          </w:pPr>
          <w:hyperlink w:anchor="_Toc213461005" w:history="1">
            <w:r w:rsidRPr="00C663CB">
              <w:rPr>
                <w:rStyle w:val="Hyperlink"/>
                <w:noProof/>
              </w:rPr>
              <w:t>3.4 Xác định các Use Case</w:t>
            </w:r>
            <w:r>
              <w:rPr>
                <w:noProof/>
                <w:webHidden/>
              </w:rPr>
              <w:tab/>
            </w:r>
            <w:r>
              <w:rPr>
                <w:noProof/>
                <w:webHidden/>
              </w:rPr>
              <w:fldChar w:fldCharType="begin"/>
            </w:r>
            <w:r>
              <w:rPr>
                <w:noProof/>
                <w:webHidden/>
              </w:rPr>
              <w:instrText xml:space="preserve"> PAGEREF _Toc213461005 \h </w:instrText>
            </w:r>
            <w:r>
              <w:rPr>
                <w:noProof/>
                <w:webHidden/>
              </w:rPr>
            </w:r>
            <w:r>
              <w:rPr>
                <w:noProof/>
                <w:webHidden/>
              </w:rPr>
              <w:fldChar w:fldCharType="separate"/>
            </w:r>
            <w:r>
              <w:rPr>
                <w:noProof/>
                <w:webHidden/>
              </w:rPr>
              <w:t>17</w:t>
            </w:r>
            <w:r>
              <w:rPr>
                <w:noProof/>
                <w:webHidden/>
              </w:rPr>
              <w:fldChar w:fldCharType="end"/>
            </w:r>
          </w:hyperlink>
        </w:p>
        <w:p w14:paraId="31D9E5BC" w14:textId="6A317D40" w:rsidR="006A525F" w:rsidRDefault="006A525F">
          <w:pPr>
            <w:pStyle w:val="TOC1"/>
            <w:tabs>
              <w:tab w:val="right" w:leader="dot" w:pos="9111"/>
            </w:tabs>
            <w:rPr>
              <w:rFonts w:asciiTheme="minorHAnsi" w:eastAsiaTheme="minorEastAsia" w:hAnsiTheme="minorHAnsi" w:cstheme="minorBidi"/>
              <w:noProof/>
              <w:kern w:val="2"/>
              <w:sz w:val="24"/>
              <w14:ligatures w14:val="standardContextual"/>
            </w:rPr>
          </w:pPr>
          <w:hyperlink w:anchor="_Toc213461006" w:history="1">
            <w:r w:rsidRPr="00C663CB">
              <w:rPr>
                <w:rStyle w:val="Hyperlink"/>
                <w:noProof/>
              </w:rPr>
              <w:t>CHƯƠNG 4 - THIẾT KẾ YÊU CẦU</w:t>
            </w:r>
            <w:r>
              <w:rPr>
                <w:noProof/>
                <w:webHidden/>
              </w:rPr>
              <w:tab/>
            </w:r>
            <w:r>
              <w:rPr>
                <w:noProof/>
                <w:webHidden/>
              </w:rPr>
              <w:fldChar w:fldCharType="begin"/>
            </w:r>
            <w:r>
              <w:rPr>
                <w:noProof/>
                <w:webHidden/>
              </w:rPr>
              <w:instrText xml:space="preserve"> PAGEREF _Toc213461006 \h </w:instrText>
            </w:r>
            <w:r>
              <w:rPr>
                <w:noProof/>
                <w:webHidden/>
              </w:rPr>
            </w:r>
            <w:r>
              <w:rPr>
                <w:noProof/>
                <w:webHidden/>
              </w:rPr>
              <w:fldChar w:fldCharType="separate"/>
            </w:r>
            <w:r>
              <w:rPr>
                <w:noProof/>
                <w:webHidden/>
              </w:rPr>
              <w:t>18</w:t>
            </w:r>
            <w:r>
              <w:rPr>
                <w:noProof/>
                <w:webHidden/>
              </w:rPr>
              <w:fldChar w:fldCharType="end"/>
            </w:r>
          </w:hyperlink>
        </w:p>
        <w:p w14:paraId="0F4F2468" w14:textId="756C0727" w:rsidR="006A525F" w:rsidRDefault="006A525F">
          <w:pPr>
            <w:pStyle w:val="TOC2"/>
            <w:tabs>
              <w:tab w:val="right" w:leader="dot" w:pos="9111"/>
            </w:tabs>
            <w:rPr>
              <w:rFonts w:asciiTheme="minorHAnsi" w:eastAsiaTheme="minorEastAsia" w:hAnsiTheme="minorHAnsi" w:cstheme="minorBidi"/>
              <w:noProof/>
              <w:kern w:val="2"/>
              <w:sz w:val="24"/>
              <w14:ligatures w14:val="standardContextual"/>
            </w:rPr>
          </w:pPr>
          <w:hyperlink w:anchor="_Toc213461007" w:history="1">
            <w:r w:rsidRPr="00C663CB">
              <w:rPr>
                <w:rStyle w:val="Hyperlink"/>
                <w:noProof/>
              </w:rPr>
              <w:t>4.1 Sơ đồ Use Case tổng quát</w:t>
            </w:r>
            <w:r>
              <w:rPr>
                <w:noProof/>
                <w:webHidden/>
              </w:rPr>
              <w:tab/>
            </w:r>
            <w:r>
              <w:rPr>
                <w:noProof/>
                <w:webHidden/>
              </w:rPr>
              <w:fldChar w:fldCharType="begin"/>
            </w:r>
            <w:r>
              <w:rPr>
                <w:noProof/>
                <w:webHidden/>
              </w:rPr>
              <w:instrText xml:space="preserve"> PAGEREF _Toc213461007 \h </w:instrText>
            </w:r>
            <w:r>
              <w:rPr>
                <w:noProof/>
                <w:webHidden/>
              </w:rPr>
            </w:r>
            <w:r>
              <w:rPr>
                <w:noProof/>
                <w:webHidden/>
              </w:rPr>
              <w:fldChar w:fldCharType="separate"/>
            </w:r>
            <w:r>
              <w:rPr>
                <w:noProof/>
                <w:webHidden/>
              </w:rPr>
              <w:t>18</w:t>
            </w:r>
            <w:r>
              <w:rPr>
                <w:noProof/>
                <w:webHidden/>
              </w:rPr>
              <w:fldChar w:fldCharType="end"/>
            </w:r>
          </w:hyperlink>
        </w:p>
        <w:p w14:paraId="6A346BB7" w14:textId="66E67D5E" w:rsidR="006A525F" w:rsidRDefault="006A525F">
          <w:pPr>
            <w:pStyle w:val="TOC2"/>
            <w:tabs>
              <w:tab w:val="right" w:leader="dot" w:pos="9111"/>
            </w:tabs>
            <w:rPr>
              <w:rFonts w:asciiTheme="minorHAnsi" w:eastAsiaTheme="minorEastAsia" w:hAnsiTheme="minorHAnsi" w:cstheme="minorBidi"/>
              <w:noProof/>
              <w:kern w:val="2"/>
              <w:sz w:val="24"/>
              <w14:ligatures w14:val="standardContextual"/>
            </w:rPr>
          </w:pPr>
          <w:hyperlink w:anchor="_Toc213461008" w:history="1">
            <w:r w:rsidRPr="00C663CB">
              <w:rPr>
                <w:rStyle w:val="Hyperlink"/>
                <w:noProof/>
              </w:rPr>
              <w:t>4.2 Đặc tả Use Case</w:t>
            </w:r>
            <w:r>
              <w:rPr>
                <w:noProof/>
                <w:webHidden/>
              </w:rPr>
              <w:tab/>
            </w:r>
            <w:r>
              <w:rPr>
                <w:noProof/>
                <w:webHidden/>
              </w:rPr>
              <w:fldChar w:fldCharType="begin"/>
            </w:r>
            <w:r>
              <w:rPr>
                <w:noProof/>
                <w:webHidden/>
              </w:rPr>
              <w:instrText xml:space="preserve"> PAGEREF _Toc213461008 \h </w:instrText>
            </w:r>
            <w:r>
              <w:rPr>
                <w:noProof/>
                <w:webHidden/>
              </w:rPr>
            </w:r>
            <w:r>
              <w:rPr>
                <w:noProof/>
                <w:webHidden/>
              </w:rPr>
              <w:fldChar w:fldCharType="separate"/>
            </w:r>
            <w:r>
              <w:rPr>
                <w:noProof/>
                <w:webHidden/>
              </w:rPr>
              <w:t>18</w:t>
            </w:r>
            <w:r>
              <w:rPr>
                <w:noProof/>
                <w:webHidden/>
              </w:rPr>
              <w:fldChar w:fldCharType="end"/>
            </w:r>
          </w:hyperlink>
        </w:p>
        <w:p w14:paraId="781545AF" w14:textId="2C26CE8A"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1009" w:history="1">
            <w:r w:rsidRPr="00C663CB">
              <w:rPr>
                <w:rStyle w:val="Hyperlink"/>
                <w:noProof/>
              </w:rPr>
              <w:t>4.2.1 Đặc tả UC01 – Đăng nhập</w:t>
            </w:r>
            <w:r>
              <w:rPr>
                <w:noProof/>
                <w:webHidden/>
              </w:rPr>
              <w:tab/>
            </w:r>
            <w:r>
              <w:rPr>
                <w:noProof/>
                <w:webHidden/>
              </w:rPr>
              <w:fldChar w:fldCharType="begin"/>
            </w:r>
            <w:r>
              <w:rPr>
                <w:noProof/>
                <w:webHidden/>
              </w:rPr>
              <w:instrText xml:space="preserve"> PAGEREF _Toc213461009 \h </w:instrText>
            </w:r>
            <w:r>
              <w:rPr>
                <w:noProof/>
                <w:webHidden/>
              </w:rPr>
            </w:r>
            <w:r>
              <w:rPr>
                <w:noProof/>
                <w:webHidden/>
              </w:rPr>
              <w:fldChar w:fldCharType="separate"/>
            </w:r>
            <w:r>
              <w:rPr>
                <w:noProof/>
                <w:webHidden/>
              </w:rPr>
              <w:t>18</w:t>
            </w:r>
            <w:r>
              <w:rPr>
                <w:noProof/>
                <w:webHidden/>
              </w:rPr>
              <w:fldChar w:fldCharType="end"/>
            </w:r>
          </w:hyperlink>
        </w:p>
        <w:p w14:paraId="631F5497" w14:textId="71CFD872"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1010" w:history="1">
            <w:r w:rsidRPr="00C663CB">
              <w:rPr>
                <w:rStyle w:val="Hyperlink"/>
                <w:noProof/>
              </w:rPr>
              <w:t>4.2.2 Đặc tả UC01 – Đăng ký</w:t>
            </w:r>
            <w:r>
              <w:rPr>
                <w:noProof/>
                <w:webHidden/>
              </w:rPr>
              <w:tab/>
            </w:r>
            <w:r>
              <w:rPr>
                <w:noProof/>
                <w:webHidden/>
              </w:rPr>
              <w:fldChar w:fldCharType="begin"/>
            </w:r>
            <w:r>
              <w:rPr>
                <w:noProof/>
                <w:webHidden/>
              </w:rPr>
              <w:instrText xml:space="preserve"> PAGEREF _Toc213461010 \h </w:instrText>
            </w:r>
            <w:r>
              <w:rPr>
                <w:noProof/>
                <w:webHidden/>
              </w:rPr>
            </w:r>
            <w:r>
              <w:rPr>
                <w:noProof/>
                <w:webHidden/>
              </w:rPr>
              <w:fldChar w:fldCharType="separate"/>
            </w:r>
            <w:r>
              <w:rPr>
                <w:noProof/>
                <w:webHidden/>
              </w:rPr>
              <w:t>19</w:t>
            </w:r>
            <w:r>
              <w:rPr>
                <w:noProof/>
                <w:webHidden/>
              </w:rPr>
              <w:fldChar w:fldCharType="end"/>
            </w:r>
          </w:hyperlink>
        </w:p>
        <w:p w14:paraId="43FD152C" w14:textId="632654BA"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1011" w:history="1">
            <w:r w:rsidRPr="00C663CB">
              <w:rPr>
                <w:rStyle w:val="Hyperlink"/>
                <w:noProof/>
              </w:rPr>
              <w:t>4.2.3 Đặc tả UC02 – Quản lý thực đơn</w:t>
            </w:r>
            <w:r>
              <w:rPr>
                <w:noProof/>
                <w:webHidden/>
              </w:rPr>
              <w:tab/>
            </w:r>
            <w:r>
              <w:rPr>
                <w:noProof/>
                <w:webHidden/>
              </w:rPr>
              <w:fldChar w:fldCharType="begin"/>
            </w:r>
            <w:r>
              <w:rPr>
                <w:noProof/>
                <w:webHidden/>
              </w:rPr>
              <w:instrText xml:space="preserve"> PAGEREF _Toc213461011 \h </w:instrText>
            </w:r>
            <w:r>
              <w:rPr>
                <w:noProof/>
                <w:webHidden/>
              </w:rPr>
            </w:r>
            <w:r>
              <w:rPr>
                <w:noProof/>
                <w:webHidden/>
              </w:rPr>
              <w:fldChar w:fldCharType="separate"/>
            </w:r>
            <w:r>
              <w:rPr>
                <w:noProof/>
                <w:webHidden/>
              </w:rPr>
              <w:t>20</w:t>
            </w:r>
            <w:r>
              <w:rPr>
                <w:noProof/>
                <w:webHidden/>
              </w:rPr>
              <w:fldChar w:fldCharType="end"/>
            </w:r>
          </w:hyperlink>
        </w:p>
        <w:p w14:paraId="5F221D89" w14:textId="5811B8F1"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1012" w:history="1">
            <w:r w:rsidRPr="00C663CB">
              <w:rPr>
                <w:rStyle w:val="Hyperlink"/>
                <w:noProof/>
              </w:rPr>
              <w:t>4.2.4 Đặc tả UC04 – Quản lý bàn ăn</w:t>
            </w:r>
            <w:r>
              <w:rPr>
                <w:noProof/>
                <w:webHidden/>
              </w:rPr>
              <w:tab/>
            </w:r>
            <w:r>
              <w:rPr>
                <w:noProof/>
                <w:webHidden/>
              </w:rPr>
              <w:fldChar w:fldCharType="begin"/>
            </w:r>
            <w:r>
              <w:rPr>
                <w:noProof/>
                <w:webHidden/>
              </w:rPr>
              <w:instrText xml:space="preserve"> PAGEREF _Toc213461012 \h </w:instrText>
            </w:r>
            <w:r>
              <w:rPr>
                <w:noProof/>
                <w:webHidden/>
              </w:rPr>
            </w:r>
            <w:r>
              <w:rPr>
                <w:noProof/>
                <w:webHidden/>
              </w:rPr>
              <w:fldChar w:fldCharType="separate"/>
            </w:r>
            <w:r>
              <w:rPr>
                <w:noProof/>
                <w:webHidden/>
              </w:rPr>
              <w:t>22</w:t>
            </w:r>
            <w:r>
              <w:rPr>
                <w:noProof/>
                <w:webHidden/>
              </w:rPr>
              <w:fldChar w:fldCharType="end"/>
            </w:r>
          </w:hyperlink>
        </w:p>
        <w:p w14:paraId="3AD407D5" w14:textId="4450D57D"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1013" w:history="1">
            <w:r w:rsidRPr="00C663CB">
              <w:rPr>
                <w:rStyle w:val="Hyperlink"/>
                <w:noProof/>
              </w:rPr>
              <w:t>4.2.5 Đặc tả UC05 – Quản lý đơn hàng</w:t>
            </w:r>
            <w:r>
              <w:rPr>
                <w:noProof/>
                <w:webHidden/>
              </w:rPr>
              <w:tab/>
            </w:r>
            <w:r>
              <w:rPr>
                <w:noProof/>
                <w:webHidden/>
              </w:rPr>
              <w:fldChar w:fldCharType="begin"/>
            </w:r>
            <w:r>
              <w:rPr>
                <w:noProof/>
                <w:webHidden/>
              </w:rPr>
              <w:instrText xml:space="preserve"> PAGEREF _Toc213461013 \h </w:instrText>
            </w:r>
            <w:r>
              <w:rPr>
                <w:noProof/>
                <w:webHidden/>
              </w:rPr>
            </w:r>
            <w:r>
              <w:rPr>
                <w:noProof/>
                <w:webHidden/>
              </w:rPr>
              <w:fldChar w:fldCharType="separate"/>
            </w:r>
            <w:r>
              <w:rPr>
                <w:noProof/>
                <w:webHidden/>
              </w:rPr>
              <w:t>23</w:t>
            </w:r>
            <w:r>
              <w:rPr>
                <w:noProof/>
                <w:webHidden/>
              </w:rPr>
              <w:fldChar w:fldCharType="end"/>
            </w:r>
          </w:hyperlink>
        </w:p>
        <w:p w14:paraId="733D41E7" w14:textId="63DB4A99"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1014" w:history="1">
            <w:r w:rsidRPr="00C663CB">
              <w:rPr>
                <w:rStyle w:val="Hyperlink"/>
                <w:noProof/>
              </w:rPr>
              <w:t>4.2.6 Đặc tả UC06 – Xem thực đơn và đặt bàn qua chatbot</w:t>
            </w:r>
            <w:r>
              <w:rPr>
                <w:noProof/>
                <w:webHidden/>
              </w:rPr>
              <w:tab/>
            </w:r>
            <w:r>
              <w:rPr>
                <w:noProof/>
                <w:webHidden/>
              </w:rPr>
              <w:fldChar w:fldCharType="begin"/>
            </w:r>
            <w:r>
              <w:rPr>
                <w:noProof/>
                <w:webHidden/>
              </w:rPr>
              <w:instrText xml:space="preserve"> PAGEREF _Toc213461014 \h </w:instrText>
            </w:r>
            <w:r>
              <w:rPr>
                <w:noProof/>
                <w:webHidden/>
              </w:rPr>
            </w:r>
            <w:r>
              <w:rPr>
                <w:noProof/>
                <w:webHidden/>
              </w:rPr>
              <w:fldChar w:fldCharType="separate"/>
            </w:r>
            <w:r>
              <w:rPr>
                <w:noProof/>
                <w:webHidden/>
              </w:rPr>
              <w:t>24</w:t>
            </w:r>
            <w:r>
              <w:rPr>
                <w:noProof/>
                <w:webHidden/>
              </w:rPr>
              <w:fldChar w:fldCharType="end"/>
            </w:r>
          </w:hyperlink>
        </w:p>
        <w:p w14:paraId="10163EB8" w14:textId="4C218720"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1015" w:history="1">
            <w:r w:rsidRPr="00C663CB">
              <w:rPr>
                <w:rStyle w:val="Hyperlink"/>
                <w:noProof/>
              </w:rPr>
              <w:t>4.2.7 Đặc tả UC07 – Quản lý thực đơn</w:t>
            </w:r>
            <w:r>
              <w:rPr>
                <w:noProof/>
                <w:webHidden/>
              </w:rPr>
              <w:tab/>
            </w:r>
            <w:r>
              <w:rPr>
                <w:noProof/>
                <w:webHidden/>
              </w:rPr>
              <w:fldChar w:fldCharType="begin"/>
            </w:r>
            <w:r>
              <w:rPr>
                <w:noProof/>
                <w:webHidden/>
              </w:rPr>
              <w:instrText xml:space="preserve"> PAGEREF _Toc213461015 \h </w:instrText>
            </w:r>
            <w:r>
              <w:rPr>
                <w:noProof/>
                <w:webHidden/>
              </w:rPr>
            </w:r>
            <w:r>
              <w:rPr>
                <w:noProof/>
                <w:webHidden/>
              </w:rPr>
              <w:fldChar w:fldCharType="separate"/>
            </w:r>
            <w:r>
              <w:rPr>
                <w:noProof/>
                <w:webHidden/>
              </w:rPr>
              <w:t>25</w:t>
            </w:r>
            <w:r>
              <w:rPr>
                <w:noProof/>
                <w:webHidden/>
              </w:rPr>
              <w:fldChar w:fldCharType="end"/>
            </w:r>
          </w:hyperlink>
        </w:p>
        <w:p w14:paraId="4070DFCD" w14:textId="51707AF8"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1016" w:history="1">
            <w:r w:rsidRPr="00C663CB">
              <w:rPr>
                <w:rStyle w:val="Hyperlink"/>
                <w:noProof/>
              </w:rPr>
              <w:t>4.2.8 Đặc tả UC08 – Quản lý người dùng</w:t>
            </w:r>
            <w:r>
              <w:rPr>
                <w:noProof/>
                <w:webHidden/>
              </w:rPr>
              <w:tab/>
            </w:r>
            <w:r>
              <w:rPr>
                <w:noProof/>
                <w:webHidden/>
              </w:rPr>
              <w:fldChar w:fldCharType="begin"/>
            </w:r>
            <w:r>
              <w:rPr>
                <w:noProof/>
                <w:webHidden/>
              </w:rPr>
              <w:instrText xml:space="preserve"> PAGEREF _Toc213461016 \h </w:instrText>
            </w:r>
            <w:r>
              <w:rPr>
                <w:noProof/>
                <w:webHidden/>
              </w:rPr>
            </w:r>
            <w:r>
              <w:rPr>
                <w:noProof/>
                <w:webHidden/>
              </w:rPr>
              <w:fldChar w:fldCharType="separate"/>
            </w:r>
            <w:r>
              <w:rPr>
                <w:noProof/>
                <w:webHidden/>
              </w:rPr>
              <w:t>26</w:t>
            </w:r>
            <w:r>
              <w:rPr>
                <w:noProof/>
                <w:webHidden/>
              </w:rPr>
              <w:fldChar w:fldCharType="end"/>
            </w:r>
          </w:hyperlink>
        </w:p>
        <w:p w14:paraId="454695D6" w14:textId="68F351B8" w:rsidR="006A525F" w:rsidRDefault="006A525F">
          <w:pPr>
            <w:pStyle w:val="TOC1"/>
            <w:tabs>
              <w:tab w:val="right" w:leader="dot" w:pos="9111"/>
            </w:tabs>
            <w:rPr>
              <w:rFonts w:asciiTheme="minorHAnsi" w:eastAsiaTheme="minorEastAsia" w:hAnsiTheme="minorHAnsi" w:cstheme="minorBidi"/>
              <w:noProof/>
              <w:kern w:val="2"/>
              <w:sz w:val="24"/>
              <w14:ligatures w14:val="standardContextual"/>
            </w:rPr>
          </w:pPr>
          <w:hyperlink w:anchor="_Toc213461017" w:history="1">
            <w:r w:rsidRPr="00C663CB">
              <w:rPr>
                <w:rStyle w:val="Hyperlink"/>
                <w:noProof/>
              </w:rPr>
              <w:t>CHƯƠNG 5 - TỔNG KẾT</w:t>
            </w:r>
            <w:r>
              <w:rPr>
                <w:noProof/>
                <w:webHidden/>
              </w:rPr>
              <w:tab/>
            </w:r>
            <w:r>
              <w:rPr>
                <w:noProof/>
                <w:webHidden/>
              </w:rPr>
              <w:fldChar w:fldCharType="begin"/>
            </w:r>
            <w:r>
              <w:rPr>
                <w:noProof/>
                <w:webHidden/>
              </w:rPr>
              <w:instrText xml:space="preserve"> PAGEREF _Toc213461017 \h </w:instrText>
            </w:r>
            <w:r>
              <w:rPr>
                <w:noProof/>
                <w:webHidden/>
              </w:rPr>
            </w:r>
            <w:r>
              <w:rPr>
                <w:noProof/>
                <w:webHidden/>
              </w:rPr>
              <w:fldChar w:fldCharType="separate"/>
            </w:r>
            <w:r>
              <w:rPr>
                <w:noProof/>
                <w:webHidden/>
              </w:rPr>
              <w:t>27</w:t>
            </w:r>
            <w:r>
              <w:rPr>
                <w:noProof/>
                <w:webHidden/>
              </w:rPr>
              <w:fldChar w:fldCharType="end"/>
            </w:r>
          </w:hyperlink>
        </w:p>
        <w:p w14:paraId="3FEF0ED4" w14:textId="76562AF6" w:rsidR="006A525F" w:rsidRDefault="006A525F">
          <w:pPr>
            <w:pStyle w:val="TOC2"/>
            <w:tabs>
              <w:tab w:val="right" w:leader="dot" w:pos="9111"/>
            </w:tabs>
            <w:rPr>
              <w:rFonts w:asciiTheme="minorHAnsi" w:eastAsiaTheme="minorEastAsia" w:hAnsiTheme="minorHAnsi" w:cstheme="minorBidi"/>
              <w:noProof/>
              <w:kern w:val="2"/>
              <w:sz w:val="24"/>
              <w14:ligatures w14:val="standardContextual"/>
            </w:rPr>
          </w:pPr>
          <w:hyperlink w:anchor="_Toc213461018" w:history="1">
            <w:r w:rsidRPr="00C663CB">
              <w:rPr>
                <w:rStyle w:val="Hyperlink"/>
                <w:noProof/>
              </w:rPr>
              <w:t>5.1 Kết quả đạt được về mặt lý thuyết</w:t>
            </w:r>
            <w:r>
              <w:rPr>
                <w:noProof/>
                <w:webHidden/>
              </w:rPr>
              <w:tab/>
            </w:r>
            <w:r>
              <w:rPr>
                <w:noProof/>
                <w:webHidden/>
              </w:rPr>
              <w:fldChar w:fldCharType="begin"/>
            </w:r>
            <w:r>
              <w:rPr>
                <w:noProof/>
                <w:webHidden/>
              </w:rPr>
              <w:instrText xml:space="preserve"> PAGEREF _Toc213461018 \h </w:instrText>
            </w:r>
            <w:r>
              <w:rPr>
                <w:noProof/>
                <w:webHidden/>
              </w:rPr>
            </w:r>
            <w:r>
              <w:rPr>
                <w:noProof/>
                <w:webHidden/>
              </w:rPr>
              <w:fldChar w:fldCharType="separate"/>
            </w:r>
            <w:r>
              <w:rPr>
                <w:noProof/>
                <w:webHidden/>
              </w:rPr>
              <w:t>27</w:t>
            </w:r>
            <w:r>
              <w:rPr>
                <w:noProof/>
                <w:webHidden/>
              </w:rPr>
              <w:fldChar w:fldCharType="end"/>
            </w:r>
          </w:hyperlink>
        </w:p>
        <w:p w14:paraId="5118BDEC" w14:textId="3E2A47A2" w:rsidR="006A525F" w:rsidRDefault="006A525F">
          <w:pPr>
            <w:pStyle w:val="TOC2"/>
            <w:tabs>
              <w:tab w:val="right" w:leader="dot" w:pos="9111"/>
            </w:tabs>
            <w:rPr>
              <w:rFonts w:asciiTheme="minorHAnsi" w:eastAsiaTheme="minorEastAsia" w:hAnsiTheme="minorHAnsi" w:cstheme="minorBidi"/>
              <w:noProof/>
              <w:kern w:val="2"/>
              <w:sz w:val="24"/>
              <w14:ligatures w14:val="standardContextual"/>
            </w:rPr>
          </w:pPr>
          <w:hyperlink w:anchor="_Toc213461019" w:history="1">
            <w:r w:rsidRPr="00C663CB">
              <w:rPr>
                <w:rStyle w:val="Hyperlink"/>
                <w:noProof/>
              </w:rPr>
              <w:t>5.2 Kết quả đạt được về mặt phát triển</w:t>
            </w:r>
            <w:r>
              <w:rPr>
                <w:noProof/>
                <w:webHidden/>
              </w:rPr>
              <w:tab/>
            </w:r>
            <w:r>
              <w:rPr>
                <w:noProof/>
                <w:webHidden/>
              </w:rPr>
              <w:fldChar w:fldCharType="begin"/>
            </w:r>
            <w:r>
              <w:rPr>
                <w:noProof/>
                <w:webHidden/>
              </w:rPr>
              <w:instrText xml:space="preserve"> PAGEREF _Toc213461019 \h </w:instrText>
            </w:r>
            <w:r>
              <w:rPr>
                <w:noProof/>
                <w:webHidden/>
              </w:rPr>
            </w:r>
            <w:r>
              <w:rPr>
                <w:noProof/>
                <w:webHidden/>
              </w:rPr>
              <w:fldChar w:fldCharType="separate"/>
            </w:r>
            <w:r>
              <w:rPr>
                <w:noProof/>
                <w:webHidden/>
              </w:rPr>
              <w:t>27</w:t>
            </w:r>
            <w:r>
              <w:rPr>
                <w:noProof/>
                <w:webHidden/>
              </w:rPr>
              <w:fldChar w:fldCharType="end"/>
            </w:r>
          </w:hyperlink>
        </w:p>
        <w:p w14:paraId="3D3AD795" w14:textId="78F8175C" w:rsidR="006A525F" w:rsidRDefault="006A525F">
          <w:pPr>
            <w:pStyle w:val="TOC3"/>
            <w:tabs>
              <w:tab w:val="right" w:leader="dot" w:pos="9111"/>
            </w:tabs>
            <w:rPr>
              <w:rFonts w:asciiTheme="minorHAnsi" w:eastAsiaTheme="minorEastAsia" w:hAnsiTheme="minorHAnsi" w:cstheme="minorBidi"/>
              <w:noProof/>
              <w:kern w:val="2"/>
              <w:sz w:val="24"/>
              <w14:ligatures w14:val="standardContextual"/>
            </w:rPr>
          </w:pPr>
          <w:hyperlink w:anchor="_Toc213461020" w:history="1">
            <w:r w:rsidRPr="00C663CB">
              <w:rPr>
                <w:rStyle w:val="Hyperlink"/>
                <w:noProof/>
              </w:rPr>
              <w:t>5.2.1 Các chức năng Backend API đã triển khai</w:t>
            </w:r>
            <w:r>
              <w:rPr>
                <w:noProof/>
                <w:webHidden/>
              </w:rPr>
              <w:tab/>
            </w:r>
            <w:r>
              <w:rPr>
                <w:noProof/>
                <w:webHidden/>
              </w:rPr>
              <w:fldChar w:fldCharType="begin"/>
            </w:r>
            <w:r>
              <w:rPr>
                <w:noProof/>
                <w:webHidden/>
              </w:rPr>
              <w:instrText xml:space="preserve"> PAGEREF _Toc213461020 \h </w:instrText>
            </w:r>
            <w:r>
              <w:rPr>
                <w:noProof/>
                <w:webHidden/>
              </w:rPr>
            </w:r>
            <w:r>
              <w:rPr>
                <w:noProof/>
                <w:webHidden/>
              </w:rPr>
              <w:fldChar w:fldCharType="separate"/>
            </w:r>
            <w:r>
              <w:rPr>
                <w:noProof/>
                <w:webHidden/>
              </w:rPr>
              <w:t>28</w:t>
            </w:r>
            <w:r>
              <w:rPr>
                <w:noProof/>
                <w:webHidden/>
              </w:rPr>
              <w:fldChar w:fldCharType="end"/>
            </w:r>
          </w:hyperlink>
        </w:p>
        <w:p w14:paraId="156D4899" w14:textId="36870D65" w:rsidR="006A525F" w:rsidRDefault="006A525F">
          <w:pPr>
            <w:pStyle w:val="TOC2"/>
            <w:tabs>
              <w:tab w:val="right" w:leader="dot" w:pos="9111"/>
            </w:tabs>
            <w:rPr>
              <w:rFonts w:asciiTheme="minorHAnsi" w:eastAsiaTheme="minorEastAsia" w:hAnsiTheme="minorHAnsi" w:cstheme="minorBidi"/>
              <w:noProof/>
              <w:kern w:val="2"/>
              <w:sz w:val="24"/>
              <w14:ligatures w14:val="standardContextual"/>
            </w:rPr>
          </w:pPr>
          <w:hyperlink w:anchor="_Toc213461021" w:history="1">
            <w:r w:rsidRPr="00C663CB">
              <w:rPr>
                <w:rStyle w:val="Hyperlink"/>
                <w:noProof/>
              </w:rPr>
              <w:t>5.3 Chatbot tiếng Việt được xây dựng</w:t>
            </w:r>
            <w:r>
              <w:rPr>
                <w:noProof/>
                <w:webHidden/>
              </w:rPr>
              <w:tab/>
            </w:r>
            <w:r>
              <w:rPr>
                <w:noProof/>
                <w:webHidden/>
              </w:rPr>
              <w:fldChar w:fldCharType="begin"/>
            </w:r>
            <w:r>
              <w:rPr>
                <w:noProof/>
                <w:webHidden/>
              </w:rPr>
              <w:instrText xml:space="preserve"> PAGEREF _Toc213461021 \h </w:instrText>
            </w:r>
            <w:r>
              <w:rPr>
                <w:noProof/>
                <w:webHidden/>
              </w:rPr>
            </w:r>
            <w:r>
              <w:rPr>
                <w:noProof/>
                <w:webHidden/>
              </w:rPr>
              <w:fldChar w:fldCharType="separate"/>
            </w:r>
            <w:r>
              <w:rPr>
                <w:noProof/>
                <w:webHidden/>
              </w:rPr>
              <w:t>38</w:t>
            </w:r>
            <w:r>
              <w:rPr>
                <w:noProof/>
                <w:webHidden/>
              </w:rPr>
              <w:fldChar w:fldCharType="end"/>
            </w:r>
          </w:hyperlink>
        </w:p>
        <w:p w14:paraId="1C86C46A" w14:textId="533C153E" w:rsidR="006A525F" w:rsidRDefault="006A525F">
          <w:pPr>
            <w:pStyle w:val="TOC1"/>
            <w:tabs>
              <w:tab w:val="right" w:leader="dot" w:pos="9111"/>
            </w:tabs>
            <w:rPr>
              <w:rFonts w:asciiTheme="minorHAnsi" w:eastAsiaTheme="minorEastAsia" w:hAnsiTheme="minorHAnsi" w:cstheme="minorBidi"/>
              <w:noProof/>
              <w:kern w:val="2"/>
              <w:sz w:val="24"/>
              <w14:ligatures w14:val="standardContextual"/>
            </w:rPr>
          </w:pPr>
          <w:hyperlink w:anchor="_Toc213461022" w:history="1">
            <w:r w:rsidRPr="00C663CB">
              <w:rPr>
                <w:rStyle w:val="Hyperlink"/>
                <w:noProof/>
              </w:rPr>
              <w:t>TÀI LIỆU THAM KHẢO</w:t>
            </w:r>
            <w:r>
              <w:rPr>
                <w:noProof/>
                <w:webHidden/>
              </w:rPr>
              <w:tab/>
            </w:r>
            <w:r>
              <w:rPr>
                <w:noProof/>
                <w:webHidden/>
              </w:rPr>
              <w:fldChar w:fldCharType="begin"/>
            </w:r>
            <w:r>
              <w:rPr>
                <w:noProof/>
                <w:webHidden/>
              </w:rPr>
              <w:instrText xml:space="preserve"> PAGEREF _Toc213461022 \h </w:instrText>
            </w:r>
            <w:r>
              <w:rPr>
                <w:noProof/>
                <w:webHidden/>
              </w:rPr>
            </w:r>
            <w:r>
              <w:rPr>
                <w:noProof/>
                <w:webHidden/>
              </w:rPr>
              <w:fldChar w:fldCharType="separate"/>
            </w:r>
            <w:r>
              <w:rPr>
                <w:noProof/>
                <w:webHidden/>
              </w:rPr>
              <w:t>44</w:t>
            </w:r>
            <w:r>
              <w:rPr>
                <w:noProof/>
                <w:webHidden/>
              </w:rPr>
              <w:fldChar w:fldCharType="end"/>
            </w:r>
          </w:hyperlink>
        </w:p>
        <w:p w14:paraId="223DDEF7" w14:textId="7929DE23" w:rsidR="00A36E73" w:rsidRDefault="00A36E73">
          <w:r>
            <w:rPr>
              <w:b/>
              <w:bCs/>
              <w:noProof/>
            </w:rPr>
            <w:fldChar w:fldCharType="end"/>
          </w:r>
        </w:p>
      </w:sdtContent>
    </w:sdt>
    <w:p w14:paraId="0EC4AC0F" w14:textId="0B119B65" w:rsidR="00C6631F" w:rsidRDefault="00C6631F">
      <w:r>
        <w:br w:type="page"/>
      </w:r>
    </w:p>
    <w:p w14:paraId="695A05A7" w14:textId="05E6702E" w:rsidR="00980FF7" w:rsidRPr="00372C24" w:rsidRDefault="00136481" w:rsidP="00372C24">
      <w:pPr>
        <w:pStyle w:val="Heading1"/>
        <w:numPr>
          <w:ilvl w:val="0"/>
          <w:numId w:val="0"/>
        </w:numPr>
        <w:jc w:val="center"/>
        <w:rPr>
          <w:bCs/>
        </w:rPr>
      </w:pPr>
      <w:bookmarkStart w:id="12" w:name="_Toc213460969"/>
      <w:r w:rsidRPr="00372C24">
        <w:rPr>
          <w:bCs/>
        </w:rPr>
        <w:lastRenderedPageBreak/>
        <w:t>DANH MỤC CÁC KÍ HIỆU VÀ CHỮ VIẾT TẮT</w:t>
      </w:r>
      <w:bookmarkEnd w:id="12"/>
    </w:p>
    <w:p w14:paraId="2DEF1EB5" w14:textId="77777777" w:rsidR="00524203" w:rsidRDefault="00524203" w:rsidP="004213BA">
      <w:pPr>
        <w:ind w:firstLine="0"/>
        <w:rPr>
          <w:b/>
          <w:sz w:val="32"/>
          <w:szCs w:val="32"/>
        </w:rPr>
      </w:pPr>
    </w:p>
    <w:p w14:paraId="607CBC25" w14:textId="15018240" w:rsidR="008936AC" w:rsidRPr="00AB51B6" w:rsidRDefault="008936AC" w:rsidP="00AB51B6">
      <w:pPr>
        <w:ind w:firstLine="0"/>
        <w:rPr>
          <w:b/>
          <w:sz w:val="28"/>
          <w:szCs w:val="28"/>
        </w:rPr>
      </w:pPr>
      <w:r w:rsidRPr="008936AC">
        <w:rPr>
          <w:b/>
          <w:sz w:val="28"/>
          <w:szCs w:val="28"/>
        </w:rPr>
        <w:t>CÁC CHỮ VIẾT TẮT</w:t>
      </w:r>
    </w:p>
    <w:p w14:paraId="5E82AE9A" w14:textId="77777777" w:rsidR="00643DCC" w:rsidRDefault="006D068F" w:rsidP="00C00FD2">
      <w:pPr>
        <w:rPr>
          <w:sz w:val="24"/>
        </w:rPr>
      </w:pPr>
      <w:r>
        <w:rPr>
          <w:sz w:val="24"/>
        </w:rPr>
        <w:t>NLU</w:t>
      </w:r>
      <w:r w:rsidR="002C0070">
        <w:rPr>
          <w:sz w:val="24"/>
        </w:rPr>
        <w:tab/>
      </w:r>
      <w:r w:rsidR="00DC0327">
        <w:rPr>
          <w:sz w:val="24"/>
        </w:rPr>
        <w:tab/>
      </w:r>
      <w:r>
        <w:rPr>
          <w:sz w:val="24"/>
        </w:rPr>
        <w:t>Xử lý ngôn ngữ tự nhiên</w:t>
      </w:r>
    </w:p>
    <w:p w14:paraId="19489562" w14:textId="77777777" w:rsidR="00643DCC" w:rsidRDefault="00643DCC" w:rsidP="00C00FD2">
      <w:pPr>
        <w:rPr>
          <w:b/>
          <w:sz w:val="32"/>
          <w:szCs w:val="32"/>
        </w:rPr>
      </w:pPr>
      <w:r>
        <w:rPr>
          <w:sz w:val="24"/>
        </w:rPr>
        <w:t>AI</w:t>
      </w:r>
      <w:r>
        <w:rPr>
          <w:sz w:val="24"/>
        </w:rPr>
        <w:tab/>
      </w:r>
      <w:r>
        <w:rPr>
          <w:sz w:val="24"/>
        </w:rPr>
        <w:tab/>
      </w:r>
      <w:r>
        <w:rPr>
          <w:sz w:val="24"/>
        </w:rPr>
        <w:t>Trí tuệ nhân tạo</w:t>
      </w:r>
      <w:r>
        <w:rPr>
          <w:b/>
          <w:sz w:val="32"/>
          <w:szCs w:val="32"/>
        </w:rPr>
        <w:t xml:space="preserve"> </w:t>
      </w:r>
    </w:p>
    <w:p w14:paraId="7D4C6E86" w14:textId="79CC58F4" w:rsidR="000E083E" w:rsidRPr="005845E4" w:rsidRDefault="00643DCC" w:rsidP="005845E4">
      <w:pPr>
        <w:rPr>
          <w:b/>
          <w:sz w:val="32"/>
          <w:szCs w:val="32"/>
        </w:rPr>
      </w:pPr>
      <w:r>
        <w:rPr>
          <w:sz w:val="24"/>
        </w:rPr>
        <w:t>API</w:t>
      </w:r>
      <w:r>
        <w:rPr>
          <w:sz w:val="24"/>
        </w:rPr>
        <w:tab/>
      </w:r>
      <w:r>
        <w:rPr>
          <w:sz w:val="24"/>
        </w:rPr>
        <w:tab/>
      </w:r>
      <w:r>
        <w:rPr>
          <w:sz w:val="24"/>
        </w:rPr>
        <w:t>Giao diện lập trình ứng dụng</w:t>
      </w:r>
      <w:r w:rsidR="00980FF7">
        <w:rPr>
          <w:b/>
          <w:sz w:val="32"/>
          <w:szCs w:val="32"/>
        </w:rPr>
        <w:br w:type="page"/>
      </w:r>
    </w:p>
    <w:p w14:paraId="4555E7C5" w14:textId="7623665E" w:rsidR="001A42DF" w:rsidRPr="006A525F" w:rsidRDefault="00F074FD" w:rsidP="006057EA">
      <w:pPr>
        <w:pStyle w:val="TableofFigures"/>
        <w:tabs>
          <w:tab w:val="right" w:leader="dot" w:pos="9111"/>
        </w:tabs>
        <w:jc w:val="center"/>
        <w:outlineLvl w:val="0"/>
        <w:rPr>
          <w:b/>
          <w:sz w:val="32"/>
          <w:szCs w:val="32"/>
        </w:rPr>
      </w:pPr>
      <w:bookmarkStart w:id="13" w:name="_Toc213460970"/>
      <w:r w:rsidRPr="006A525F">
        <w:rPr>
          <w:b/>
          <w:sz w:val="32"/>
          <w:szCs w:val="32"/>
        </w:rPr>
        <w:lastRenderedPageBreak/>
        <w:t>DANH MỤC CÁC BẢNG BIỂU, HÌNH VẼ, ĐỒ THỊ</w:t>
      </w:r>
      <w:bookmarkEnd w:id="13"/>
    </w:p>
    <w:p w14:paraId="471B1BCF" w14:textId="77777777" w:rsidR="006057EA" w:rsidRPr="006057EA" w:rsidRDefault="006057EA" w:rsidP="006057EA"/>
    <w:p w14:paraId="07783402" w14:textId="20B8C98B" w:rsidR="001A42DF" w:rsidRDefault="00011613" w:rsidP="006057EA">
      <w:pPr>
        <w:pStyle w:val="TableofFigures"/>
        <w:tabs>
          <w:tab w:val="right" w:leader="dot" w:pos="9111"/>
        </w:tabs>
        <w:ind w:firstLine="0"/>
        <w:rPr>
          <w:b/>
          <w:sz w:val="28"/>
          <w:szCs w:val="28"/>
        </w:rPr>
      </w:pPr>
      <w:r>
        <w:rPr>
          <w:b/>
          <w:sz w:val="28"/>
          <w:szCs w:val="28"/>
        </w:rPr>
        <w:t>DANH MỤC HÌNH</w:t>
      </w:r>
    </w:p>
    <w:p w14:paraId="25323523" w14:textId="00D5BB42" w:rsidR="006A525F" w:rsidRDefault="006D068F">
      <w:pPr>
        <w:pStyle w:val="TableofFigures"/>
        <w:tabs>
          <w:tab w:val="right" w:leader="dot" w:pos="9111"/>
        </w:tabs>
        <w:rPr>
          <w:rFonts w:asciiTheme="minorHAnsi" w:eastAsiaTheme="minorEastAsia" w:hAnsiTheme="minorHAnsi" w:cstheme="minorBidi"/>
          <w:noProof/>
          <w:kern w:val="2"/>
          <w:sz w:val="24"/>
          <w14:ligatures w14:val="standardContextual"/>
        </w:rPr>
      </w:pPr>
      <w:r>
        <w:rPr>
          <w:b/>
          <w:bCs/>
          <w:noProof/>
        </w:rPr>
        <w:fldChar w:fldCharType="begin"/>
      </w:r>
      <w:r>
        <w:rPr>
          <w:b/>
          <w:bCs/>
          <w:noProof/>
        </w:rPr>
        <w:instrText xml:space="preserve"> TOC \h \z \c "Hình 5." </w:instrText>
      </w:r>
      <w:r>
        <w:rPr>
          <w:b/>
          <w:bCs/>
          <w:noProof/>
        </w:rPr>
        <w:fldChar w:fldCharType="separate"/>
      </w:r>
      <w:hyperlink w:anchor="_Toc213461023" w:history="1">
        <w:r w:rsidR="006A525F" w:rsidRPr="00692B36">
          <w:rPr>
            <w:rStyle w:val="Hyperlink"/>
            <w:noProof/>
          </w:rPr>
          <w:t>Hình 4. 1: Sơ đồ use case tổng quát</w:t>
        </w:r>
        <w:r w:rsidR="006A525F">
          <w:rPr>
            <w:noProof/>
            <w:webHidden/>
          </w:rPr>
          <w:tab/>
        </w:r>
        <w:r w:rsidR="006A525F">
          <w:rPr>
            <w:noProof/>
            <w:webHidden/>
          </w:rPr>
          <w:fldChar w:fldCharType="begin"/>
        </w:r>
        <w:r w:rsidR="006A525F">
          <w:rPr>
            <w:noProof/>
            <w:webHidden/>
          </w:rPr>
          <w:instrText xml:space="preserve"> PAGEREF _Toc213461023 \h </w:instrText>
        </w:r>
        <w:r w:rsidR="006A525F">
          <w:rPr>
            <w:noProof/>
            <w:webHidden/>
          </w:rPr>
        </w:r>
        <w:r w:rsidR="006A525F">
          <w:rPr>
            <w:noProof/>
            <w:webHidden/>
          </w:rPr>
          <w:fldChar w:fldCharType="separate"/>
        </w:r>
        <w:r w:rsidR="006A525F">
          <w:rPr>
            <w:noProof/>
            <w:webHidden/>
          </w:rPr>
          <w:t>18</w:t>
        </w:r>
        <w:r w:rsidR="006A525F">
          <w:rPr>
            <w:noProof/>
            <w:webHidden/>
          </w:rPr>
          <w:fldChar w:fldCharType="end"/>
        </w:r>
      </w:hyperlink>
    </w:p>
    <w:p w14:paraId="122D3F08" w14:textId="45007D4A" w:rsidR="006A525F" w:rsidRDefault="006A525F">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213461024" w:history="1">
        <w:r w:rsidRPr="00692B36">
          <w:rPr>
            <w:rStyle w:val="Hyperlink"/>
            <w:noProof/>
          </w:rPr>
          <w:t>Hình 5. 1: Trang đăng nhập</w:t>
        </w:r>
        <w:r>
          <w:rPr>
            <w:noProof/>
            <w:webHidden/>
          </w:rPr>
          <w:tab/>
        </w:r>
        <w:r>
          <w:rPr>
            <w:noProof/>
            <w:webHidden/>
          </w:rPr>
          <w:fldChar w:fldCharType="begin"/>
        </w:r>
        <w:r>
          <w:rPr>
            <w:noProof/>
            <w:webHidden/>
          </w:rPr>
          <w:instrText xml:space="preserve"> PAGEREF _Toc213461024 \h </w:instrText>
        </w:r>
        <w:r>
          <w:rPr>
            <w:noProof/>
            <w:webHidden/>
          </w:rPr>
        </w:r>
        <w:r>
          <w:rPr>
            <w:noProof/>
            <w:webHidden/>
          </w:rPr>
          <w:fldChar w:fldCharType="separate"/>
        </w:r>
        <w:r>
          <w:rPr>
            <w:noProof/>
            <w:webHidden/>
          </w:rPr>
          <w:t>30</w:t>
        </w:r>
        <w:r>
          <w:rPr>
            <w:noProof/>
            <w:webHidden/>
          </w:rPr>
          <w:fldChar w:fldCharType="end"/>
        </w:r>
      </w:hyperlink>
    </w:p>
    <w:p w14:paraId="6CD7DC09" w14:textId="4A6FAF13" w:rsidR="006A525F" w:rsidRDefault="006A525F">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213461025" w:history="1">
        <w:r w:rsidRPr="00692B36">
          <w:rPr>
            <w:rStyle w:val="Hyperlink"/>
            <w:noProof/>
          </w:rPr>
          <w:t>Hình 5. 2: Trang đăng ký</w:t>
        </w:r>
        <w:r>
          <w:rPr>
            <w:noProof/>
            <w:webHidden/>
          </w:rPr>
          <w:tab/>
        </w:r>
        <w:r>
          <w:rPr>
            <w:noProof/>
            <w:webHidden/>
          </w:rPr>
          <w:fldChar w:fldCharType="begin"/>
        </w:r>
        <w:r>
          <w:rPr>
            <w:noProof/>
            <w:webHidden/>
          </w:rPr>
          <w:instrText xml:space="preserve"> PAGEREF _Toc213461025 \h </w:instrText>
        </w:r>
        <w:r>
          <w:rPr>
            <w:noProof/>
            <w:webHidden/>
          </w:rPr>
        </w:r>
        <w:r>
          <w:rPr>
            <w:noProof/>
            <w:webHidden/>
          </w:rPr>
          <w:fldChar w:fldCharType="separate"/>
        </w:r>
        <w:r>
          <w:rPr>
            <w:noProof/>
            <w:webHidden/>
          </w:rPr>
          <w:t>31</w:t>
        </w:r>
        <w:r>
          <w:rPr>
            <w:noProof/>
            <w:webHidden/>
          </w:rPr>
          <w:fldChar w:fldCharType="end"/>
        </w:r>
      </w:hyperlink>
    </w:p>
    <w:p w14:paraId="30214613" w14:textId="3A40A64D" w:rsidR="006A525F" w:rsidRDefault="006A525F">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213461026" w:history="1">
        <w:r w:rsidRPr="00692B36">
          <w:rPr>
            <w:rStyle w:val="Hyperlink"/>
            <w:noProof/>
          </w:rPr>
          <w:t>Hình 5. 3: Trang quản lý thực đơn</w:t>
        </w:r>
        <w:r>
          <w:rPr>
            <w:noProof/>
            <w:webHidden/>
          </w:rPr>
          <w:tab/>
        </w:r>
        <w:r>
          <w:rPr>
            <w:noProof/>
            <w:webHidden/>
          </w:rPr>
          <w:fldChar w:fldCharType="begin"/>
        </w:r>
        <w:r>
          <w:rPr>
            <w:noProof/>
            <w:webHidden/>
          </w:rPr>
          <w:instrText xml:space="preserve"> PAGEREF _Toc213461026 \h </w:instrText>
        </w:r>
        <w:r>
          <w:rPr>
            <w:noProof/>
            <w:webHidden/>
          </w:rPr>
        </w:r>
        <w:r>
          <w:rPr>
            <w:noProof/>
            <w:webHidden/>
          </w:rPr>
          <w:fldChar w:fldCharType="separate"/>
        </w:r>
        <w:r>
          <w:rPr>
            <w:noProof/>
            <w:webHidden/>
          </w:rPr>
          <w:t>32</w:t>
        </w:r>
        <w:r>
          <w:rPr>
            <w:noProof/>
            <w:webHidden/>
          </w:rPr>
          <w:fldChar w:fldCharType="end"/>
        </w:r>
      </w:hyperlink>
    </w:p>
    <w:p w14:paraId="078A03AC" w14:textId="61DF57AF" w:rsidR="006A525F" w:rsidRDefault="006A525F">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213461027" w:history="1">
        <w:r w:rsidRPr="00692B36">
          <w:rPr>
            <w:rStyle w:val="Hyperlink"/>
            <w:noProof/>
          </w:rPr>
          <w:t>Hình 5. 4: Trang quản lý bàn</w:t>
        </w:r>
        <w:r>
          <w:rPr>
            <w:noProof/>
            <w:webHidden/>
          </w:rPr>
          <w:tab/>
        </w:r>
        <w:r>
          <w:rPr>
            <w:noProof/>
            <w:webHidden/>
          </w:rPr>
          <w:fldChar w:fldCharType="begin"/>
        </w:r>
        <w:r>
          <w:rPr>
            <w:noProof/>
            <w:webHidden/>
          </w:rPr>
          <w:instrText xml:space="preserve"> PAGEREF _Toc213461027 \h </w:instrText>
        </w:r>
        <w:r>
          <w:rPr>
            <w:noProof/>
            <w:webHidden/>
          </w:rPr>
        </w:r>
        <w:r>
          <w:rPr>
            <w:noProof/>
            <w:webHidden/>
          </w:rPr>
          <w:fldChar w:fldCharType="separate"/>
        </w:r>
        <w:r>
          <w:rPr>
            <w:noProof/>
            <w:webHidden/>
          </w:rPr>
          <w:t>33</w:t>
        </w:r>
        <w:r>
          <w:rPr>
            <w:noProof/>
            <w:webHidden/>
          </w:rPr>
          <w:fldChar w:fldCharType="end"/>
        </w:r>
      </w:hyperlink>
    </w:p>
    <w:p w14:paraId="54BB9CDF" w14:textId="6AA29F93" w:rsidR="006A525F" w:rsidRDefault="006A525F">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213461028" w:history="1">
        <w:r w:rsidRPr="00692B36">
          <w:rPr>
            <w:rStyle w:val="Hyperlink"/>
            <w:noProof/>
          </w:rPr>
          <w:t>Hình 5. 5: Trang quản lý đặt bàn</w:t>
        </w:r>
        <w:r>
          <w:rPr>
            <w:noProof/>
            <w:webHidden/>
          </w:rPr>
          <w:tab/>
        </w:r>
        <w:r>
          <w:rPr>
            <w:noProof/>
            <w:webHidden/>
          </w:rPr>
          <w:fldChar w:fldCharType="begin"/>
        </w:r>
        <w:r>
          <w:rPr>
            <w:noProof/>
            <w:webHidden/>
          </w:rPr>
          <w:instrText xml:space="preserve"> PAGEREF _Toc213461028 \h </w:instrText>
        </w:r>
        <w:r>
          <w:rPr>
            <w:noProof/>
            <w:webHidden/>
          </w:rPr>
        </w:r>
        <w:r>
          <w:rPr>
            <w:noProof/>
            <w:webHidden/>
          </w:rPr>
          <w:fldChar w:fldCharType="separate"/>
        </w:r>
        <w:r>
          <w:rPr>
            <w:noProof/>
            <w:webHidden/>
          </w:rPr>
          <w:t>34</w:t>
        </w:r>
        <w:r>
          <w:rPr>
            <w:noProof/>
            <w:webHidden/>
          </w:rPr>
          <w:fldChar w:fldCharType="end"/>
        </w:r>
      </w:hyperlink>
    </w:p>
    <w:p w14:paraId="3C7E0A7A" w14:textId="0F42244D" w:rsidR="006A525F" w:rsidRDefault="006A525F">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213461029" w:history="1">
        <w:r w:rsidRPr="00692B36">
          <w:rPr>
            <w:rStyle w:val="Hyperlink"/>
            <w:noProof/>
          </w:rPr>
          <w:t>Hình 5. 6: Trang quản lý đơn hàng</w:t>
        </w:r>
        <w:r>
          <w:rPr>
            <w:noProof/>
            <w:webHidden/>
          </w:rPr>
          <w:tab/>
        </w:r>
        <w:r>
          <w:rPr>
            <w:noProof/>
            <w:webHidden/>
          </w:rPr>
          <w:fldChar w:fldCharType="begin"/>
        </w:r>
        <w:r>
          <w:rPr>
            <w:noProof/>
            <w:webHidden/>
          </w:rPr>
          <w:instrText xml:space="preserve"> PAGEREF _Toc213461029 \h </w:instrText>
        </w:r>
        <w:r>
          <w:rPr>
            <w:noProof/>
            <w:webHidden/>
          </w:rPr>
        </w:r>
        <w:r>
          <w:rPr>
            <w:noProof/>
            <w:webHidden/>
          </w:rPr>
          <w:fldChar w:fldCharType="separate"/>
        </w:r>
        <w:r>
          <w:rPr>
            <w:noProof/>
            <w:webHidden/>
          </w:rPr>
          <w:t>35</w:t>
        </w:r>
        <w:r>
          <w:rPr>
            <w:noProof/>
            <w:webHidden/>
          </w:rPr>
          <w:fldChar w:fldCharType="end"/>
        </w:r>
      </w:hyperlink>
    </w:p>
    <w:p w14:paraId="4A64C0A3" w14:textId="381D7335" w:rsidR="006A525F" w:rsidRDefault="006A525F">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213461030" w:history="1">
        <w:r w:rsidRPr="00692B36">
          <w:rPr>
            <w:rStyle w:val="Hyperlink"/>
            <w:noProof/>
          </w:rPr>
          <w:t>Hình 5. 7: Trang quản lý người dùng</w:t>
        </w:r>
        <w:r>
          <w:rPr>
            <w:noProof/>
            <w:webHidden/>
          </w:rPr>
          <w:tab/>
        </w:r>
        <w:r>
          <w:rPr>
            <w:noProof/>
            <w:webHidden/>
          </w:rPr>
          <w:fldChar w:fldCharType="begin"/>
        </w:r>
        <w:r>
          <w:rPr>
            <w:noProof/>
            <w:webHidden/>
          </w:rPr>
          <w:instrText xml:space="preserve"> PAGEREF _Toc213461030 \h </w:instrText>
        </w:r>
        <w:r>
          <w:rPr>
            <w:noProof/>
            <w:webHidden/>
          </w:rPr>
        </w:r>
        <w:r>
          <w:rPr>
            <w:noProof/>
            <w:webHidden/>
          </w:rPr>
          <w:fldChar w:fldCharType="separate"/>
        </w:r>
        <w:r>
          <w:rPr>
            <w:noProof/>
            <w:webHidden/>
          </w:rPr>
          <w:t>36</w:t>
        </w:r>
        <w:r>
          <w:rPr>
            <w:noProof/>
            <w:webHidden/>
          </w:rPr>
          <w:fldChar w:fldCharType="end"/>
        </w:r>
      </w:hyperlink>
    </w:p>
    <w:p w14:paraId="163F10A6" w14:textId="21A3F5F2" w:rsidR="006A525F" w:rsidRDefault="006A525F">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213461031" w:history="1">
        <w:r w:rsidRPr="00692B36">
          <w:rPr>
            <w:rStyle w:val="Hyperlink"/>
            <w:noProof/>
          </w:rPr>
          <w:t>Hình 5. 8: Trang dashboard</w:t>
        </w:r>
        <w:r>
          <w:rPr>
            <w:noProof/>
            <w:webHidden/>
          </w:rPr>
          <w:tab/>
        </w:r>
        <w:r>
          <w:rPr>
            <w:noProof/>
            <w:webHidden/>
          </w:rPr>
          <w:fldChar w:fldCharType="begin"/>
        </w:r>
        <w:r>
          <w:rPr>
            <w:noProof/>
            <w:webHidden/>
          </w:rPr>
          <w:instrText xml:space="preserve"> PAGEREF _Toc213461031 \h </w:instrText>
        </w:r>
        <w:r>
          <w:rPr>
            <w:noProof/>
            <w:webHidden/>
          </w:rPr>
        </w:r>
        <w:r>
          <w:rPr>
            <w:noProof/>
            <w:webHidden/>
          </w:rPr>
          <w:fldChar w:fldCharType="separate"/>
        </w:r>
        <w:r>
          <w:rPr>
            <w:noProof/>
            <w:webHidden/>
          </w:rPr>
          <w:t>37</w:t>
        </w:r>
        <w:r>
          <w:rPr>
            <w:noProof/>
            <w:webHidden/>
          </w:rPr>
          <w:fldChar w:fldCharType="end"/>
        </w:r>
      </w:hyperlink>
    </w:p>
    <w:p w14:paraId="0C6E6535" w14:textId="02C413A4" w:rsidR="006A525F" w:rsidRDefault="006A525F">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213461032" w:history="1">
        <w:r w:rsidRPr="00692B36">
          <w:rPr>
            <w:rStyle w:val="Hyperlink"/>
            <w:noProof/>
          </w:rPr>
          <w:t>Hình 5. 9: Trang chatbot</w:t>
        </w:r>
        <w:r>
          <w:rPr>
            <w:noProof/>
            <w:webHidden/>
          </w:rPr>
          <w:tab/>
        </w:r>
        <w:r>
          <w:rPr>
            <w:noProof/>
            <w:webHidden/>
          </w:rPr>
          <w:fldChar w:fldCharType="begin"/>
        </w:r>
        <w:r>
          <w:rPr>
            <w:noProof/>
            <w:webHidden/>
          </w:rPr>
          <w:instrText xml:space="preserve"> PAGEREF _Toc213461032 \h </w:instrText>
        </w:r>
        <w:r>
          <w:rPr>
            <w:noProof/>
            <w:webHidden/>
          </w:rPr>
        </w:r>
        <w:r>
          <w:rPr>
            <w:noProof/>
            <w:webHidden/>
          </w:rPr>
          <w:fldChar w:fldCharType="separate"/>
        </w:r>
        <w:r>
          <w:rPr>
            <w:noProof/>
            <w:webHidden/>
          </w:rPr>
          <w:t>38</w:t>
        </w:r>
        <w:r>
          <w:rPr>
            <w:noProof/>
            <w:webHidden/>
          </w:rPr>
          <w:fldChar w:fldCharType="end"/>
        </w:r>
      </w:hyperlink>
    </w:p>
    <w:p w14:paraId="1E201562" w14:textId="022D5EE0" w:rsidR="000224FE" w:rsidRDefault="006D068F" w:rsidP="00C00FD2">
      <w:pPr>
        <w:ind w:firstLine="0"/>
        <w:rPr>
          <w:b/>
          <w:bCs/>
          <w:noProof/>
        </w:rPr>
      </w:pPr>
      <w:r>
        <w:rPr>
          <w:b/>
          <w:bCs/>
          <w:noProof/>
        </w:rPr>
        <w:fldChar w:fldCharType="end"/>
      </w:r>
    </w:p>
    <w:p w14:paraId="6AF85329" w14:textId="414FADD1" w:rsidR="00841C35" w:rsidRPr="00875CA2" w:rsidRDefault="007D377F" w:rsidP="006057EA">
      <w:pPr>
        <w:ind w:firstLine="0"/>
        <w:rPr>
          <w:b/>
          <w:bCs/>
          <w:sz w:val="28"/>
          <w:szCs w:val="28"/>
        </w:rPr>
      </w:pPr>
      <w:r w:rsidRPr="00875CA2">
        <w:rPr>
          <w:b/>
          <w:bCs/>
          <w:sz w:val="28"/>
          <w:szCs w:val="28"/>
        </w:rPr>
        <w:t>DANH MỤC BẢNG</w:t>
      </w:r>
    </w:p>
    <w:p w14:paraId="28CC025E" w14:textId="77777777" w:rsidR="00875CA2" w:rsidRDefault="00875CA2" w:rsidP="006057EA">
      <w:pPr>
        <w:ind w:firstLine="0"/>
      </w:pPr>
    </w:p>
    <w:p w14:paraId="0F471653" w14:textId="24EE508E" w:rsidR="005845E4" w:rsidRDefault="00875CA2">
      <w:pPr>
        <w:pStyle w:val="TableofFigures"/>
        <w:tabs>
          <w:tab w:val="right" w:leader="dot" w:pos="9111"/>
        </w:tabs>
        <w:rPr>
          <w:rFonts w:asciiTheme="minorHAnsi" w:eastAsiaTheme="minorEastAsia" w:hAnsiTheme="minorHAnsi" w:cstheme="minorBidi"/>
          <w:noProof/>
          <w:kern w:val="2"/>
          <w:sz w:val="24"/>
          <w14:ligatures w14:val="standardContextual"/>
        </w:rPr>
      </w:pPr>
      <w:r>
        <w:fldChar w:fldCharType="begin"/>
      </w:r>
      <w:r>
        <w:instrText xml:space="preserve"> TOC \h \z \c "Bảng" </w:instrText>
      </w:r>
      <w:r>
        <w:fldChar w:fldCharType="separate"/>
      </w:r>
      <w:hyperlink w:anchor="_Toc213443324" w:history="1">
        <w:r w:rsidR="005845E4" w:rsidRPr="003E33E0">
          <w:rPr>
            <w:rStyle w:val="Hyperlink"/>
            <w:noProof/>
          </w:rPr>
          <w:t>Bảng 3.2 Danh sách Use Cases</w:t>
        </w:r>
        <w:r w:rsidR="005845E4">
          <w:rPr>
            <w:noProof/>
            <w:webHidden/>
          </w:rPr>
          <w:tab/>
        </w:r>
        <w:r w:rsidR="005845E4">
          <w:rPr>
            <w:noProof/>
            <w:webHidden/>
          </w:rPr>
          <w:fldChar w:fldCharType="begin"/>
        </w:r>
        <w:r w:rsidR="005845E4">
          <w:rPr>
            <w:noProof/>
            <w:webHidden/>
          </w:rPr>
          <w:instrText xml:space="preserve"> PAGEREF _Toc213443324 \h </w:instrText>
        </w:r>
        <w:r w:rsidR="005845E4">
          <w:rPr>
            <w:noProof/>
            <w:webHidden/>
          </w:rPr>
        </w:r>
        <w:r w:rsidR="005845E4">
          <w:rPr>
            <w:noProof/>
            <w:webHidden/>
          </w:rPr>
          <w:fldChar w:fldCharType="separate"/>
        </w:r>
        <w:r w:rsidR="005845E4">
          <w:rPr>
            <w:noProof/>
            <w:webHidden/>
          </w:rPr>
          <w:t>17</w:t>
        </w:r>
        <w:r w:rsidR="005845E4">
          <w:rPr>
            <w:noProof/>
            <w:webHidden/>
          </w:rPr>
          <w:fldChar w:fldCharType="end"/>
        </w:r>
      </w:hyperlink>
    </w:p>
    <w:p w14:paraId="35302B98" w14:textId="24209C1B" w:rsidR="005845E4" w:rsidRDefault="005845E4">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213443325" w:history="1">
        <w:r w:rsidRPr="003E33E0">
          <w:rPr>
            <w:rStyle w:val="Hyperlink"/>
            <w:noProof/>
          </w:rPr>
          <w:t>Bảng 4.1 Đặc tả UC01 – Đăng ký và đăng nhập</w:t>
        </w:r>
        <w:r>
          <w:rPr>
            <w:noProof/>
            <w:webHidden/>
          </w:rPr>
          <w:tab/>
        </w:r>
        <w:r>
          <w:rPr>
            <w:noProof/>
            <w:webHidden/>
          </w:rPr>
          <w:fldChar w:fldCharType="begin"/>
        </w:r>
        <w:r>
          <w:rPr>
            <w:noProof/>
            <w:webHidden/>
          </w:rPr>
          <w:instrText xml:space="preserve"> PAGEREF _Toc213443325 \h </w:instrText>
        </w:r>
        <w:r>
          <w:rPr>
            <w:noProof/>
            <w:webHidden/>
          </w:rPr>
        </w:r>
        <w:r>
          <w:rPr>
            <w:noProof/>
            <w:webHidden/>
          </w:rPr>
          <w:fldChar w:fldCharType="separate"/>
        </w:r>
        <w:r>
          <w:rPr>
            <w:noProof/>
            <w:webHidden/>
          </w:rPr>
          <w:t>19</w:t>
        </w:r>
        <w:r>
          <w:rPr>
            <w:noProof/>
            <w:webHidden/>
          </w:rPr>
          <w:fldChar w:fldCharType="end"/>
        </w:r>
      </w:hyperlink>
    </w:p>
    <w:p w14:paraId="14053DF6" w14:textId="41BADC47" w:rsidR="005845E4" w:rsidRDefault="005845E4">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213443326" w:history="1">
        <w:r w:rsidRPr="003E33E0">
          <w:rPr>
            <w:rStyle w:val="Hyperlink"/>
            <w:noProof/>
          </w:rPr>
          <w:t>Bảng 4.2 Đặc tả UC02 – Quản lý thực đơn</w:t>
        </w:r>
        <w:r>
          <w:rPr>
            <w:noProof/>
            <w:webHidden/>
          </w:rPr>
          <w:tab/>
        </w:r>
        <w:r>
          <w:rPr>
            <w:noProof/>
            <w:webHidden/>
          </w:rPr>
          <w:fldChar w:fldCharType="begin"/>
        </w:r>
        <w:r>
          <w:rPr>
            <w:noProof/>
            <w:webHidden/>
          </w:rPr>
          <w:instrText xml:space="preserve"> PAGEREF _Toc213443326 \h </w:instrText>
        </w:r>
        <w:r>
          <w:rPr>
            <w:noProof/>
            <w:webHidden/>
          </w:rPr>
        </w:r>
        <w:r>
          <w:rPr>
            <w:noProof/>
            <w:webHidden/>
          </w:rPr>
          <w:fldChar w:fldCharType="separate"/>
        </w:r>
        <w:r>
          <w:rPr>
            <w:noProof/>
            <w:webHidden/>
          </w:rPr>
          <w:t>20</w:t>
        </w:r>
        <w:r>
          <w:rPr>
            <w:noProof/>
            <w:webHidden/>
          </w:rPr>
          <w:fldChar w:fldCharType="end"/>
        </w:r>
      </w:hyperlink>
    </w:p>
    <w:p w14:paraId="2826D4BE" w14:textId="22D443BC" w:rsidR="005845E4" w:rsidRDefault="005845E4">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213443327" w:history="1">
        <w:r w:rsidRPr="003E33E0">
          <w:rPr>
            <w:rStyle w:val="Hyperlink"/>
            <w:noProof/>
          </w:rPr>
          <w:t>Bảng 4.3 Đặc tả UC03 – Quản lý bàn ăn</w:t>
        </w:r>
        <w:r>
          <w:rPr>
            <w:noProof/>
            <w:webHidden/>
          </w:rPr>
          <w:tab/>
        </w:r>
        <w:r>
          <w:rPr>
            <w:noProof/>
            <w:webHidden/>
          </w:rPr>
          <w:fldChar w:fldCharType="begin"/>
        </w:r>
        <w:r>
          <w:rPr>
            <w:noProof/>
            <w:webHidden/>
          </w:rPr>
          <w:instrText xml:space="preserve"> PAGEREF _Toc213443327 \h </w:instrText>
        </w:r>
        <w:r>
          <w:rPr>
            <w:noProof/>
            <w:webHidden/>
          </w:rPr>
        </w:r>
        <w:r>
          <w:rPr>
            <w:noProof/>
            <w:webHidden/>
          </w:rPr>
          <w:fldChar w:fldCharType="separate"/>
        </w:r>
        <w:r>
          <w:rPr>
            <w:noProof/>
            <w:webHidden/>
          </w:rPr>
          <w:t>21</w:t>
        </w:r>
        <w:r>
          <w:rPr>
            <w:noProof/>
            <w:webHidden/>
          </w:rPr>
          <w:fldChar w:fldCharType="end"/>
        </w:r>
      </w:hyperlink>
    </w:p>
    <w:p w14:paraId="74BC56B6" w14:textId="1611D209" w:rsidR="005845E4" w:rsidRDefault="005845E4">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213443328" w:history="1">
        <w:r w:rsidRPr="003E33E0">
          <w:rPr>
            <w:rStyle w:val="Hyperlink"/>
            <w:noProof/>
          </w:rPr>
          <w:t>Bảng 4.4 Đặc tả UC04 – Quản lý đơn hàng</w:t>
        </w:r>
        <w:r>
          <w:rPr>
            <w:noProof/>
            <w:webHidden/>
          </w:rPr>
          <w:tab/>
        </w:r>
        <w:r>
          <w:rPr>
            <w:noProof/>
            <w:webHidden/>
          </w:rPr>
          <w:fldChar w:fldCharType="begin"/>
        </w:r>
        <w:r>
          <w:rPr>
            <w:noProof/>
            <w:webHidden/>
          </w:rPr>
          <w:instrText xml:space="preserve"> PAGEREF _Toc213443328 \h </w:instrText>
        </w:r>
        <w:r>
          <w:rPr>
            <w:noProof/>
            <w:webHidden/>
          </w:rPr>
        </w:r>
        <w:r>
          <w:rPr>
            <w:noProof/>
            <w:webHidden/>
          </w:rPr>
          <w:fldChar w:fldCharType="separate"/>
        </w:r>
        <w:r>
          <w:rPr>
            <w:noProof/>
            <w:webHidden/>
          </w:rPr>
          <w:t>22</w:t>
        </w:r>
        <w:r>
          <w:rPr>
            <w:noProof/>
            <w:webHidden/>
          </w:rPr>
          <w:fldChar w:fldCharType="end"/>
        </w:r>
      </w:hyperlink>
    </w:p>
    <w:p w14:paraId="78576E36" w14:textId="2F4D2C79" w:rsidR="005845E4" w:rsidRDefault="005845E4">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213443329" w:history="1">
        <w:r w:rsidRPr="003E33E0">
          <w:rPr>
            <w:rStyle w:val="Hyperlink"/>
            <w:noProof/>
          </w:rPr>
          <w:t>Bảng 4.5 Đặc tả UC05 – Xem thực đơn và đặt bàn qua chatbot</w:t>
        </w:r>
        <w:r>
          <w:rPr>
            <w:noProof/>
            <w:webHidden/>
          </w:rPr>
          <w:tab/>
        </w:r>
        <w:r>
          <w:rPr>
            <w:noProof/>
            <w:webHidden/>
          </w:rPr>
          <w:fldChar w:fldCharType="begin"/>
        </w:r>
        <w:r>
          <w:rPr>
            <w:noProof/>
            <w:webHidden/>
          </w:rPr>
          <w:instrText xml:space="preserve"> PAGEREF _Toc213443329 \h </w:instrText>
        </w:r>
        <w:r>
          <w:rPr>
            <w:noProof/>
            <w:webHidden/>
          </w:rPr>
        </w:r>
        <w:r>
          <w:rPr>
            <w:noProof/>
            <w:webHidden/>
          </w:rPr>
          <w:fldChar w:fldCharType="separate"/>
        </w:r>
        <w:r>
          <w:rPr>
            <w:noProof/>
            <w:webHidden/>
          </w:rPr>
          <w:t>24</w:t>
        </w:r>
        <w:r>
          <w:rPr>
            <w:noProof/>
            <w:webHidden/>
          </w:rPr>
          <w:fldChar w:fldCharType="end"/>
        </w:r>
      </w:hyperlink>
    </w:p>
    <w:p w14:paraId="4D2C159D" w14:textId="7ED66962" w:rsidR="005845E4" w:rsidRDefault="005845E4">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213443330" w:history="1">
        <w:r w:rsidRPr="003E33E0">
          <w:rPr>
            <w:rStyle w:val="Hyperlink"/>
            <w:noProof/>
          </w:rPr>
          <w:t>Bảng 4.6 Đặc tả UC06 – Tạo kiến thức bằng câu hỏi</w:t>
        </w:r>
        <w:r>
          <w:rPr>
            <w:noProof/>
            <w:webHidden/>
          </w:rPr>
          <w:tab/>
        </w:r>
        <w:r>
          <w:rPr>
            <w:noProof/>
            <w:webHidden/>
          </w:rPr>
          <w:fldChar w:fldCharType="begin"/>
        </w:r>
        <w:r>
          <w:rPr>
            <w:noProof/>
            <w:webHidden/>
          </w:rPr>
          <w:instrText xml:space="preserve"> PAGEREF _Toc213443330 \h </w:instrText>
        </w:r>
        <w:r>
          <w:rPr>
            <w:noProof/>
            <w:webHidden/>
          </w:rPr>
        </w:r>
        <w:r>
          <w:rPr>
            <w:noProof/>
            <w:webHidden/>
          </w:rPr>
          <w:fldChar w:fldCharType="separate"/>
        </w:r>
        <w:r>
          <w:rPr>
            <w:noProof/>
            <w:webHidden/>
          </w:rPr>
          <w:t>25</w:t>
        </w:r>
        <w:r>
          <w:rPr>
            <w:noProof/>
            <w:webHidden/>
          </w:rPr>
          <w:fldChar w:fldCharType="end"/>
        </w:r>
      </w:hyperlink>
    </w:p>
    <w:p w14:paraId="2F45F596" w14:textId="47E6C208" w:rsidR="005845E4" w:rsidRDefault="005845E4">
      <w:pPr>
        <w:pStyle w:val="TableofFigures"/>
        <w:tabs>
          <w:tab w:val="right" w:leader="dot" w:pos="9111"/>
        </w:tabs>
        <w:rPr>
          <w:rFonts w:asciiTheme="minorHAnsi" w:eastAsiaTheme="minorEastAsia" w:hAnsiTheme="minorHAnsi" w:cstheme="minorBidi"/>
          <w:noProof/>
          <w:kern w:val="2"/>
          <w:sz w:val="24"/>
          <w14:ligatures w14:val="standardContextual"/>
        </w:rPr>
      </w:pPr>
      <w:hyperlink w:anchor="_Toc213443331" w:history="1">
        <w:r w:rsidRPr="003E33E0">
          <w:rPr>
            <w:rStyle w:val="Hyperlink"/>
            <w:noProof/>
          </w:rPr>
          <w:t>Bảng 4.7 Đặc tả UC07 – Quản lý người dùng</w:t>
        </w:r>
        <w:r>
          <w:rPr>
            <w:noProof/>
            <w:webHidden/>
          </w:rPr>
          <w:tab/>
        </w:r>
        <w:r>
          <w:rPr>
            <w:noProof/>
            <w:webHidden/>
          </w:rPr>
          <w:fldChar w:fldCharType="begin"/>
        </w:r>
        <w:r>
          <w:rPr>
            <w:noProof/>
            <w:webHidden/>
          </w:rPr>
          <w:instrText xml:space="preserve"> PAGEREF _Toc213443331 \h </w:instrText>
        </w:r>
        <w:r>
          <w:rPr>
            <w:noProof/>
            <w:webHidden/>
          </w:rPr>
        </w:r>
        <w:r>
          <w:rPr>
            <w:noProof/>
            <w:webHidden/>
          </w:rPr>
          <w:fldChar w:fldCharType="separate"/>
        </w:r>
        <w:r>
          <w:rPr>
            <w:noProof/>
            <w:webHidden/>
          </w:rPr>
          <w:t>26</w:t>
        </w:r>
        <w:r>
          <w:rPr>
            <w:noProof/>
            <w:webHidden/>
          </w:rPr>
          <w:fldChar w:fldCharType="end"/>
        </w:r>
      </w:hyperlink>
    </w:p>
    <w:p w14:paraId="096F6EB8" w14:textId="29EB5542" w:rsidR="007D377F" w:rsidRPr="000224FE" w:rsidRDefault="00875CA2" w:rsidP="00B62521">
      <w:pPr>
        <w:ind w:firstLine="0"/>
        <w:sectPr w:rsidR="007D377F" w:rsidRPr="000224FE" w:rsidSect="00C30F93">
          <w:headerReference w:type="default" r:id="rId10"/>
          <w:pgSz w:w="12240" w:h="15840"/>
          <w:pgMar w:top="1985" w:right="1134" w:bottom="1701" w:left="1985" w:header="720" w:footer="720" w:gutter="0"/>
          <w:pgNumType w:fmt="lowerRoman" w:start="1"/>
          <w:cols w:space="720"/>
          <w:docGrid w:linePitch="360"/>
        </w:sectPr>
      </w:pPr>
      <w:r>
        <w:fldChar w:fldCharType="end"/>
      </w:r>
    </w:p>
    <w:p w14:paraId="5940D15F" w14:textId="355BB736" w:rsidR="0052333B" w:rsidRDefault="0052333B" w:rsidP="00302716">
      <w:pPr>
        <w:pStyle w:val="Heading1"/>
        <w:rPr>
          <w:lang w:val="en-US"/>
        </w:rPr>
      </w:pPr>
      <w:bookmarkStart w:id="14" w:name="_Toc213460971"/>
      <w:r>
        <w:rPr>
          <w:lang w:val="en-US"/>
        </w:rPr>
        <w:lastRenderedPageBreak/>
        <w:t>GIỚI THIỆU ĐỀ TÀI</w:t>
      </w:r>
      <w:bookmarkEnd w:id="14"/>
    </w:p>
    <w:p w14:paraId="4FBA02A9" w14:textId="2830D12B" w:rsidR="001B08A5" w:rsidRDefault="001B08A5" w:rsidP="001B08A5">
      <w:pPr>
        <w:pStyle w:val="Heading2"/>
      </w:pPr>
      <w:bookmarkStart w:id="15" w:name="_Toc213460972"/>
      <w:r>
        <w:t>Bối cảnh và động lực phát triển</w:t>
      </w:r>
      <w:bookmarkEnd w:id="15"/>
    </w:p>
    <w:p w14:paraId="0F863F2F" w14:textId="11B7D63D" w:rsidR="001B08A5" w:rsidRDefault="001B08A5" w:rsidP="001B08A5">
      <w:r>
        <w:t>Trong thời đại công nghệ số, trí tuệ nhân tạo (AI) và các hệ thống tự động hóa ngày càng được ứng dụng rộng rãi trong lĩnh vực dịch vụ, đặc biệt là ngành nhà hàng - khách sạn. Việc tối ưu hóa quy trình quản lý, nâng cao trải nghiệm khách hàng và giảm tải cho nhân viên là những yêu cầu cấp thiết đối với các nhà hàng hiện đại. Chatbot và trợ lý ảo thông minh trở thành giải pháp hữu hiệu, giúp tự động hóa các tác vụ như đặt bàn, gọi món, tư vấn thực đơn và hỗ trợ khách hàng mọi lúc, mọi nơi.</w:t>
      </w:r>
    </w:p>
    <w:p w14:paraId="2C32ADEA" w14:textId="73D51996" w:rsidR="001B08A5" w:rsidRDefault="001B08A5" w:rsidP="001B08A5">
      <w:pPr>
        <w:pStyle w:val="Heading2"/>
      </w:pPr>
      <w:bookmarkStart w:id="16" w:name="_Toc213460973"/>
      <w:r>
        <w:t>Mục tiêu và ý nghĩa đề tài</w:t>
      </w:r>
      <w:bookmarkEnd w:id="16"/>
    </w:p>
    <w:p w14:paraId="476FBD8A" w14:textId="5D514458" w:rsidR="001B08A5" w:rsidRDefault="001B08A5" w:rsidP="001B08A5">
      <w:r>
        <w:t>Đề tài hướng đến xây dựng một hệ thống trợ lý ảo thông minh cho nhà hàng, ứng dụng các công nghệ AI, xử lý ngôn ngữ tự nhiên (NLP) và học máy. Hệ thống cho phép khách hàng tương tác bằng tiếng Việt qua hội thoại tự nhiên để thực hiện các thao tác như đặt bàn, gọi món, tra cứu thực đơn, hỏi thông tin nhà hàng. Bên cạnh đó, hệ thống còn hỗ trợ quản lý thực đơn, bàn ăn, đơn hàng và người dùng với phân quyền rõ ràng (Admin, Nhân viên, Khách hàng). Việc triển khai dự án không chỉ giúp nâng cao hiệu quả quản lý nhà hàng mà còn mang lại trải nghiệm tiện lợi, hiện đại cho khách hàng.</w:t>
      </w:r>
    </w:p>
    <w:p w14:paraId="24C73CD0" w14:textId="51438DD2" w:rsidR="001B08A5" w:rsidRDefault="001B08A5" w:rsidP="001B08A5">
      <w:pPr>
        <w:pStyle w:val="Heading2"/>
      </w:pPr>
      <w:bookmarkStart w:id="17" w:name="_Toc213460974"/>
      <w:r>
        <w:t>Phạm vi nghiên cứu</w:t>
      </w:r>
      <w:bookmarkEnd w:id="17"/>
    </w:p>
    <w:p w14:paraId="4344DC83" w14:textId="2A10B089" w:rsidR="00BD4C15" w:rsidRDefault="001B08A5" w:rsidP="001B08A5">
      <w:r>
        <w:t>Phạm vi nghiên cứu của đề tài bao gồm việc thiết kế, xây dựng và triển khai hệ thống trợ lý ảo cho nhà hàng với các thành phần chính: backend API sử dụng Python Flask và FastAPI, chatbot tiếng Việt dựa trên Rasa Framework, cơ sở dữ liệu PostgreSQL/SQLite, và giao diện web thử nghiệm. Đề tài tập trung vào các chức năng cốt lõi như quản lý thực đơn, bàn ăn, đơn hàng, người dùng, xác thực và phân quyền, cùng với khả năng tích hợp chatbot AI để hỗ trợ khách hàng qua hội thoại tự nhiên. Các vấn đề về hiệu năng, bảo mật, mở rộng hệ thống và trải nghiệm người dùng cũng được xem xét trong phạm vi nghiên cứu.</w:t>
      </w:r>
    </w:p>
    <w:p w14:paraId="00C1C460" w14:textId="15253D36" w:rsidR="0065463A" w:rsidRDefault="0065463A" w:rsidP="0065463A">
      <w:pPr>
        <w:pStyle w:val="Heading1"/>
      </w:pPr>
      <w:bookmarkStart w:id="18" w:name="_Toc213460975"/>
      <w:r>
        <w:lastRenderedPageBreak/>
        <w:t>CƠ SỞ LÝ THUYẾT</w:t>
      </w:r>
      <w:bookmarkEnd w:id="18"/>
    </w:p>
    <w:p w14:paraId="50AA0507" w14:textId="112FFB1F" w:rsidR="00DE10FF" w:rsidRDefault="00DE10FF" w:rsidP="00DE10FF">
      <w:pPr>
        <w:pStyle w:val="Heading2"/>
      </w:pPr>
      <w:bookmarkStart w:id="19" w:name="_Toc213460976"/>
      <w:r>
        <w:t xml:space="preserve">Tìm hiểu </w:t>
      </w:r>
      <w:r w:rsidR="002F6DEB">
        <w:t xml:space="preserve">về </w:t>
      </w:r>
      <w:r w:rsidR="00AF61C6">
        <w:t>NestJS</w:t>
      </w:r>
      <w:bookmarkEnd w:id="19"/>
    </w:p>
    <w:p w14:paraId="18072090" w14:textId="549A4482" w:rsidR="003D1DD9" w:rsidRDefault="003D1DD9" w:rsidP="003D1DD9">
      <w:pPr>
        <w:pStyle w:val="Heading3"/>
      </w:pPr>
      <w:bookmarkStart w:id="20" w:name="_Toc213460977"/>
      <w:r>
        <w:t>Trí tuệ nhân tạo (Artificial Intelligence - AI)</w:t>
      </w:r>
      <w:bookmarkEnd w:id="20"/>
    </w:p>
    <w:p w14:paraId="10B99B85" w14:textId="59BA87DB" w:rsidR="003D1DD9" w:rsidRDefault="003D1DD9" w:rsidP="003D1DD9">
      <w:r>
        <w:t>Trí tuệ nhân tạo là lĩnh vực khoa học máy tính tập trung vào việc tạo ra các hệ thống có khả năng thực hiện các tác vụ yêu cầu trí tuệ con người, như học hỏi từ dữ liệu, nhận dạng mẫu, xử lý ngôn ngữ tự nhiên và đưa ra quyết định. AI được chia thành hai loại chính: AI hẹp (Narrow AI), chuyên môn trong một lĩnh vực cụ thể, và AI rộng (General AI), có khả năng thực hiện nhiều nhiệm vụ khác nhau như trí tuệ con người. RestoBot thuộc loại AI hẹp, tập trung vào lĩnh vực giao tiếp và quản lý nhà hàng.</w:t>
      </w:r>
    </w:p>
    <w:p w14:paraId="3B8FEFE5" w14:textId="63FAD305" w:rsidR="003D1DD9" w:rsidRDefault="003D1DD9" w:rsidP="003D1DD9">
      <w:pPr>
        <w:pStyle w:val="Heading3"/>
      </w:pPr>
      <w:bookmarkStart w:id="21" w:name="_Toc213460978"/>
      <w:r>
        <w:t>Chatbot và Conversational AI</w:t>
      </w:r>
      <w:bookmarkEnd w:id="21"/>
    </w:p>
    <w:p w14:paraId="51C68492" w14:textId="386696CB" w:rsidR="003D1DD9" w:rsidRDefault="003D1DD9" w:rsidP="003D1DD9">
      <w:r>
        <w:t>Chatbot là một ứng dụng phần mềm sử dụng AI để mô phỏng hội thoại với người dùng. Chatbot có thể hoạt động trên nhiều nền tảng khác nhau như trang web, ứng dụng di động, hoặc các mạng xã hội. Công nghệ Conversational AI cho phép chatbot không chỉ trả lời các câu hỏi cụ thể mà còn hiểu ngữ cảnh, theo dõi lịch sử hội thoại và học hỏi từ các tương tác trước đó.</w:t>
      </w:r>
    </w:p>
    <w:p w14:paraId="620F7900" w14:textId="52B3AA69" w:rsidR="003D1DD9" w:rsidRDefault="003D1DD9" w:rsidP="003D1DD9">
      <w:r>
        <w:t>RestoBot sử dụng Rasa Framework, một nền tảng mã nguồn mở cho phép xây dựng các chatbot thông minh với khả năng:</w:t>
      </w:r>
    </w:p>
    <w:p w14:paraId="06A1D211" w14:textId="77777777" w:rsidR="003D1DD9" w:rsidRDefault="003D1DD9" w:rsidP="003D1DD9">
      <w:pPr>
        <w:pStyle w:val="ListParagraph"/>
        <w:numPr>
          <w:ilvl w:val="0"/>
          <w:numId w:val="72"/>
        </w:numPr>
      </w:pPr>
      <w:r>
        <w:t>Hiểu ngôn ngữ tự nhiên (NLU - Natural Language Understanding)</w:t>
      </w:r>
    </w:p>
    <w:p w14:paraId="09047A38" w14:textId="77777777" w:rsidR="003D1DD9" w:rsidRDefault="003D1DD9" w:rsidP="003D1DD9">
      <w:pPr>
        <w:pStyle w:val="ListParagraph"/>
        <w:numPr>
          <w:ilvl w:val="0"/>
          <w:numId w:val="72"/>
        </w:numPr>
      </w:pPr>
      <w:r>
        <w:t>Quản lý hội thoại (Dialog Management)</w:t>
      </w:r>
    </w:p>
    <w:p w14:paraId="0BD177FC" w14:textId="77777777" w:rsidR="003D1DD9" w:rsidRDefault="003D1DD9" w:rsidP="003D1DD9">
      <w:pPr>
        <w:pStyle w:val="ListParagraph"/>
        <w:numPr>
          <w:ilvl w:val="0"/>
          <w:numId w:val="72"/>
        </w:numPr>
      </w:pPr>
      <w:r>
        <w:t>Tích hợp với các hệ thống bên ngoài qua custom actions</w:t>
      </w:r>
    </w:p>
    <w:p w14:paraId="7DF4B684" w14:textId="519D4E9E" w:rsidR="003D1DD9" w:rsidRDefault="003D1DD9" w:rsidP="003D1DD9">
      <w:pPr>
        <w:pStyle w:val="Heading3"/>
      </w:pPr>
      <w:bookmarkStart w:id="22" w:name="_Toc213460979"/>
      <w:r>
        <w:t>Ứng dụng Chatbot trong ngành nhà hàng</w:t>
      </w:r>
      <w:bookmarkEnd w:id="22"/>
    </w:p>
    <w:p w14:paraId="2B5D932D" w14:textId="7BD7FB00" w:rsidR="003D1DD9" w:rsidRDefault="003D1DD9" w:rsidP="003D1DD9">
      <w:pPr>
        <w:pStyle w:val="ListParagraph"/>
        <w:ind w:firstLine="0"/>
      </w:pPr>
      <w:r>
        <w:t>Chatbot trong ngành nhà hàng có thể hỗ trợ nhiều chức năng quan trọng:</w:t>
      </w:r>
    </w:p>
    <w:p w14:paraId="3FE3F1A0" w14:textId="77777777" w:rsidR="003D1DD9" w:rsidRDefault="003D1DD9" w:rsidP="003D1DD9">
      <w:pPr>
        <w:pStyle w:val="ListParagraph"/>
        <w:numPr>
          <w:ilvl w:val="0"/>
          <w:numId w:val="73"/>
        </w:numPr>
      </w:pPr>
      <w:r>
        <w:t>Tiếp nhận đặt bàn: Tự động xử lý các yêu cầu đặt bàn 24/7 mà không cần nhân viên</w:t>
      </w:r>
    </w:p>
    <w:p w14:paraId="26B95D85" w14:textId="77777777" w:rsidR="003D1DD9" w:rsidRDefault="003D1DD9" w:rsidP="003D1DD9">
      <w:pPr>
        <w:pStyle w:val="ListParagraph"/>
        <w:numPr>
          <w:ilvl w:val="0"/>
          <w:numId w:val="73"/>
        </w:numPr>
      </w:pPr>
      <w:r>
        <w:t>Tư vấn thực đơn: Cung cấp thông tin chi tiết về các món ăn, giá cả, độ phổ biến</w:t>
      </w:r>
    </w:p>
    <w:p w14:paraId="30457B5A" w14:textId="77777777" w:rsidR="003D1DD9" w:rsidRDefault="003D1DD9" w:rsidP="003D1DD9">
      <w:pPr>
        <w:pStyle w:val="ListParagraph"/>
        <w:numPr>
          <w:ilvl w:val="0"/>
          <w:numId w:val="73"/>
        </w:numPr>
      </w:pPr>
      <w:r>
        <w:lastRenderedPageBreak/>
        <w:t>Gọi món trực tuyến: Cho phép khách hàng gọi món qua chat</w:t>
      </w:r>
    </w:p>
    <w:p w14:paraId="749A02D6" w14:textId="77777777" w:rsidR="003D1DD9" w:rsidRDefault="003D1DD9" w:rsidP="003D1DD9">
      <w:pPr>
        <w:pStyle w:val="ListParagraph"/>
        <w:numPr>
          <w:ilvl w:val="0"/>
          <w:numId w:val="73"/>
        </w:numPr>
      </w:pPr>
      <w:r>
        <w:t>Hỗ trợ khách hàng: Trả lời các câu hỏi thường gặp về giờ mở cửa, địa chỉ, khuyến mãi</w:t>
      </w:r>
    </w:p>
    <w:p w14:paraId="536BAF19" w14:textId="77777777" w:rsidR="003D1DD9" w:rsidRDefault="003D1DD9" w:rsidP="003D1DD9">
      <w:pPr>
        <w:pStyle w:val="ListParagraph"/>
        <w:numPr>
          <w:ilvl w:val="0"/>
          <w:numId w:val="73"/>
        </w:numPr>
      </w:pPr>
      <w:r>
        <w:t>Giảm tải nhân viên: Tự động hóa các tác vụ lặp lại, cho phép nhân viên tập trung vào các công việc quan trọng hơn</w:t>
      </w:r>
    </w:p>
    <w:p w14:paraId="65292686" w14:textId="1DE081AB" w:rsidR="003D1DD9" w:rsidRDefault="003D1DD9" w:rsidP="003D1DD9">
      <w:pPr>
        <w:pStyle w:val="Heading2"/>
      </w:pPr>
      <w:bookmarkStart w:id="23" w:name="_Toc213460980"/>
      <w:r>
        <w:t>Giới thiệu về Python FastAPI và Rasa Framework</w:t>
      </w:r>
      <w:bookmarkEnd w:id="23"/>
    </w:p>
    <w:p w14:paraId="76B7D7B7" w14:textId="635F7425" w:rsidR="003D1DD9" w:rsidRDefault="003D1DD9" w:rsidP="003D1DD9">
      <w:pPr>
        <w:pStyle w:val="Heading3"/>
      </w:pPr>
      <w:bookmarkStart w:id="24" w:name="_Toc213460981"/>
      <w:r>
        <w:t>Python FastAPI</w:t>
      </w:r>
      <w:bookmarkEnd w:id="24"/>
    </w:p>
    <w:p w14:paraId="5058E8AF" w14:textId="2B3FCFBE" w:rsidR="003D1DD9" w:rsidRDefault="003D1DD9" w:rsidP="003D1DD9">
      <w:r>
        <w:t>FastAPI là một framework Python hiện đại, được xây dựng dựa trên Starlette để tạo API web RESTful nhanh chóng và hiệu quả. Các đặc điểm chính của FastAPI:</w:t>
      </w:r>
    </w:p>
    <w:p w14:paraId="18A6871E" w14:textId="6A6E0D70" w:rsidR="003D1DD9" w:rsidRDefault="003D1DD9" w:rsidP="003D1DD9">
      <w:pPr>
        <w:pStyle w:val="ListParagraph"/>
        <w:numPr>
          <w:ilvl w:val="0"/>
          <w:numId w:val="74"/>
        </w:numPr>
      </w:pPr>
      <w:r>
        <w:t>Ưu điểm:</w:t>
      </w:r>
    </w:p>
    <w:p w14:paraId="479A5773" w14:textId="77777777" w:rsidR="003D1DD9" w:rsidRDefault="003D1DD9" w:rsidP="003D1DD9">
      <w:pPr>
        <w:pStyle w:val="ListParagraph"/>
        <w:numPr>
          <w:ilvl w:val="0"/>
          <w:numId w:val="75"/>
        </w:numPr>
      </w:pPr>
      <w:r>
        <w:t>Hiệu suất cao: Là một trong những framework Python nhanh nhất, cạnh tranh với Node.js và Go</w:t>
      </w:r>
    </w:p>
    <w:p w14:paraId="0719B08C" w14:textId="77777777" w:rsidR="003D1DD9" w:rsidRDefault="003D1DD9" w:rsidP="003D1DD9">
      <w:pPr>
        <w:pStyle w:val="ListParagraph"/>
        <w:numPr>
          <w:ilvl w:val="0"/>
          <w:numId w:val="75"/>
        </w:numPr>
      </w:pPr>
      <w:r>
        <w:t>Tự động validation: Sử dụng Pydantic để tự động kiểm tra và chuyển đổi dữ liệu</w:t>
      </w:r>
    </w:p>
    <w:p w14:paraId="7F968F32" w14:textId="77777777" w:rsidR="003D1DD9" w:rsidRDefault="003D1DD9" w:rsidP="003D1DD9">
      <w:pPr>
        <w:pStyle w:val="ListParagraph"/>
        <w:numPr>
          <w:ilvl w:val="0"/>
          <w:numId w:val="75"/>
        </w:numPr>
      </w:pPr>
      <w:r>
        <w:t>Tự động sinh API documentation: Tự động sinh Swagger UI và ReDoc</w:t>
      </w:r>
    </w:p>
    <w:p w14:paraId="4E00750A" w14:textId="77777777" w:rsidR="003D1DD9" w:rsidRDefault="003D1DD9" w:rsidP="003D1DD9">
      <w:pPr>
        <w:pStyle w:val="ListParagraph"/>
        <w:numPr>
          <w:ilvl w:val="0"/>
          <w:numId w:val="75"/>
        </w:numPr>
      </w:pPr>
      <w:r>
        <w:t>Type hints: Hỗ trợ Python type hints giúp code rõ ràng và dễ bảo trì</w:t>
      </w:r>
    </w:p>
    <w:p w14:paraId="0296CE7D" w14:textId="77777777" w:rsidR="003D1DD9" w:rsidRDefault="003D1DD9" w:rsidP="003D1DD9">
      <w:pPr>
        <w:pStyle w:val="ListParagraph"/>
        <w:numPr>
          <w:ilvl w:val="0"/>
          <w:numId w:val="75"/>
        </w:numPr>
      </w:pPr>
      <w:r>
        <w:t>Async/await support: Hỗ trợ lập trình bất đồng bộ, cho phép xử lý hàng nghìn request đồng thời</w:t>
      </w:r>
    </w:p>
    <w:p w14:paraId="57836F94" w14:textId="34B34D2A" w:rsidR="003D1DD9" w:rsidRDefault="003D1DD9" w:rsidP="003D1DD9">
      <w:pPr>
        <w:pStyle w:val="Heading3"/>
      </w:pPr>
      <w:bookmarkStart w:id="25" w:name="_Toc213460982"/>
      <w:r>
        <w:t>Rasa Framework</w:t>
      </w:r>
      <w:bookmarkEnd w:id="25"/>
    </w:p>
    <w:p w14:paraId="3B65AE76" w14:textId="5DA417E0" w:rsidR="003D1DD9" w:rsidRDefault="003D1DD9" w:rsidP="003D1DD9">
      <w:r>
        <w:t>Rasa là một framework mã nguồn mở mạnh mẽ dành cho việc xây dựng các chatbot hội thoại thông minh. Rasa bao gồm hai thành phần chính:</w:t>
      </w:r>
    </w:p>
    <w:p w14:paraId="044AB0F7" w14:textId="7B34E17C" w:rsidR="003D1DD9" w:rsidRPr="00172054" w:rsidRDefault="003D1DD9" w:rsidP="003D1DD9">
      <w:pPr>
        <w:rPr>
          <w:b/>
          <w:bCs/>
        </w:rPr>
      </w:pPr>
      <w:r w:rsidRPr="00172054">
        <w:rPr>
          <w:b/>
          <w:bCs/>
        </w:rPr>
        <w:t>1. Rasa NLU (Natural Language Understanding)</w:t>
      </w:r>
    </w:p>
    <w:p w14:paraId="40739885" w14:textId="77777777" w:rsidR="003D1DD9" w:rsidRDefault="003D1DD9" w:rsidP="00172054">
      <w:pPr>
        <w:pStyle w:val="ListParagraph"/>
        <w:numPr>
          <w:ilvl w:val="0"/>
          <w:numId w:val="77"/>
        </w:numPr>
      </w:pPr>
      <w:r>
        <w:t>Chịu trách nhiệm hiểu ý định người dùng (intent classification)</w:t>
      </w:r>
    </w:p>
    <w:p w14:paraId="2DAF0746" w14:textId="77777777" w:rsidR="003D1DD9" w:rsidRDefault="003D1DD9" w:rsidP="00172054">
      <w:pPr>
        <w:pStyle w:val="ListParagraph"/>
        <w:numPr>
          <w:ilvl w:val="0"/>
          <w:numId w:val="77"/>
        </w:numPr>
      </w:pPr>
      <w:r>
        <w:t>Trích xuất thông tin quan trọng từ câu nói (entity extraction)</w:t>
      </w:r>
    </w:p>
    <w:p w14:paraId="2EB6E3EB" w14:textId="77777777" w:rsidR="003D1DD9" w:rsidRDefault="003D1DD9" w:rsidP="00172054">
      <w:pPr>
        <w:pStyle w:val="ListParagraph"/>
        <w:numPr>
          <w:ilvl w:val="0"/>
          <w:numId w:val="77"/>
        </w:numPr>
      </w:pPr>
      <w:r>
        <w:t>Hỗ trợ nhiều ngôn ngữ, bao gồm tiếng Việt</w:t>
      </w:r>
    </w:p>
    <w:p w14:paraId="2D013FA5" w14:textId="36BB4E94" w:rsidR="003D1DD9" w:rsidRPr="00172054" w:rsidRDefault="003D1DD9" w:rsidP="003D1DD9">
      <w:pPr>
        <w:rPr>
          <w:b/>
          <w:bCs/>
        </w:rPr>
      </w:pPr>
      <w:r w:rsidRPr="00172054">
        <w:rPr>
          <w:b/>
          <w:bCs/>
        </w:rPr>
        <w:t>2. Rasa Core (Dialog Management)</w:t>
      </w:r>
    </w:p>
    <w:p w14:paraId="23F37369" w14:textId="77777777" w:rsidR="003D1DD9" w:rsidRDefault="003D1DD9" w:rsidP="00172054">
      <w:pPr>
        <w:pStyle w:val="ListParagraph"/>
        <w:numPr>
          <w:ilvl w:val="0"/>
          <w:numId w:val="78"/>
        </w:numPr>
      </w:pPr>
      <w:r>
        <w:lastRenderedPageBreak/>
        <w:t>Quản lý luồng hội thoại dựa trên các câu chuyện (stories) và quy luật (rules)</w:t>
      </w:r>
    </w:p>
    <w:p w14:paraId="4D9F4E26" w14:textId="77777777" w:rsidR="003D1DD9" w:rsidRDefault="003D1DD9" w:rsidP="00172054">
      <w:pPr>
        <w:pStyle w:val="ListParagraph"/>
        <w:numPr>
          <w:ilvl w:val="0"/>
          <w:numId w:val="78"/>
        </w:numPr>
      </w:pPr>
      <w:r>
        <w:t>Quyết định hành động tiếp theo dựa trên ngữ cảnh hiện tại</w:t>
      </w:r>
    </w:p>
    <w:p w14:paraId="7385DAD3" w14:textId="77777777" w:rsidR="003D1DD9" w:rsidRDefault="003D1DD9" w:rsidP="00172054">
      <w:pPr>
        <w:pStyle w:val="ListParagraph"/>
        <w:numPr>
          <w:ilvl w:val="0"/>
          <w:numId w:val="78"/>
        </w:numPr>
      </w:pPr>
      <w:r>
        <w:t>Hỗ trợ các hành động tùy chỉnh (custom actions) để tích hợp với hệ thống bên ngoài</w:t>
      </w:r>
    </w:p>
    <w:p w14:paraId="60A7A496" w14:textId="025E0915" w:rsidR="003D1DD9" w:rsidRDefault="003D1DD9" w:rsidP="003D1DD9">
      <w:r>
        <w:t>Luồng xử lý trong Rasa:</w:t>
      </w:r>
    </w:p>
    <w:p w14:paraId="4871AFC5" w14:textId="22DF9F2A" w:rsidR="00D641DA" w:rsidRDefault="00D641DA" w:rsidP="003D1DD9">
      <w:r>
        <w:rPr>
          <w:noProof/>
        </w:rPr>
        <w:drawing>
          <wp:inline distT="0" distB="0" distL="0" distR="0" wp14:anchorId="77E9D01E" wp14:editId="2AA7428F">
            <wp:extent cx="5486400" cy="3200400"/>
            <wp:effectExtent l="0" t="0" r="0" b="19050"/>
            <wp:docPr id="43525780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4962D9E1" w14:textId="77777777" w:rsidR="003D1DD9" w:rsidRDefault="003D1DD9" w:rsidP="003D1DD9"/>
    <w:p w14:paraId="1A61F85E" w14:textId="0FF93497" w:rsidR="003D1DD9" w:rsidRDefault="003D1DD9" w:rsidP="00172054">
      <w:pPr>
        <w:pStyle w:val="Heading3"/>
      </w:pPr>
      <w:bookmarkStart w:id="26" w:name="_Toc213460983"/>
      <w:r>
        <w:t>Tích hợp FastAPI và Rasa</w:t>
      </w:r>
      <w:bookmarkEnd w:id="26"/>
    </w:p>
    <w:p w14:paraId="04823D38" w14:textId="45C950B2" w:rsidR="003D1DD9" w:rsidRDefault="003D1DD9" w:rsidP="003D1DD9">
      <w:r>
        <w:t>RestoBot sử dụng kiến trúc Microservices với:</w:t>
      </w:r>
    </w:p>
    <w:p w14:paraId="137338A8" w14:textId="77777777" w:rsidR="003D1DD9" w:rsidRDefault="003D1DD9" w:rsidP="00172054">
      <w:pPr>
        <w:pStyle w:val="ListParagraph"/>
        <w:numPr>
          <w:ilvl w:val="0"/>
          <w:numId w:val="79"/>
        </w:numPr>
      </w:pPr>
      <w:r>
        <w:t>FastAPI Server chạy trên port 8000, xử lý các API request và quản lý cơ sở dữ liệu</w:t>
      </w:r>
    </w:p>
    <w:p w14:paraId="4651380F" w14:textId="77777777" w:rsidR="003D1DD9" w:rsidRDefault="003D1DD9" w:rsidP="00172054">
      <w:pPr>
        <w:pStyle w:val="ListParagraph"/>
        <w:numPr>
          <w:ilvl w:val="0"/>
          <w:numId w:val="79"/>
        </w:numPr>
      </w:pPr>
      <w:r>
        <w:t>Rasa Server chạy trên port 5005, xử lý các request NLU và hội thoại</w:t>
      </w:r>
    </w:p>
    <w:p w14:paraId="34E065AD" w14:textId="77777777" w:rsidR="003D1DD9" w:rsidRDefault="003D1DD9" w:rsidP="00172054">
      <w:pPr>
        <w:pStyle w:val="ListParagraph"/>
        <w:numPr>
          <w:ilvl w:val="0"/>
          <w:numId w:val="79"/>
        </w:numPr>
      </w:pPr>
      <w:r>
        <w:t>Rasa Actions Server chạy trên port 5055, thực thi các custom actions</w:t>
      </w:r>
    </w:p>
    <w:p w14:paraId="414504EC" w14:textId="6696E94D" w:rsidR="003D1DD9" w:rsidRDefault="003D1DD9" w:rsidP="003D1DD9">
      <w:r>
        <w:t>Khi người dùng nhắn tin, quy trình xảy ra như sau:</w:t>
      </w:r>
    </w:p>
    <w:p w14:paraId="24B25598" w14:textId="309F81A4" w:rsidR="00903144" w:rsidRDefault="00903144" w:rsidP="003D1DD9">
      <w:r>
        <w:rPr>
          <w:noProof/>
        </w:rPr>
        <w:lastRenderedPageBreak/>
        <w:drawing>
          <wp:inline distT="0" distB="0" distL="0" distR="0" wp14:anchorId="723D2E8B" wp14:editId="3DB6C6A1">
            <wp:extent cx="5486400" cy="3200400"/>
            <wp:effectExtent l="0" t="0" r="19050" b="0"/>
            <wp:docPr id="25703250"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62DC5B76" w14:textId="77777777" w:rsidR="00172054" w:rsidRDefault="00172054" w:rsidP="003D1DD9"/>
    <w:p w14:paraId="0FDAB29F" w14:textId="0929F669" w:rsidR="003D1DD9" w:rsidRDefault="003D1DD9" w:rsidP="00172054">
      <w:pPr>
        <w:pStyle w:val="Heading2"/>
      </w:pPr>
      <w:bookmarkStart w:id="27" w:name="_Toc213460984"/>
      <w:r>
        <w:t>Công nghệ NLP tiếng Việt</w:t>
      </w:r>
      <w:bookmarkEnd w:id="27"/>
    </w:p>
    <w:p w14:paraId="54032BEB" w14:textId="29DEC2FB" w:rsidR="003D1DD9" w:rsidRDefault="003D1DD9" w:rsidP="00172054">
      <w:pPr>
        <w:pStyle w:val="Heading3"/>
      </w:pPr>
      <w:bookmarkStart w:id="28" w:name="_Toc213460985"/>
      <w:r>
        <w:t>Thách thức của NLP tiếng Việt</w:t>
      </w:r>
      <w:bookmarkEnd w:id="28"/>
    </w:p>
    <w:p w14:paraId="7FABE087" w14:textId="725CFA93" w:rsidR="003D1DD9" w:rsidRDefault="003D1DD9" w:rsidP="003D1DD9">
      <w:r>
        <w:t>Tiếng Việt là một ngôn ngữ phân tích (isolating language), có các đặc điểm:</w:t>
      </w:r>
    </w:p>
    <w:p w14:paraId="7FD19B64" w14:textId="77777777" w:rsidR="003D1DD9" w:rsidRDefault="003D1DD9" w:rsidP="00172054">
      <w:pPr>
        <w:pStyle w:val="ListParagraph"/>
        <w:numPr>
          <w:ilvl w:val="0"/>
          <w:numId w:val="80"/>
        </w:numPr>
      </w:pPr>
      <w:r>
        <w:t>Không có từ cấu hình: Không có suffix/prefix để thay đổi nghĩa từ</w:t>
      </w:r>
    </w:p>
    <w:p w14:paraId="27435160" w14:textId="77777777" w:rsidR="003D1DD9" w:rsidRDefault="003D1DD9" w:rsidP="00172054">
      <w:pPr>
        <w:pStyle w:val="ListParagraph"/>
        <w:numPr>
          <w:ilvl w:val="0"/>
          <w:numId w:val="80"/>
        </w:numPr>
      </w:pPr>
      <w:r>
        <w:t>Từ là đơn vị cơ bản: Một từ có thể gồm một hoặc nhiều âm tiết, nhưng thường viết liền</w:t>
      </w:r>
    </w:p>
    <w:p w14:paraId="5C95A810" w14:textId="77777777" w:rsidR="003D1DD9" w:rsidRDefault="003D1DD9" w:rsidP="00172054">
      <w:pPr>
        <w:pStyle w:val="ListParagraph"/>
        <w:numPr>
          <w:ilvl w:val="0"/>
          <w:numId w:val="80"/>
        </w:numPr>
      </w:pPr>
      <w:r>
        <w:t>Độ nhập nhằng cao: Một từ có thể có nhiều ý nghĩa khác nhau tùy vào ngữ cảnh</w:t>
      </w:r>
    </w:p>
    <w:p w14:paraId="3E1ECEF7" w14:textId="7405CEBD" w:rsidR="003D1DD9" w:rsidRDefault="003D1DD9" w:rsidP="003D1DD9">
      <w:r>
        <w:t>Ví dụ:</w:t>
      </w:r>
    </w:p>
    <w:p w14:paraId="3EF69FCA" w14:textId="77777777" w:rsidR="003D1DD9" w:rsidRDefault="003D1DD9" w:rsidP="00172054">
      <w:pPr>
        <w:pStyle w:val="ListParagraph"/>
        <w:numPr>
          <w:ilvl w:val="0"/>
          <w:numId w:val="81"/>
        </w:numPr>
      </w:pPr>
      <w:r>
        <w:t>"tôi muốn đặt bàn" (I want to book a table)</w:t>
      </w:r>
    </w:p>
    <w:p w14:paraId="165CDBDB" w14:textId="77777777" w:rsidR="003D1DD9" w:rsidRDefault="003D1DD9" w:rsidP="00172054">
      <w:pPr>
        <w:pStyle w:val="ListParagraph"/>
        <w:numPr>
          <w:ilvl w:val="0"/>
          <w:numId w:val="81"/>
        </w:numPr>
      </w:pPr>
      <w:r>
        <w:t>"tôi muốn gọi một bàn" (I want to call for a table - khác nghĩa)</w:t>
      </w:r>
    </w:p>
    <w:p w14:paraId="036B2160" w14:textId="5D958AE4" w:rsidR="003D1DD9" w:rsidRDefault="003D1DD9" w:rsidP="00172054">
      <w:pPr>
        <w:pStyle w:val="Heading3"/>
      </w:pPr>
      <w:bookmarkStart w:id="29" w:name="_Toc213460986"/>
      <w:r>
        <w:t>Cách xử lý NLP tiếng Việt trong RestoBot</w:t>
      </w:r>
      <w:bookmarkEnd w:id="29"/>
    </w:p>
    <w:p w14:paraId="5F5E8D7A" w14:textId="1DD913E3" w:rsidR="003D1DD9" w:rsidRDefault="003D1DD9" w:rsidP="003D1DD9">
      <w:r>
        <w:t>RestoBot sử dụng các kỹ thuật sau:</w:t>
      </w:r>
    </w:p>
    <w:p w14:paraId="794508B9" w14:textId="2D44DC62" w:rsidR="003D1DD9" w:rsidRPr="00172054" w:rsidRDefault="003D1DD9" w:rsidP="00172054">
      <w:pPr>
        <w:rPr>
          <w:b/>
          <w:bCs/>
        </w:rPr>
      </w:pPr>
      <w:r w:rsidRPr="00172054">
        <w:rPr>
          <w:b/>
          <w:bCs/>
        </w:rPr>
        <w:t>1. Custom Tokenizer</w:t>
      </w:r>
    </w:p>
    <w:p w14:paraId="686CA2AE" w14:textId="77777777" w:rsidR="003D1DD9" w:rsidRDefault="003D1DD9" w:rsidP="00172054">
      <w:pPr>
        <w:pStyle w:val="ListParagraph"/>
        <w:numPr>
          <w:ilvl w:val="0"/>
          <w:numId w:val="83"/>
        </w:numPr>
      </w:pPr>
      <w:r>
        <w:lastRenderedPageBreak/>
        <w:t>Rasa framework sử dụng WhitespaceTokenizer cho tiếng Việt</w:t>
      </w:r>
    </w:p>
    <w:p w14:paraId="2AA9E89F" w14:textId="77777777" w:rsidR="003D1DD9" w:rsidRDefault="003D1DD9" w:rsidP="00172054">
      <w:pPr>
        <w:pStyle w:val="ListParagraph"/>
        <w:numPr>
          <w:ilvl w:val="0"/>
          <w:numId w:val="83"/>
        </w:numPr>
      </w:pPr>
      <w:r>
        <w:t>Dữ liệu training phải được tách từ sẵn trước khi đưa vào</w:t>
      </w:r>
    </w:p>
    <w:p w14:paraId="534DD575" w14:textId="77777777" w:rsidR="003D1DD9" w:rsidRPr="00172054" w:rsidRDefault="003D1DD9" w:rsidP="003D1DD9">
      <w:pPr>
        <w:rPr>
          <w:b/>
          <w:bCs/>
        </w:rPr>
      </w:pPr>
      <w:r w:rsidRPr="00172054">
        <w:rPr>
          <w:b/>
          <w:bCs/>
        </w:rPr>
        <w:t>2. Feature Extraction</w:t>
      </w:r>
    </w:p>
    <w:p w14:paraId="4043A1B2" w14:textId="45C76568" w:rsidR="003D1DD9" w:rsidRDefault="003D1DD9" w:rsidP="00172054">
      <w:r>
        <w:t>RestoBot sử dụng pipeline sau trong config.yml:</w:t>
      </w:r>
    </w:p>
    <w:tbl>
      <w:tblPr>
        <w:tblStyle w:val="TableGrid"/>
        <w:tblW w:w="0" w:type="auto"/>
        <w:tblLook w:val="04A0" w:firstRow="1" w:lastRow="0" w:firstColumn="1" w:lastColumn="0" w:noHBand="0" w:noVBand="1"/>
      </w:tblPr>
      <w:tblGrid>
        <w:gridCol w:w="9111"/>
      </w:tblGrid>
      <w:tr w:rsidR="00172054" w14:paraId="1970CB84" w14:textId="77777777" w:rsidTr="00172054">
        <w:tc>
          <w:tcPr>
            <w:tcW w:w="9111" w:type="dxa"/>
          </w:tcPr>
          <w:p w14:paraId="054AA0A2" w14:textId="77777777" w:rsidR="00172054" w:rsidRDefault="00172054" w:rsidP="00172054">
            <w:pPr>
              <w:ind w:firstLine="0"/>
            </w:pPr>
            <w:r>
              <w:t>pipeline:</w:t>
            </w:r>
          </w:p>
          <w:p w14:paraId="1B010EA4" w14:textId="77777777" w:rsidR="00172054" w:rsidRDefault="00172054" w:rsidP="00172054">
            <w:pPr>
              <w:ind w:firstLine="0"/>
            </w:pPr>
            <w:r>
              <w:t xml:space="preserve">  - name: WhitespaceTokenizer</w:t>
            </w:r>
          </w:p>
          <w:p w14:paraId="129B6E5E" w14:textId="77777777" w:rsidR="00172054" w:rsidRDefault="00172054" w:rsidP="00172054">
            <w:pPr>
              <w:ind w:firstLine="0"/>
            </w:pPr>
            <w:r>
              <w:t xml:space="preserve">    # Tách câu thành các từ dựa trên khoảng trắng</w:t>
            </w:r>
          </w:p>
          <w:p w14:paraId="6FE5B5E2" w14:textId="77777777" w:rsidR="00172054" w:rsidRDefault="00172054" w:rsidP="00172054">
            <w:pPr>
              <w:ind w:firstLine="0"/>
            </w:pPr>
            <w:r>
              <w:t xml:space="preserve">  </w:t>
            </w:r>
          </w:p>
          <w:p w14:paraId="5A7F7F9C" w14:textId="77777777" w:rsidR="00172054" w:rsidRDefault="00172054" w:rsidP="00172054">
            <w:pPr>
              <w:ind w:firstLine="0"/>
            </w:pPr>
            <w:r>
              <w:t xml:space="preserve">  - name: RegexFeaturizer</w:t>
            </w:r>
          </w:p>
          <w:p w14:paraId="684F5BB6" w14:textId="77777777" w:rsidR="00172054" w:rsidRDefault="00172054" w:rsidP="00172054">
            <w:pPr>
              <w:ind w:firstLine="0"/>
            </w:pPr>
            <w:r>
              <w:t xml:space="preserve">    # Trích xuất đặc trưng dựa trên regex patterns</w:t>
            </w:r>
          </w:p>
          <w:p w14:paraId="477E3F5E" w14:textId="77777777" w:rsidR="00172054" w:rsidRDefault="00172054" w:rsidP="00172054">
            <w:pPr>
              <w:ind w:firstLine="0"/>
            </w:pPr>
            <w:r>
              <w:t xml:space="preserve">  </w:t>
            </w:r>
          </w:p>
          <w:p w14:paraId="5151C25A" w14:textId="77777777" w:rsidR="00172054" w:rsidRDefault="00172054" w:rsidP="00172054">
            <w:pPr>
              <w:ind w:firstLine="0"/>
            </w:pPr>
            <w:r>
              <w:t xml:space="preserve">  - name: LexicalSyntacticFeaturizer</w:t>
            </w:r>
          </w:p>
          <w:p w14:paraId="4899E24B" w14:textId="77777777" w:rsidR="00172054" w:rsidRDefault="00172054" w:rsidP="00172054">
            <w:pPr>
              <w:ind w:firstLine="0"/>
            </w:pPr>
            <w:r>
              <w:t xml:space="preserve">    # Phân tích cấu trúc từ vựng và cú pháp</w:t>
            </w:r>
          </w:p>
          <w:p w14:paraId="528B2ACA" w14:textId="77777777" w:rsidR="00172054" w:rsidRDefault="00172054" w:rsidP="00172054">
            <w:pPr>
              <w:ind w:firstLine="0"/>
            </w:pPr>
            <w:r>
              <w:t xml:space="preserve">  </w:t>
            </w:r>
          </w:p>
          <w:p w14:paraId="3FF57587" w14:textId="77777777" w:rsidR="00172054" w:rsidRDefault="00172054" w:rsidP="00172054">
            <w:pPr>
              <w:ind w:firstLine="0"/>
            </w:pPr>
            <w:r>
              <w:t xml:space="preserve">  - name: CountVectorsFeaturizer</w:t>
            </w:r>
          </w:p>
          <w:p w14:paraId="46AA9655" w14:textId="77777777" w:rsidR="00172054" w:rsidRDefault="00172054" w:rsidP="00172054">
            <w:pPr>
              <w:ind w:firstLine="0"/>
            </w:pPr>
            <w:r>
              <w:t xml:space="preserve">    # Chuyển đổi từ thành vector (word frequency)</w:t>
            </w:r>
          </w:p>
          <w:p w14:paraId="19561000" w14:textId="77777777" w:rsidR="00172054" w:rsidRDefault="00172054" w:rsidP="00172054">
            <w:pPr>
              <w:ind w:firstLine="0"/>
            </w:pPr>
            <w:r>
              <w:t xml:space="preserve">    analyzer: "char_wb"</w:t>
            </w:r>
          </w:p>
          <w:p w14:paraId="15B090AB" w14:textId="77777777" w:rsidR="00172054" w:rsidRDefault="00172054" w:rsidP="00172054">
            <w:pPr>
              <w:ind w:firstLine="0"/>
            </w:pPr>
            <w:r>
              <w:t xml:space="preserve">    min_ngram: 1</w:t>
            </w:r>
          </w:p>
          <w:p w14:paraId="31AA9A3B" w14:textId="77777777" w:rsidR="00172054" w:rsidRDefault="00172054" w:rsidP="00172054">
            <w:pPr>
              <w:ind w:firstLine="0"/>
            </w:pPr>
            <w:r>
              <w:t xml:space="preserve">    max_ngram: 4</w:t>
            </w:r>
          </w:p>
          <w:p w14:paraId="78EBA66B" w14:textId="77777777" w:rsidR="00172054" w:rsidRDefault="00172054" w:rsidP="00172054">
            <w:pPr>
              <w:ind w:firstLine="0"/>
            </w:pPr>
            <w:r>
              <w:t xml:space="preserve">    # Sử dụng character n-grams để capture đặc trưng tiếng Việt</w:t>
            </w:r>
          </w:p>
          <w:p w14:paraId="035C40AD" w14:textId="77777777" w:rsidR="00172054" w:rsidRDefault="00172054" w:rsidP="00172054">
            <w:pPr>
              <w:ind w:firstLine="0"/>
            </w:pPr>
            <w:r>
              <w:t xml:space="preserve">  </w:t>
            </w:r>
          </w:p>
          <w:p w14:paraId="0529CC3F" w14:textId="77777777" w:rsidR="00172054" w:rsidRDefault="00172054" w:rsidP="00172054">
            <w:pPr>
              <w:ind w:firstLine="0"/>
            </w:pPr>
            <w:r>
              <w:t xml:space="preserve">  - name: DIETClassifier</w:t>
            </w:r>
          </w:p>
          <w:p w14:paraId="2F8D447C" w14:textId="77777777" w:rsidR="00172054" w:rsidRDefault="00172054" w:rsidP="00172054">
            <w:pPr>
              <w:ind w:firstLine="0"/>
            </w:pPr>
            <w:r>
              <w:t xml:space="preserve">    # Deep Intent &amp; Entity Transformer</w:t>
            </w:r>
          </w:p>
          <w:p w14:paraId="59891A58" w14:textId="77777777" w:rsidR="00172054" w:rsidRDefault="00172054" w:rsidP="00172054">
            <w:pPr>
              <w:ind w:firstLine="0"/>
            </w:pPr>
            <w:r>
              <w:t xml:space="preserve">    # Classification model mạnh mẽ cho intent &amp; entity</w:t>
            </w:r>
          </w:p>
          <w:p w14:paraId="7BC47EE0" w14:textId="77777777" w:rsidR="00172054" w:rsidRDefault="00172054" w:rsidP="00172054">
            <w:pPr>
              <w:ind w:firstLine="0"/>
            </w:pPr>
            <w:r>
              <w:t xml:space="preserve">    epochs: 100</w:t>
            </w:r>
          </w:p>
          <w:p w14:paraId="3C446092" w14:textId="77777777" w:rsidR="00172054" w:rsidRDefault="00172054" w:rsidP="00172054">
            <w:pPr>
              <w:ind w:firstLine="0"/>
            </w:pPr>
            <w:r>
              <w:t xml:space="preserve">    constrain_similarities: true</w:t>
            </w:r>
          </w:p>
          <w:p w14:paraId="26398AFF" w14:textId="77777777" w:rsidR="00172054" w:rsidRDefault="00172054" w:rsidP="00172054">
            <w:pPr>
              <w:ind w:firstLine="0"/>
            </w:pPr>
            <w:r>
              <w:lastRenderedPageBreak/>
              <w:t xml:space="preserve">  </w:t>
            </w:r>
          </w:p>
          <w:p w14:paraId="089616D5" w14:textId="77777777" w:rsidR="00172054" w:rsidRDefault="00172054" w:rsidP="00172054">
            <w:pPr>
              <w:ind w:firstLine="0"/>
            </w:pPr>
            <w:r>
              <w:t xml:space="preserve">  - name: EntitySynonymMapper</w:t>
            </w:r>
          </w:p>
          <w:p w14:paraId="00F693B8" w14:textId="77777777" w:rsidR="00172054" w:rsidRDefault="00172054" w:rsidP="00172054">
            <w:pPr>
              <w:ind w:firstLine="0"/>
            </w:pPr>
            <w:r>
              <w:t xml:space="preserve">    # Ánh xạ các biến thể của entity về dạng chính tắc</w:t>
            </w:r>
          </w:p>
          <w:p w14:paraId="0E8D9F03" w14:textId="77777777" w:rsidR="00172054" w:rsidRDefault="00172054" w:rsidP="00172054">
            <w:pPr>
              <w:ind w:firstLine="0"/>
            </w:pPr>
            <w:r>
              <w:t xml:space="preserve">  </w:t>
            </w:r>
          </w:p>
          <w:p w14:paraId="6A19ED29" w14:textId="77777777" w:rsidR="00172054" w:rsidRDefault="00172054" w:rsidP="00172054">
            <w:pPr>
              <w:ind w:firstLine="0"/>
            </w:pPr>
            <w:r>
              <w:t xml:space="preserve">  - name: ResponseSelector</w:t>
            </w:r>
          </w:p>
          <w:p w14:paraId="7FAC36A3" w14:textId="77777777" w:rsidR="00172054" w:rsidRDefault="00172054" w:rsidP="00172054">
            <w:pPr>
              <w:ind w:firstLine="0"/>
            </w:pPr>
            <w:r>
              <w:t xml:space="preserve">    # Chọn response phù hợp từ danh sách</w:t>
            </w:r>
          </w:p>
          <w:p w14:paraId="0CB91396" w14:textId="77777777" w:rsidR="00172054" w:rsidRDefault="00172054" w:rsidP="00172054">
            <w:pPr>
              <w:ind w:firstLine="0"/>
            </w:pPr>
            <w:r>
              <w:t xml:space="preserve">    epochs: 100</w:t>
            </w:r>
          </w:p>
          <w:p w14:paraId="33312B73" w14:textId="77777777" w:rsidR="00172054" w:rsidRDefault="00172054" w:rsidP="00172054">
            <w:pPr>
              <w:ind w:firstLine="0"/>
            </w:pPr>
            <w:r>
              <w:t xml:space="preserve">  </w:t>
            </w:r>
          </w:p>
          <w:p w14:paraId="005C98F9" w14:textId="77777777" w:rsidR="00172054" w:rsidRDefault="00172054" w:rsidP="00172054">
            <w:pPr>
              <w:ind w:firstLine="0"/>
            </w:pPr>
            <w:r>
              <w:t xml:space="preserve">  - name: FallbackClassifier</w:t>
            </w:r>
          </w:p>
          <w:p w14:paraId="7B6532CA" w14:textId="77777777" w:rsidR="00172054" w:rsidRDefault="00172054" w:rsidP="00172054">
            <w:pPr>
              <w:ind w:firstLine="0"/>
            </w:pPr>
            <w:r>
              <w:t xml:space="preserve">    # Xử lý các intent không chắc chắn</w:t>
            </w:r>
          </w:p>
          <w:p w14:paraId="4FC6D1F0" w14:textId="745A6146" w:rsidR="00172054" w:rsidRDefault="00172054" w:rsidP="00172054">
            <w:pPr>
              <w:ind w:firstLine="0"/>
            </w:pPr>
            <w:r>
              <w:t xml:space="preserve">    threshold: 0.3</w:t>
            </w:r>
          </w:p>
        </w:tc>
      </w:tr>
    </w:tbl>
    <w:p w14:paraId="5D2AC36A" w14:textId="77777777" w:rsidR="00172054" w:rsidRDefault="00172054" w:rsidP="00172054"/>
    <w:p w14:paraId="5581DE20" w14:textId="0D8A1D67" w:rsidR="003D1DD9" w:rsidRPr="00172054" w:rsidRDefault="003D1DD9" w:rsidP="00172054">
      <w:pPr>
        <w:rPr>
          <w:b/>
          <w:bCs/>
        </w:rPr>
      </w:pPr>
      <w:r w:rsidRPr="00172054">
        <w:rPr>
          <w:b/>
          <w:bCs/>
        </w:rPr>
        <w:t>3. Training Data (tiếng Việt)</w:t>
      </w:r>
    </w:p>
    <w:p w14:paraId="72334DDC" w14:textId="77777777" w:rsidR="003D1DD9" w:rsidRDefault="003D1DD9" w:rsidP="003D1DD9">
      <w:r>
        <w:t>Ví dụ từ nlu.yml:</w:t>
      </w:r>
    </w:p>
    <w:tbl>
      <w:tblPr>
        <w:tblStyle w:val="TableGrid"/>
        <w:tblW w:w="0" w:type="auto"/>
        <w:tblLook w:val="04A0" w:firstRow="1" w:lastRow="0" w:firstColumn="1" w:lastColumn="0" w:noHBand="0" w:noVBand="1"/>
      </w:tblPr>
      <w:tblGrid>
        <w:gridCol w:w="9111"/>
      </w:tblGrid>
      <w:tr w:rsidR="00172054" w14:paraId="5CE5B4F2" w14:textId="77777777" w:rsidTr="00172054">
        <w:tc>
          <w:tcPr>
            <w:tcW w:w="9111" w:type="dxa"/>
          </w:tcPr>
          <w:p w14:paraId="574DA004" w14:textId="77777777" w:rsidR="00172054" w:rsidRDefault="00172054" w:rsidP="00172054">
            <w:pPr>
              <w:ind w:firstLine="0"/>
            </w:pPr>
            <w:r>
              <w:t>- intent: book_table</w:t>
            </w:r>
          </w:p>
          <w:p w14:paraId="58008F65" w14:textId="77777777" w:rsidR="00172054" w:rsidRDefault="00172054" w:rsidP="00172054">
            <w:pPr>
              <w:ind w:firstLine="0"/>
            </w:pPr>
            <w:r>
              <w:t xml:space="preserve">  examples: |</w:t>
            </w:r>
          </w:p>
          <w:p w14:paraId="2889FCA5" w14:textId="77777777" w:rsidR="00172054" w:rsidRDefault="00172054" w:rsidP="00172054">
            <w:pPr>
              <w:ind w:firstLine="0"/>
            </w:pPr>
            <w:r>
              <w:t xml:space="preserve">    - tôi muốn đặt bàn</w:t>
            </w:r>
          </w:p>
          <w:p w14:paraId="50AE0F72" w14:textId="77777777" w:rsidR="00172054" w:rsidRDefault="00172054" w:rsidP="00172054">
            <w:pPr>
              <w:ind w:firstLine="0"/>
            </w:pPr>
            <w:r>
              <w:t xml:space="preserve">    - đặt bàn cho [2](number_of_people) người</w:t>
            </w:r>
          </w:p>
          <w:p w14:paraId="40936985" w14:textId="77777777" w:rsidR="00172054" w:rsidRDefault="00172054" w:rsidP="00172054">
            <w:pPr>
              <w:ind w:firstLine="0"/>
            </w:pPr>
            <w:r>
              <w:t xml:space="preserve">    - đặt bàn [hôm nay](date) lúc [7 giờ tối](time)</w:t>
            </w:r>
          </w:p>
          <w:p w14:paraId="7243FCBD" w14:textId="77777777" w:rsidR="00172054" w:rsidRDefault="00172054" w:rsidP="00172054">
            <w:pPr>
              <w:ind w:firstLine="0"/>
            </w:pPr>
            <w:r>
              <w:t xml:space="preserve">    - tôi cần bàn cho [4](number_of_people) người vào [thứ bảy](date) [19:00](time)</w:t>
            </w:r>
          </w:p>
          <w:p w14:paraId="3543CE4E" w14:textId="77777777" w:rsidR="00172054" w:rsidRDefault="00172054" w:rsidP="00172054">
            <w:pPr>
              <w:ind w:firstLine="0"/>
            </w:pPr>
            <w:r>
              <w:t xml:space="preserve">    - có bàn trống không cho [3](number_of_people) người</w:t>
            </w:r>
          </w:p>
          <w:p w14:paraId="054E52B1" w14:textId="77777777" w:rsidR="00172054" w:rsidRDefault="00172054" w:rsidP="00172054">
            <w:pPr>
              <w:ind w:firstLine="0"/>
            </w:pPr>
          </w:p>
          <w:p w14:paraId="28C7074D" w14:textId="77777777" w:rsidR="00172054" w:rsidRDefault="00172054" w:rsidP="00172054">
            <w:pPr>
              <w:ind w:firstLine="0"/>
            </w:pPr>
            <w:r>
              <w:t>- intent: order_food</w:t>
            </w:r>
          </w:p>
          <w:p w14:paraId="766FD4E2" w14:textId="77777777" w:rsidR="00172054" w:rsidRDefault="00172054" w:rsidP="00172054">
            <w:pPr>
              <w:ind w:firstLine="0"/>
            </w:pPr>
            <w:r>
              <w:t xml:space="preserve">  examples: |</w:t>
            </w:r>
          </w:p>
          <w:p w14:paraId="3B46DFFB" w14:textId="77777777" w:rsidR="00172054" w:rsidRDefault="00172054" w:rsidP="00172054">
            <w:pPr>
              <w:ind w:firstLine="0"/>
            </w:pPr>
            <w:r>
              <w:t xml:space="preserve">    - tôi muốn gọi [phở bò](dish_name)</w:t>
            </w:r>
          </w:p>
          <w:p w14:paraId="290B8005" w14:textId="77777777" w:rsidR="00172054" w:rsidRDefault="00172054" w:rsidP="00172054">
            <w:pPr>
              <w:ind w:firstLine="0"/>
            </w:pPr>
            <w:r>
              <w:t xml:space="preserve">    - cho tôi [2](quantity) phần [bún chả](dish_name)</w:t>
            </w:r>
          </w:p>
          <w:p w14:paraId="393AFF82" w14:textId="77777777" w:rsidR="00172054" w:rsidRDefault="00172054" w:rsidP="00172054">
            <w:pPr>
              <w:ind w:firstLine="0"/>
            </w:pPr>
            <w:r>
              <w:t xml:space="preserve">    - gọi thêm [1](quantity) [cơm tấm](dish_name)</w:t>
            </w:r>
          </w:p>
          <w:p w14:paraId="2768E0D7" w14:textId="77777777" w:rsidR="00172054" w:rsidRDefault="00172054" w:rsidP="00172054">
            <w:pPr>
              <w:ind w:firstLine="0"/>
            </w:pPr>
            <w:r>
              <w:lastRenderedPageBreak/>
              <w:t xml:space="preserve">    - tôi muốn ăn [cà phê](dish_name)</w:t>
            </w:r>
          </w:p>
          <w:p w14:paraId="7D865DEF" w14:textId="77777777" w:rsidR="00172054" w:rsidRDefault="00172054" w:rsidP="00172054">
            <w:pPr>
              <w:ind w:firstLine="0"/>
            </w:pPr>
          </w:p>
          <w:p w14:paraId="26CEA51E" w14:textId="77777777" w:rsidR="00172054" w:rsidRDefault="00172054" w:rsidP="00172054">
            <w:pPr>
              <w:ind w:firstLine="0"/>
            </w:pPr>
            <w:r>
              <w:t>- intent: view_menu</w:t>
            </w:r>
          </w:p>
          <w:p w14:paraId="60A13D26" w14:textId="77777777" w:rsidR="00172054" w:rsidRDefault="00172054" w:rsidP="00172054">
            <w:pPr>
              <w:ind w:firstLine="0"/>
            </w:pPr>
            <w:r>
              <w:t xml:space="preserve">  examples: |</w:t>
            </w:r>
          </w:p>
          <w:p w14:paraId="24B3BF10" w14:textId="77777777" w:rsidR="00172054" w:rsidRDefault="00172054" w:rsidP="00172054">
            <w:pPr>
              <w:ind w:firstLine="0"/>
            </w:pPr>
            <w:r>
              <w:t xml:space="preserve">    - xem thực đơn</w:t>
            </w:r>
          </w:p>
          <w:p w14:paraId="1EB57DA4" w14:textId="77777777" w:rsidR="00172054" w:rsidRDefault="00172054" w:rsidP="00172054">
            <w:pPr>
              <w:ind w:firstLine="0"/>
            </w:pPr>
            <w:r>
              <w:t xml:space="preserve">    - có món gì trong menu</w:t>
            </w:r>
          </w:p>
          <w:p w14:paraId="33A1B23A" w14:textId="77777777" w:rsidR="00172054" w:rsidRDefault="00172054" w:rsidP="00172054">
            <w:pPr>
              <w:ind w:firstLine="0"/>
            </w:pPr>
            <w:r>
              <w:t xml:space="preserve">    - thực đơn như thế nào</w:t>
            </w:r>
          </w:p>
          <w:p w14:paraId="374493C5" w14:textId="5D3F3702" w:rsidR="00172054" w:rsidRDefault="00172054" w:rsidP="00172054">
            <w:pPr>
              <w:ind w:firstLine="0"/>
            </w:pPr>
            <w:r>
              <w:t xml:space="preserve">    - cho tôi xem menu</w:t>
            </w:r>
          </w:p>
        </w:tc>
      </w:tr>
    </w:tbl>
    <w:p w14:paraId="353EE1C4" w14:textId="77777777" w:rsidR="003D1DD9" w:rsidRDefault="003D1DD9" w:rsidP="003D1DD9"/>
    <w:p w14:paraId="4867E4F5" w14:textId="2E8D3B6F" w:rsidR="003D1DD9" w:rsidRDefault="003D1DD9" w:rsidP="00172054">
      <w:pPr>
        <w:pStyle w:val="Heading3"/>
      </w:pPr>
      <w:bookmarkStart w:id="30" w:name="_Toc213460987"/>
      <w:r>
        <w:t>Entities được trích xuất</w:t>
      </w:r>
      <w:bookmarkEnd w:id="30"/>
    </w:p>
    <w:tbl>
      <w:tblPr>
        <w:tblStyle w:val="TableGrid"/>
        <w:tblW w:w="0" w:type="auto"/>
        <w:tblLook w:val="04A0" w:firstRow="1" w:lastRow="0" w:firstColumn="1" w:lastColumn="0" w:noHBand="0" w:noVBand="1"/>
      </w:tblPr>
      <w:tblGrid>
        <w:gridCol w:w="9111"/>
      </w:tblGrid>
      <w:tr w:rsidR="00172054" w14:paraId="74562CE7" w14:textId="77777777" w:rsidTr="00172054">
        <w:tc>
          <w:tcPr>
            <w:tcW w:w="9111" w:type="dxa"/>
          </w:tcPr>
          <w:p w14:paraId="32AB402C" w14:textId="77777777" w:rsidR="00172054" w:rsidRDefault="00172054" w:rsidP="00172054">
            <w:pPr>
              <w:ind w:firstLine="0"/>
            </w:pPr>
            <w:r>
              <w:t>- name: number_of_people</w:t>
            </w:r>
          </w:p>
          <w:p w14:paraId="6EC993D9" w14:textId="77777777" w:rsidR="00172054" w:rsidRDefault="00172054" w:rsidP="00172054">
            <w:pPr>
              <w:ind w:firstLine="0"/>
            </w:pPr>
            <w:r>
              <w:t xml:space="preserve">  description: Số lượng người</w:t>
            </w:r>
          </w:p>
          <w:p w14:paraId="4639F10E" w14:textId="77777777" w:rsidR="00172054" w:rsidRDefault="00172054" w:rsidP="00172054">
            <w:pPr>
              <w:ind w:firstLine="0"/>
            </w:pPr>
            <w:r>
              <w:t xml:space="preserve">  </w:t>
            </w:r>
          </w:p>
          <w:p w14:paraId="37E17E6D" w14:textId="77777777" w:rsidR="00172054" w:rsidRDefault="00172054" w:rsidP="00172054">
            <w:pPr>
              <w:ind w:firstLine="0"/>
            </w:pPr>
            <w:r>
              <w:t>- name: date</w:t>
            </w:r>
          </w:p>
          <w:p w14:paraId="60BBFB5B" w14:textId="77777777" w:rsidR="00172054" w:rsidRDefault="00172054" w:rsidP="00172054">
            <w:pPr>
              <w:ind w:firstLine="0"/>
            </w:pPr>
            <w:r>
              <w:t xml:space="preserve">  description: Ngày đặt bàn</w:t>
            </w:r>
          </w:p>
          <w:p w14:paraId="26A6B125" w14:textId="77777777" w:rsidR="00172054" w:rsidRDefault="00172054" w:rsidP="00172054">
            <w:pPr>
              <w:ind w:firstLine="0"/>
            </w:pPr>
            <w:r>
              <w:t xml:space="preserve">  </w:t>
            </w:r>
          </w:p>
          <w:p w14:paraId="63E69F2C" w14:textId="77777777" w:rsidR="00172054" w:rsidRDefault="00172054" w:rsidP="00172054">
            <w:pPr>
              <w:ind w:firstLine="0"/>
            </w:pPr>
            <w:r>
              <w:t>- name: time</w:t>
            </w:r>
          </w:p>
          <w:p w14:paraId="217546CF" w14:textId="77777777" w:rsidR="00172054" w:rsidRDefault="00172054" w:rsidP="00172054">
            <w:pPr>
              <w:ind w:firstLine="0"/>
            </w:pPr>
            <w:r>
              <w:t xml:space="preserve">  description: Giờ đặt bàn</w:t>
            </w:r>
          </w:p>
          <w:p w14:paraId="2B2A354A" w14:textId="77777777" w:rsidR="00172054" w:rsidRDefault="00172054" w:rsidP="00172054">
            <w:pPr>
              <w:ind w:firstLine="0"/>
            </w:pPr>
            <w:r>
              <w:t xml:space="preserve">  </w:t>
            </w:r>
          </w:p>
          <w:p w14:paraId="0D4B134E" w14:textId="77777777" w:rsidR="00172054" w:rsidRDefault="00172054" w:rsidP="00172054">
            <w:pPr>
              <w:ind w:firstLine="0"/>
            </w:pPr>
            <w:r>
              <w:t>- name: dish_name</w:t>
            </w:r>
          </w:p>
          <w:p w14:paraId="14304C63" w14:textId="77777777" w:rsidR="00172054" w:rsidRDefault="00172054" w:rsidP="00172054">
            <w:pPr>
              <w:ind w:firstLine="0"/>
            </w:pPr>
            <w:r>
              <w:t xml:space="preserve">  description: Tên món ăn</w:t>
            </w:r>
          </w:p>
          <w:p w14:paraId="1BEF3C85" w14:textId="77777777" w:rsidR="00172054" w:rsidRDefault="00172054" w:rsidP="00172054">
            <w:pPr>
              <w:ind w:firstLine="0"/>
            </w:pPr>
            <w:r>
              <w:t xml:space="preserve">  </w:t>
            </w:r>
          </w:p>
          <w:p w14:paraId="43F189E4" w14:textId="77777777" w:rsidR="00172054" w:rsidRDefault="00172054" w:rsidP="00172054">
            <w:pPr>
              <w:ind w:firstLine="0"/>
            </w:pPr>
            <w:r>
              <w:t>- name: quantity</w:t>
            </w:r>
          </w:p>
          <w:p w14:paraId="1C3D3CE7" w14:textId="2443C5EC" w:rsidR="00172054" w:rsidRDefault="00172054" w:rsidP="00172054">
            <w:pPr>
              <w:ind w:firstLine="0"/>
            </w:pPr>
            <w:r>
              <w:t xml:space="preserve">  description: Số lượng món gọi</w:t>
            </w:r>
          </w:p>
        </w:tc>
      </w:tr>
    </w:tbl>
    <w:p w14:paraId="73DD4D87" w14:textId="77777777" w:rsidR="00172054" w:rsidRDefault="00172054" w:rsidP="003D1DD9"/>
    <w:p w14:paraId="54C77327" w14:textId="465B0839" w:rsidR="003D1DD9" w:rsidRDefault="003D1DD9" w:rsidP="00172054">
      <w:pPr>
        <w:pStyle w:val="Heading2"/>
      </w:pPr>
      <w:bookmarkStart w:id="31" w:name="_Toc213460988"/>
      <w:r>
        <w:t>Các công nghệ hỗ trợ</w:t>
      </w:r>
      <w:bookmarkEnd w:id="31"/>
    </w:p>
    <w:p w14:paraId="02998B72" w14:textId="35F5D35D" w:rsidR="003D1DD9" w:rsidRDefault="003D1DD9" w:rsidP="00172054">
      <w:pPr>
        <w:pStyle w:val="Heading3"/>
      </w:pPr>
      <w:bookmarkStart w:id="32" w:name="_Toc213460989"/>
      <w:r>
        <w:lastRenderedPageBreak/>
        <w:t>PostgreSQL - Cơ sở dữ liệu quan hệ</w:t>
      </w:r>
      <w:bookmarkEnd w:id="32"/>
    </w:p>
    <w:p w14:paraId="3291547A" w14:textId="27FCC0AD" w:rsidR="003D1DD9" w:rsidRDefault="003D1DD9" w:rsidP="00172054">
      <w:r>
        <w:t>PostgreSQL là một hệ quản trị cơ sở dữ liệu quan hệ mạnh mẽ, phù hợp cho ứng dụng production.</w:t>
      </w:r>
    </w:p>
    <w:p w14:paraId="3DE6B794" w14:textId="26787C93" w:rsidR="003D1DD9" w:rsidRDefault="003D1DD9" w:rsidP="00172054">
      <w:r>
        <w:t>Lợi ích của PostgreSQL:</w:t>
      </w:r>
    </w:p>
    <w:p w14:paraId="571D7A23" w14:textId="77777777" w:rsidR="003D1DD9" w:rsidRDefault="003D1DD9" w:rsidP="00172054">
      <w:pPr>
        <w:pStyle w:val="ListParagraph"/>
        <w:numPr>
          <w:ilvl w:val="0"/>
          <w:numId w:val="84"/>
        </w:numPr>
      </w:pPr>
      <w:r>
        <w:t>ACID compliance: Đảm bảo tính toàn vẹn dữ liệu</w:t>
      </w:r>
    </w:p>
    <w:p w14:paraId="20E37499" w14:textId="77777777" w:rsidR="003D1DD9" w:rsidRDefault="003D1DD9" w:rsidP="00172054">
      <w:pPr>
        <w:pStyle w:val="ListParagraph"/>
        <w:numPr>
          <w:ilvl w:val="0"/>
          <w:numId w:val="84"/>
        </w:numPr>
      </w:pPr>
      <w:r>
        <w:t>Full-text search: Hỗ trợ tìm kiếm văn bản đầy đủ</w:t>
      </w:r>
    </w:p>
    <w:p w14:paraId="50FCC9ED" w14:textId="77777777" w:rsidR="003D1DD9" w:rsidRDefault="003D1DD9" w:rsidP="00172054">
      <w:pPr>
        <w:pStyle w:val="ListParagraph"/>
        <w:numPr>
          <w:ilvl w:val="0"/>
          <w:numId w:val="84"/>
        </w:numPr>
      </w:pPr>
      <w:r>
        <w:t>JSON support: Hỗ trợ lưu trữ dữ liệu JSON</w:t>
      </w:r>
    </w:p>
    <w:p w14:paraId="0CDB79B8" w14:textId="77777777" w:rsidR="003D1DD9" w:rsidRDefault="003D1DD9" w:rsidP="00172054">
      <w:pPr>
        <w:pStyle w:val="ListParagraph"/>
        <w:numPr>
          <w:ilvl w:val="0"/>
          <w:numId w:val="84"/>
        </w:numPr>
      </w:pPr>
      <w:r>
        <w:t>Scalability: Có thể xử lý lượng dữ liệu lớn</w:t>
      </w:r>
    </w:p>
    <w:p w14:paraId="5AD93B8B" w14:textId="3EA646F6" w:rsidR="003D1DD9" w:rsidRDefault="003D1DD9" w:rsidP="00172054">
      <w:pPr>
        <w:pStyle w:val="Heading3"/>
      </w:pPr>
      <w:bookmarkStart w:id="33" w:name="_Toc213460990"/>
      <w:r>
        <w:t>SQLAlchemy ORM</w:t>
      </w:r>
      <w:bookmarkEnd w:id="33"/>
    </w:p>
    <w:p w14:paraId="09AE40C1" w14:textId="1883F619" w:rsidR="003D1DD9" w:rsidRDefault="003D1DD9" w:rsidP="00172054">
      <w:r>
        <w:t>SQLAlchemy là Object-Relational Mapping (ORM) library cho Python, cho phép làm việc với cơ sở dữ liệu thông qua các object Python thay vì SQL trực tiếp.</w:t>
      </w:r>
    </w:p>
    <w:p w14:paraId="2614B3B8" w14:textId="1984EA69" w:rsidR="003D1DD9" w:rsidRDefault="003D1DD9" w:rsidP="00172054">
      <w:r>
        <w:t>Lợi ích:</w:t>
      </w:r>
    </w:p>
    <w:p w14:paraId="033F5FE8" w14:textId="77777777" w:rsidR="003D1DD9" w:rsidRDefault="003D1DD9" w:rsidP="00172054">
      <w:pPr>
        <w:pStyle w:val="ListParagraph"/>
        <w:numPr>
          <w:ilvl w:val="0"/>
          <w:numId w:val="85"/>
        </w:numPr>
      </w:pPr>
      <w:r>
        <w:t>Code gọn gàng, dễ đọc</w:t>
      </w:r>
    </w:p>
    <w:p w14:paraId="314EF464" w14:textId="77777777" w:rsidR="003D1DD9" w:rsidRDefault="003D1DD9" w:rsidP="00172054">
      <w:pPr>
        <w:pStyle w:val="ListParagraph"/>
        <w:numPr>
          <w:ilvl w:val="0"/>
          <w:numId w:val="85"/>
        </w:numPr>
      </w:pPr>
      <w:r>
        <w:t>Hỗ trợ migration database tự động</w:t>
      </w:r>
    </w:p>
    <w:p w14:paraId="3D026125" w14:textId="77777777" w:rsidR="003D1DD9" w:rsidRDefault="003D1DD9" w:rsidP="00172054">
      <w:pPr>
        <w:pStyle w:val="ListParagraph"/>
        <w:numPr>
          <w:ilvl w:val="0"/>
          <w:numId w:val="85"/>
        </w:numPr>
      </w:pPr>
      <w:r>
        <w:t>Bảo vệ khỏi SQL injection</w:t>
      </w:r>
    </w:p>
    <w:p w14:paraId="1F55977E" w14:textId="0E577E5B" w:rsidR="003D1DD9" w:rsidRDefault="003D1DD9" w:rsidP="00172054">
      <w:pPr>
        <w:pStyle w:val="Heading3"/>
      </w:pPr>
      <w:bookmarkStart w:id="34" w:name="_Toc213460991"/>
      <w:r>
        <w:t>Pydantic - Data Validation</w:t>
      </w:r>
      <w:bookmarkEnd w:id="34"/>
    </w:p>
    <w:p w14:paraId="1C0F9E59" w14:textId="7FA21D87" w:rsidR="003D1DD9" w:rsidRDefault="003D1DD9" w:rsidP="00172054">
      <w:r>
        <w:t>Pydantic là thư viện để validate dữ liệu dựa trên Python type annotations.</w:t>
      </w:r>
    </w:p>
    <w:p w14:paraId="42C64B09" w14:textId="0953D1F6" w:rsidR="003D1DD9" w:rsidRDefault="003D1DD9" w:rsidP="00172054">
      <w:r>
        <w:t>Lợi ích:</w:t>
      </w:r>
    </w:p>
    <w:p w14:paraId="4C397063" w14:textId="77777777" w:rsidR="003D1DD9" w:rsidRDefault="003D1DD9" w:rsidP="00172054">
      <w:pPr>
        <w:pStyle w:val="ListParagraph"/>
        <w:numPr>
          <w:ilvl w:val="0"/>
          <w:numId w:val="86"/>
        </w:numPr>
      </w:pPr>
      <w:r>
        <w:t>Tự động validate dữ liệu từ request</w:t>
      </w:r>
    </w:p>
    <w:p w14:paraId="529950D1" w14:textId="77777777" w:rsidR="003D1DD9" w:rsidRDefault="003D1DD9" w:rsidP="00172054">
      <w:pPr>
        <w:pStyle w:val="ListParagraph"/>
        <w:numPr>
          <w:ilvl w:val="0"/>
          <w:numId w:val="86"/>
        </w:numPr>
      </w:pPr>
      <w:r>
        <w:t>Chuyển đổi kiểu dữ liệu tự động</w:t>
      </w:r>
    </w:p>
    <w:p w14:paraId="5EBE4D5F" w14:textId="77777777" w:rsidR="003D1DD9" w:rsidRDefault="003D1DD9" w:rsidP="00172054">
      <w:pPr>
        <w:pStyle w:val="ListParagraph"/>
        <w:numPr>
          <w:ilvl w:val="0"/>
          <w:numId w:val="86"/>
        </w:numPr>
      </w:pPr>
      <w:r>
        <w:t>Sinh documentation tự động</w:t>
      </w:r>
    </w:p>
    <w:p w14:paraId="45AB217C" w14:textId="408A27A4" w:rsidR="003D1DD9" w:rsidRDefault="003D1DD9" w:rsidP="00172054">
      <w:pPr>
        <w:pStyle w:val="Heading3"/>
      </w:pPr>
      <w:bookmarkStart w:id="35" w:name="_Toc213460992"/>
      <w:r>
        <w:t>JWT Authentication - Xác thực bảo mật</w:t>
      </w:r>
      <w:bookmarkEnd w:id="35"/>
    </w:p>
    <w:p w14:paraId="482F2614" w14:textId="4BB01FCC" w:rsidR="003D1DD9" w:rsidRDefault="003D1DD9" w:rsidP="00172054">
      <w:r>
        <w:t>JWT (JSON Web Token) là một tiêu chuẩn mã hóa để truyền thông tin an toàn giữa các bên.</w:t>
      </w:r>
    </w:p>
    <w:p w14:paraId="57AE971A" w14:textId="7F9A423E" w:rsidR="003D1DD9" w:rsidRDefault="003D1DD9" w:rsidP="00172054">
      <w:r>
        <w:t>Luồng xác thực:</w:t>
      </w:r>
    </w:p>
    <w:p w14:paraId="5FE79A22" w14:textId="77777777" w:rsidR="003D1DD9" w:rsidRDefault="003D1DD9" w:rsidP="00172054">
      <w:pPr>
        <w:pStyle w:val="ListParagraph"/>
        <w:numPr>
          <w:ilvl w:val="0"/>
          <w:numId w:val="87"/>
        </w:numPr>
      </w:pPr>
      <w:r>
        <w:t>User đăng nhập với username/password</w:t>
      </w:r>
    </w:p>
    <w:p w14:paraId="5310F473" w14:textId="77777777" w:rsidR="003D1DD9" w:rsidRDefault="003D1DD9" w:rsidP="00172054">
      <w:pPr>
        <w:pStyle w:val="ListParagraph"/>
        <w:numPr>
          <w:ilvl w:val="0"/>
          <w:numId w:val="87"/>
        </w:numPr>
      </w:pPr>
      <w:r>
        <w:lastRenderedPageBreak/>
        <w:t>Server xác minh password, tạo JWT token</w:t>
      </w:r>
    </w:p>
    <w:p w14:paraId="4C7EC169" w14:textId="77777777" w:rsidR="003D1DD9" w:rsidRDefault="003D1DD9" w:rsidP="00172054">
      <w:pPr>
        <w:pStyle w:val="ListParagraph"/>
        <w:numPr>
          <w:ilvl w:val="0"/>
          <w:numId w:val="87"/>
        </w:numPr>
      </w:pPr>
      <w:r>
        <w:t>Client lưu token, gửi trong header Authorization: Bearer {token}</w:t>
      </w:r>
    </w:p>
    <w:p w14:paraId="35CEA69F" w14:textId="77777777" w:rsidR="003D1DD9" w:rsidRDefault="003D1DD9" w:rsidP="00172054">
      <w:pPr>
        <w:pStyle w:val="ListParagraph"/>
        <w:numPr>
          <w:ilvl w:val="0"/>
          <w:numId w:val="87"/>
        </w:numPr>
      </w:pPr>
      <w:r>
        <w:t>Server verify token, cho phép truy cập</w:t>
      </w:r>
    </w:p>
    <w:p w14:paraId="53DAF48E" w14:textId="7D04B35A" w:rsidR="003D1DD9" w:rsidRDefault="003D1DD9" w:rsidP="00172054">
      <w:pPr>
        <w:pStyle w:val="Heading3"/>
      </w:pPr>
      <w:bookmarkStart w:id="36" w:name="_Toc213460993"/>
      <w:r>
        <w:t>Docker - Container hóa ứng dụng</w:t>
      </w:r>
      <w:bookmarkEnd w:id="36"/>
    </w:p>
    <w:p w14:paraId="06090BB7" w14:textId="72D215C6" w:rsidR="003D1DD9" w:rsidRDefault="003D1DD9" w:rsidP="00172054">
      <w:r>
        <w:t>Docker cho phép đóng gói toàn bộ ứng dụng (code, dependencies, cấu hình) thành một container độc lập.</w:t>
      </w:r>
    </w:p>
    <w:p w14:paraId="0D0D4960" w14:textId="009A4E69" w:rsidR="003D1DD9" w:rsidRDefault="003D1DD9" w:rsidP="00172054">
      <w:r>
        <w:t>Lợi ích:</w:t>
      </w:r>
    </w:p>
    <w:p w14:paraId="51C4B1C1" w14:textId="77777777" w:rsidR="003D1DD9" w:rsidRDefault="003D1DD9" w:rsidP="00172054">
      <w:pPr>
        <w:pStyle w:val="ListParagraph"/>
        <w:numPr>
          <w:ilvl w:val="0"/>
          <w:numId w:val="88"/>
        </w:numPr>
      </w:pPr>
      <w:r>
        <w:t>Consistency: Code chạy giống nhau ở mọi môi trường</w:t>
      </w:r>
    </w:p>
    <w:p w14:paraId="01E416B4" w14:textId="77777777" w:rsidR="003D1DD9" w:rsidRDefault="003D1DD9" w:rsidP="00172054">
      <w:pPr>
        <w:pStyle w:val="ListParagraph"/>
        <w:numPr>
          <w:ilvl w:val="0"/>
          <w:numId w:val="88"/>
        </w:numPr>
      </w:pPr>
      <w:r>
        <w:t>Portability: Dễ dàng deploy trên các platform khác nhau</w:t>
      </w:r>
    </w:p>
    <w:p w14:paraId="2647A5D9" w14:textId="77777777" w:rsidR="003D1DD9" w:rsidRDefault="003D1DD9" w:rsidP="00172054">
      <w:pPr>
        <w:pStyle w:val="ListParagraph"/>
        <w:numPr>
          <w:ilvl w:val="0"/>
          <w:numId w:val="88"/>
        </w:numPr>
      </w:pPr>
      <w:r>
        <w:t>Isolation: Các service chạy độc lập, không xung đột dependencies</w:t>
      </w:r>
    </w:p>
    <w:p w14:paraId="25B240FD" w14:textId="41C9777E" w:rsidR="003D1DD9" w:rsidRDefault="003D1DD9" w:rsidP="00172054">
      <w:pPr>
        <w:pStyle w:val="Heading3"/>
      </w:pPr>
      <w:bookmarkStart w:id="37" w:name="_Toc213460994"/>
      <w:r>
        <w:t>Role-Based Access Control (RBAC)</w:t>
      </w:r>
      <w:bookmarkEnd w:id="37"/>
    </w:p>
    <w:p w14:paraId="76847CA5" w14:textId="4D535112" w:rsidR="003D1DD9" w:rsidRDefault="003D1DD9" w:rsidP="00172054">
      <w:r>
        <w:t>RestoBot triển khai phân quyền dựa trên vai trò người dùng.</w:t>
      </w:r>
    </w:p>
    <w:p w14:paraId="71D4D81E" w14:textId="105A0BF7" w:rsidR="003D1DD9" w:rsidRDefault="003D1DD9" w:rsidP="00172054">
      <w:r>
        <w:t>Các vai trò:</w:t>
      </w:r>
    </w:p>
    <w:p w14:paraId="0D73F3BB" w14:textId="77777777" w:rsidR="003D1DD9" w:rsidRDefault="003D1DD9" w:rsidP="00172054">
      <w:pPr>
        <w:pStyle w:val="ListParagraph"/>
        <w:numPr>
          <w:ilvl w:val="0"/>
          <w:numId w:val="89"/>
        </w:numPr>
      </w:pPr>
      <w:r>
        <w:t>Admin: Quản lý toàn bộ hệ thống, nhân viên, thực đơn</w:t>
      </w:r>
    </w:p>
    <w:p w14:paraId="345A1816" w14:textId="77777777" w:rsidR="003D1DD9" w:rsidRDefault="003D1DD9" w:rsidP="00172054">
      <w:pPr>
        <w:pStyle w:val="ListParagraph"/>
        <w:numPr>
          <w:ilvl w:val="0"/>
          <w:numId w:val="89"/>
        </w:numPr>
      </w:pPr>
      <w:r>
        <w:t>Staff: Quản lý đơn hàng, bàn, nhưng không thể sửa thực đơn</w:t>
      </w:r>
    </w:p>
    <w:p w14:paraId="7F5AE4F2" w14:textId="77777777" w:rsidR="003D1DD9" w:rsidRDefault="003D1DD9" w:rsidP="00172054">
      <w:pPr>
        <w:pStyle w:val="ListParagraph"/>
        <w:numPr>
          <w:ilvl w:val="0"/>
          <w:numId w:val="89"/>
        </w:numPr>
      </w:pPr>
      <w:r>
        <w:t>Customer: Xem thực đơn, đặt bàn, gọi món</w:t>
      </w:r>
    </w:p>
    <w:p w14:paraId="2C91B610" w14:textId="4316B594" w:rsidR="00302716" w:rsidRDefault="00307CC3" w:rsidP="00302716">
      <w:pPr>
        <w:pStyle w:val="Heading1"/>
        <w:rPr>
          <w:lang w:val="en-US"/>
        </w:rPr>
      </w:pPr>
      <w:bookmarkStart w:id="38" w:name="_Toc213460995"/>
      <w:r>
        <w:rPr>
          <w:lang w:val="en-US"/>
        </w:rPr>
        <w:lastRenderedPageBreak/>
        <w:t>PHÂN TÍCH YÊU CẦU</w:t>
      </w:r>
      <w:bookmarkEnd w:id="38"/>
    </w:p>
    <w:p w14:paraId="504AA8C5" w14:textId="7295144A" w:rsidR="00AC22F7" w:rsidRPr="00AC22F7" w:rsidRDefault="00382252" w:rsidP="00AC22F7">
      <w:pPr>
        <w:pStyle w:val="Heading2"/>
      </w:pPr>
      <w:bookmarkStart w:id="39" w:name="_Toc213460996"/>
      <w:r>
        <w:t>Mô tả khái quát hệ thống</w:t>
      </w:r>
      <w:bookmarkEnd w:id="39"/>
    </w:p>
    <w:p w14:paraId="5B395CEA" w14:textId="77777777" w:rsidR="00AC22F7" w:rsidRPr="00AC22F7" w:rsidRDefault="00AC22F7" w:rsidP="00AC22F7">
      <w:r w:rsidRPr="00AC22F7">
        <w:t>RestoBot là một hệ thống trợ lý ảo thông minh dành cho nhà hàng, được xây dựng với mục tiêu tự động hóa quy trình quản lý và nâng cao trải nghiệm khách hàng. Hệ thống bao gồm hai thành phần chính: một backend API được phát triển bằng FastAPI để quản lý toàn bộ dữ liệu nhà hàng, và một chatbot tiếng Việt sử dụng Rasa Framework để tương tác với khách hàng thông qua hội thoại tự nhiên.</w:t>
      </w:r>
    </w:p>
    <w:p w14:paraId="42AE648F" w14:textId="77777777" w:rsidR="00AC22F7" w:rsidRPr="00AC22F7" w:rsidRDefault="00AC22F7" w:rsidP="00AC22F7">
      <w:r w:rsidRPr="00AC22F7">
        <w:t>Kiến trúc của RestoBot được thiết kế theo mô hình Microservices, cho phép các thành phần hoạt động độc lập nhưng vẫn tích hợp chặt chẽ với nhau. FastAPI server chạy trên port 8000 và cung cấp các API endpoint để quản lý người dùng, thực đơn, bàn ăn, đơn hàng và các thông tin liên quan. Rasa server chạy trên port 5005 và 5055, xử lý việc hiểu ngôn ngữ tự nhiên tiếng Việt từ người dùng, quản lý luồng hội thoại, và thực thi các hành động tích hợp với backend API.</w:t>
      </w:r>
    </w:p>
    <w:p w14:paraId="37549CD7" w14:textId="77777777" w:rsidR="00AC22F7" w:rsidRPr="00AC22F7" w:rsidRDefault="00AC22F7" w:rsidP="00AC22F7">
      <w:r w:rsidRPr="00AC22F7">
        <w:t>Cơ sở dữ liệu của hệ thống sử dụng PostgreSQL hoặc SQLite, được quản lý thông qua SQLAlchemy ORM, cho phép dễ dàng thực hiện các thao tác CRUD trên các bảng dữ liệu. Hệ thống cũng tích hợp xác thực người dùng bằng JWT tokens, cho phép phân biệt quyền hạn giữa các vai trò khác nhau như Admin, Nhân viên và Khách hàng.</w:t>
      </w:r>
    </w:p>
    <w:p w14:paraId="4411A43F" w14:textId="77777777" w:rsidR="00AC22F7" w:rsidRPr="00AC22F7" w:rsidRDefault="00AC22F7" w:rsidP="00AC22F7">
      <w:r w:rsidRPr="00AC22F7">
        <w:t>Toàn bộ hệ thống được quản lý bởi một file launcher duy nhất restobot.py, cho phép khởi động tất cả các dịch vụ cùng một lúc. Điều này giúp người dùng có thể dễ dàng thiết lập và chạy ứng dụng mà không cần phải quản lý nhiều process riêng biệt.</w:t>
      </w:r>
    </w:p>
    <w:p w14:paraId="73D6CAF1" w14:textId="4E5AA805" w:rsidR="00AC22F7" w:rsidRPr="00AC22F7" w:rsidRDefault="00AC22F7" w:rsidP="00AC22F7">
      <w:pPr>
        <w:pStyle w:val="Heading2"/>
      </w:pPr>
      <w:bookmarkStart w:id="40" w:name="_Toc213460997"/>
      <w:r w:rsidRPr="00AC22F7">
        <w:t>Phân tích chức năng hệ thống</w:t>
      </w:r>
      <w:bookmarkEnd w:id="40"/>
    </w:p>
    <w:p w14:paraId="12347963" w14:textId="79C32475" w:rsidR="00AC22F7" w:rsidRPr="00AC22F7" w:rsidRDefault="00AC22F7" w:rsidP="00AC22F7">
      <w:pPr>
        <w:pStyle w:val="Heading3"/>
      </w:pPr>
      <w:bookmarkStart w:id="41" w:name="_Toc213460998"/>
      <w:r w:rsidRPr="00AC22F7">
        <w:t>Quản lý người dùng</w:t>
      </w:r>
      <w:bookmarkEnd w:id="41"/>
    </w:p>
    <w:p w14:paraId="02218BEF" w14:textId="77777777" w:rsidR="00AC22F7" w:rsidRPr="00AC22F7" w:rsidRDefault="00AC22F7" w:rsidP="00AC22F7">
      <w:r w:rsidRPr="00AC22F7">
        <w:t>Chức năng quản lý người dùng là cơ sở cho toàn bộ hệ thống, đảm bảo an toàn và kiểm soát quyền truy cập của các tác nhân khác nhau. Hệ thống hỗ trợ ba loại người dùng chính: Admin (quản trị viên), Staff (nhân viên nhà hàng), và Customer (khách hàng).</w:t>
      </w:r>
    </w:p>
    <w:p w14:paraId="5C01EF71" w14:textId="77777777" w:rsidR="00AC22F7" w:rsidRPr="00AC22F7" w:rsidRDefault="00AC22F7" w:rsidP="00AC22F7">
      <w:r w:rsidRPr="00AC22F7">
        <w:lastRenderedPageBreak/>
        <w:t>Đối với chức năng đăng ký, khách hàng có thể tạo tài khoản mới bằng cách cung cấp username, email, mật khẩu và thông tin cơ bản khác như tên đầy đủ và số điện thoại. Mật khẩu được mã hóa bằng bcrypt trước khi lưu trữ trong cơ sở dữ liệu, đảm bảo an toàn cao. Sau khi đăng ký thành công, người dùng sẽ có vai trò mặc định là Customer.</w:t>
      </w:r>
    </w:p>
    <w:p w14:paraId="514BB4EB" w14:textId="77777777" w:rsidR="00AC22F7" w:rsidRPr="00AC22F7" w:rsidRDefault="00AC22F7" w:rsidP="00AC22F7">
      <w:r w:rsidRPr="00AC22F7">
        <w:t>Chức năng đăng nhập cho phép người dùng xác thực danh tính bằng username hoặc email và mật khẩu. Sau khi xác thực thành công, hệ thống tạo một JWT token có thời hạn 30 phút, token này được gửi lại cho client và sử dụng để xác thực các request tiếp theo. Token chứa thông tin về người dùng như user_id, username, và vai trò của họ.</w:t>
      </w:r>
    </w:p>
    <w:p w14:paraId="6068774E" w14:textId="77777777" w:rsidR="00AC22F7" w:rsidRPr="00AC22F7" w:rsidRDefault="00AC22F7" w:rsidP="00AC22F7">
      <w:r w:rsidRPr="00AC22F7">
        <w:t>Chức năng quản lý hồ sơ người dùng cho phép người dùng xem, cập nhật thông tin cá nhân như tên, số điện thoại, email. Tính năng này cũng hỗ trợ thay đổi mật khẩu, trong đó người dùng phải cung cấp mật khẩu cũ để xác minh danh tính trước khi thay đổi.</w:t>
      </w:r>
    </w:p>
    <w:p w14:paraId="22B5E6AC" w14:textId="77777777" w:rsidR="00AC22F7" w:rsidRPr="00AC22F7" w:rsidRDefault="00AC22F7" w:rsidP="00AC22F7">
      <w:r w:rsidRPr="00AC22F7">
        <w:t>Đối với quản trị viên, hệ thống cung cấp các API endpoint cho phép xem danh sách tất cả người dùng, thay đổi vai trò của người dùng (từ Customer thành Staff hoặc Admin), vô hiệu hóa hoặc xóa tài khoản. Admin cũng có quyền xem lịch sử hoạt động của người dùng và thực hiện các thao tác audit.</w:t>
      </w:r>
    </w:p>
    <w:p w14:paraId="375F0736" w14:textId="5C385FE1" w:rsidR="00AC22F7" w:rsidRPr="00AC22F7" w:rsidRDefault="00AC22F7" w:rsidP="00AC22F7">
      <w:pPr>
        <w:pStyle w:val="Heading3"/>
      </w:pPr>
      <w:bookmarkStart w:id="42" w:name="_Toc213460999"/>
      <w:r w:rsidRPr="00AC22F7">
        <w:t>Quản lý thực đơn</w:t>
      </w:r>
      <w:bookmarkEnd w:id="42"/>
    </w:p>
    <w:p w14:paraId="53A47B55" w14:textId="77777777" w:rsidR="00AC22F7" w:rsidRPr="00AC22F7" w:rsidRDefault="00AC22F7" w:rsidP="00AC22F7">
      <w:r w:rsidRPr="00AC22F7">
        <w:t>Quản lý thực đơn là một phần quan trọng của RestoBot, cho phép nhà hàng duy trì danh sách các món ăn, đồ uống và các sản phẩm khác mà họ cung cấp. Hệ thống được thiết kế để dễ dàng cập nhật và quản lý thực đơn mà không cần downtime.</w:t>
      </w:r>
    </w:p>
    <w:p w14:paraId="681C481D" w14:textId="140D9380" w:rsidR="00AC22F7" w:rsidRPr="00AC22F7" w:rsidRDefault="00AC22F7" w:rsidP="00AC22F7">
      <w:r w:rsidRPr="00AC22F7">
        <w:t xml:space="preserve">Hệ thống thực đơn được tổ chức theo danh mục, ví dụ như </w:t>
      </w:r>
      <w:r w:rsidR="00903144">
        <w:t>“</w:t>
      </w:r>
      <w:r w:rsidRPr="00AC22F7">
        <w:t>Đồ uống</w:t>
      </w:r>
      <w:r w:rsidR="00903144">
        <w:t>”</w:t>
      </w:r>
      <w:r w:rsidRPr="00AC22F7">
        <w:t xml:space="preserve">, </w:t>
      </w:r>
      <w:r w:rsidR="00903144">
        <w:t>“</w:t>
      </w:r>
      <w:r w:rsidRPr="00AC22F7">
        <w:t>Khai vị</w:t>
      </w:r>
      <w:r w:rsidR="00903144">
        <w:t>”</w:t>
      </w:r>
      <w:r w:rsidRPr="00AC22F7">
        <w:t xml:space="preserve">, </w:t>
      </w:r>
      <w:r w:rsidR="00903144">
        <w:t>“</w:t>
      </w:r>
      <w:r w:rsidRPr="00AC22F7">
        <w:t>Món chính</w:t>
      </w:r>
      <w:r w:rsidR="00903144">
        <w:t>”</w:t>
      </w:r>
      <w:r w:rsidRPr="00AC22F7">
        <w:t xml:space="preserve">, </w:t>
      </w:r>
      <w:r w:rsidR="00903144">
        <w:t>“</w:t>
      </w:r>
      <w:r w:rsidRPr="00AC22F7">
        <w:t>Tráng miệng</w:t>
      </w:r>
      <w:r w:rsidR="00903144">
        <w:t>”</w:t>
      </w:r>
      <w:r w:rsidRPr="00AC22F7">
        <w:t>, v.v. Mỗi danh mục có tên, mô tả và trạng thái hoạt động. Admin có thể tạo danh mục mới, chỉnh sửa hoặc xóa các danh mục hiện có, cũng như bật tắt trạng thái hoạt động của danh mục.</w:t>
      </w:r>
    </w:p>
    <w:p w14:paraId="20077161" w14:textId="77777777" w:rsidR="00AC22F7" w:rsidRPr="00AC22F7" w:rsidRDefault="00AC22F7" w:rsidP="00AC22F7">
      <w:r w:rsidRPr="00AC22F7">
        <w:t xml:space="preserve">Mỗi món ăn trong thực đơn bao gồm các thông tin chi tiết như tên, mô tả chi tiết về món ăn, giá bán hiện tại, ảnh sản phẩm, thời gian chuẩn bị (tính bằng phút), danh mục mà nó thuộc về, và trạng thái sẵn có. Hệ thống cho phép Admin thêm, sửa, hoặc xóa các </w:t>
      </w:r>
      <w:r w:rsidRPr="00AC22F7">
        <w:lastRenderedPageBreak/>
        <w:t>món ăn. Khi một món ăn không còn sẵn có (hết nguyên liệu chẳng hạn), Admin có thể đánh dấu nó là không sẵn có, và hệ thống sẽ tự động thông báo cho khách hàng qua chatbot.</w:t>
      </w:r>
    </w:p>
    <w:p w14:paraId="58955ED8" w14:textId="77777777" w:rsidR="00AC22F7" w:rsidRPr="00AC22F7" w:rsidRDefault="00AC22F7" w:rsidP="00AC22F7">
      <w:r w:rsidRPr="00AC22F7">
        <w:t>Khách hàng có thể xem toàn bộ thực đơn thông qua API, lọc theo danh mục, tìm kiếm theo tên món ăn, hoặc sắp xếp theo giá. Chatbot cũng hỗ trợ tìm kiếm và gợi ý món ăn dựa trên các từ khóa trong tiếng Việt mà khách hàng cung cấp.</w:t>
      </w:r>
    </w:p>
    <w:p w14:paraId="75645EAE" w14:textId="23D52848" w:rsidR="00AC22F7" w:rsidRPr="00AC22F7" w:rsidRDefault="00AC22F7" w:rsidP="00AC22F7">
      <w:pPr>
        <w:pStyle w:val="Heading3"/>
      </w:pPr>
      <w:bookmarkStart w:id="43" w:name="_Toc213461000"/>
      <w:r w:rsidRPr="00AC22F7">
        <w:t>Quản lý bàn ăn</w:t>
      </w:r>
      <w:bookmarkEnd w:id="43"/>
    </w:p>
    <w:p w14:paraId="26912DBA" w14:textId="77777777" w:rsidR="00AC22F7" w:rsidRPr="00AC22F7" w:rsidRDefault="00AC22F7" w:rsidP="00AC22F7">
      <w:r w:rsidRPr="00AC22F7">
        <w:t>Quản lý bàn ăn cho phép hệ thống theo dõi trạng thái của các bàn tại nhà hàng, từ trống đến bị chiếm dụng hoặc được đặt trước. Mỗi bàn có các thông tin cơ bản như số bàn, sức chứa (số ghế), vị trí trong nhà hàng (ví dụ: tầng 1, phòng VIP), loại bàn (bàn thường hoặc bàn VIP), và trạng thái hiện tại.</w:t>
      </w:r>
    </w:p>
    <w:p w14:paraId="2A93FD6E" w14:textId="77777777" w:rsidR="00AC22F7" w:rsidRPr="00AC22F7" w:rsidRDefault="00AC22F7" w:rsidP="00AC22F7">
      <w:r w:rsidRPr="00AC22F7">
        <w:t>Trạng thái của bàn có thể là: Available (trống và sẵn sàng), Occupied (đang có khách ngồi), Reserved (được đặt trước), hoặc Maintenance (đang bảo trì). Hệ thống tự động cập nhật trạng thái của bàn khi có sự kiện như tạo đơn hàng, hoàn thành đơn hàng, hoặc hủy đặt bàn.</w:t>
      </w:r>
    </w:p>
    <w:p w14:paraId="0A6E3C08" w14:textId="77777777" w:rsidR="00AC22F7" w:rsidRPr="00AC22F7" w:rsidRDefault="00AC22F7" w:rsidP="00AC22F7">
      <w:r w:rsidRPr="00AC22F7">
        <w:t>Chức năng đặt bàn cho phép khách hàng hoặc nhân viên yêu cầu một bàn với số lượng người nhất định vào một thời gian cụ thể. Hệ thống kiểm tra tính khả dụng của các bàn phù hợp và tạo một bản ghi Reservation chứa thông tin như ngày giờ đặt, số người, ghi chú đặc biệt, và trạng thái của đặt chỗ (chờ xác nhận, đã xác nhận, đã hủy).</w:t>
      </w:r>
    </w:p>
    <w:p w14:paraId="4201B4EE" w14:textId="3BCB04AA" w:rsidR="00AC22F7" w:rsidRPr="00AC22F7" w:rsidRDefault="00AC22F7" w:rsidP="00AC22F7">
      <w:r w:rsidRPr="00AC22F7">
        <w:t xml:space="preserve">Admin và Staff có thể xem danh sách tất cả các bàn, trạng thái của chúng, và những đặt chỗ sắp tới. Họ cũng có thể chuyển khách từ bàn này sang bàn khác, hoặc giải phóng bàn khi khách đã xong bữa ăn. Chatbot tích hợp hỗ trợ khách hàng đặt bàn thông qua hội thoại tự nhiên, nơi chatbot có thể hiểu các yêu cầu như </w:t>
      </w:r>
      <w:r w:rsidR="00903144">
        <w:t>“</w:t>
      </w:r>
      <w:r w:rsidRPr="00AC22F7">
        <w:t>Tôi muốn đặt bàn cho 4 người vào tối nay lúc 7 giờ</w:t>
      </w:r>
      <w:r w:rsidR="00903144">
        <w:t>”</w:t>
      </w:r>
      <w:r w:rsidRPr="00AC22F7">
        <w:t xml:space="preserve"> và xử lý yêu cầu tương ứng.</w:t>
      </w:r>
    </w:p>
    <w:p w14:paraId="5686E6E0" w14:textId="27799124" w:rsidR="00AC22F7" w:rsidRPr="00AC22F7" w:rsidRDefault="00AC22F7" w:rsidP="00AC22F7">
      <w:pPr>
        <w:pStyle w:val="Heading3"/>
      </w:pPr>
      <w:bookmarkStart w:id="44" w:name="_Toc213461001"/>
      <w:r w:rsidRPr="00AC22F7">
        <w:lastRenderedPageBreak/>
        <w:t>Quản lý đơn hàng</w:t>
      </w:r>
      <w:bookmarkEnd w:id="44"/>
    </w:p>
    <w:p w14:paraId="1054061B" w14:textId="77777777" w:rsidR="00AC22F7" w:rsidRPr="00AC22F7" w:rsidRDefault="00AC22F7" w:rsidP="00AC22F7">
      <w:r w:rsidRPr="00AC22F7">
        <w:t>Quản lý đơn hàng là trung tâm của hoạt động kinh doanh hàng ngày của nhà hàng. RestoBot cung cấp một hệ thống quản lý đơn hàng toàn diện từ lúc tạo đơn cho đến khi hoàn thành.</w:t>
      </w:r>
    </w:p>
    <w:p w14:paraId="027AEE6A" w14:textId="77777777" w:rsidR="00AC22F7" w:rsidRPr="00AC22F7" w:rsidRDefault="00AC22F7" w:rsidP="00AC22F7">
      <w:r w:rsidRPr="00AC22F7">
        <w:t>Mỗi đơn hàng bao gồm các thông tin chính như mã đơn hàng duy nhất, bàn mà đơn hàng liên quan đến, khách hàng tạo đơn (nếu đã đăng nhập), danh sách các món ăn với số lượng, giá của mỗi món, số tiền thuế, số tiền giảm giá, tổng cộng, và trạng thái của đơn.</w:t>
      </w:r>
    </w:p>
    <w:p w14:paraId="4118F940" w14:textId="77777777" w:rsidR="00AC22F7" w:rsidRPr="00AC22F7" w:rsidRDefault="00AC22F7" w:rsidP="00AC22F7">
      <w:r w:rsidRPr="00AC22F7">
        <w:t>Trạng thái đơn hàng có thể trải qua các giai đoạn: Pending (chờ xác nhận), Confirmed (đã xác nhận), Preparing (đang chuẩn bị), Ready (sẵn sàng phục vụ), Served (đã phục vụ), Completed (hoàn thành), Cancelled (đã hủy). Hệ thống tự động cập nhật trạng thái dựa trên các hành động của nhân viên hoặc dữ liệu từ bếp.</w:t>
      </w:r>
    </w:p>
    <w:p w14:paraId="761EF48D" w14:textId="77777777" w:rsidR="00AC22F7" w:rsidRPr="00AC22F7" w:rsidRDefault="00AC22F7" w:rsidP="00AC22F7">
      <w:r w:rsidRPr="00AC22F7">
        <w:t>Khách hàng có thể tạo đơn hàng bằng hai cách: trực tiếp thông qua API hoặc thông qua chatbot. Khi tạo đơn, khách hàng cung cấp danh sách các món ăn họ muốn gọi với số lượng. Hệ thống kiểm tra tính sẵn có của các món ăn và tính toán tổng tiền.</w:t>
      </w:r>
    </w:p>
    <w:p w14:paraId="1C98B013" w14:textId="77777777" w:rsidR="00AC22F7" w:rsidRPr="00AC22F7" w:rsidRDefault="00AC22F7" w:rsidP="00AC22F7">
      <w:r w:rsidRPr="00AC22F7">
        <w:t>Nhân viên có thể xem danh sách các đơn hàng chưa hoàn thành, cập nhật trạng thái, hoặc thêm/xóa các món ăn khỏi đơn. Admin có thể xem báo cáo doanh thu, phân tích các đơn hàng, và quản lý các chương trình khuyến mãi hoặc giảm giá.</w:t>
      </w:r>
    </w:p>
    <w:p w14:paraId="28A77D47" w14:textId="4099B7E2" w:rsidR="00AC22F7" w:rsidRPr="00AC22F7" w:rsidRDefault="00AC22F7" w:rsidP="00AC22F7">
      <w:pPr>
        <w:pStyle w:val="Heading3"/>
      </w:pPr>
      <w:bookmarkStart w:id="45" w:name="_Toc213461002"/>
      <w:r w:rsidRPr="00AC22F7">
        <w:t>Chatbot tiếng Việt</w:t>
      </w:r>
      <w:bookmarkEnd w:id="45"/>
    </w:p>
    <w:p w14:paraId="3C7DE55C" w14:textId="77777777" w:rsidR="00AC22F7" w:rsidRPr="00AC22F7" w:rsidRDefault="00AC22F7" w:rsidP="00AC22F7">
      <w:r w:rsidRPr="00AC22F7">
        <w:t>Chatbot tiếng Việt là một phần quan trọng của RestoBot, cho phép khách hàng tương tác với hệ thống thông qua hội thoại tự nhiên. Chatbot được xây dựng trên nền tảng Rasa Framework, sử dụng các mô hình học sâu để hiểu ý định và trích xuất thông tin từ các câu nói tiếng Việt.</w:t>
      </w:r>
    </w:p>
    <w:p w14:paraId="44D4C8B9" w14:textId="77777777" w:rsidR="00AC22F7" w:rsidRPr="00AC22F7" w:rsidRDefault="00AC22F7" w:rsidP="00AC22F7">
      <w:r w:rsidRPr="00AC22F7">
        <w:t>Chatbot hiểu được các intent (ý định) chính như: chào hỏi, xem thực đơn, hỏi thông tin về món ăn, hỏi giá, đặt bàn, gọi món, thanh toán, hoặc cảm ơn. Đối với mỗi intent, chatbot có thể trích xuất các entities (thông tin quan trọng) như số người, ngày giờ, tên món ăn, số lượng, v.v.</w:t>
      </w:r>
    </w:p>
    <w:p w14:paraId="322533EE" w14:textId="7F2A550E" w:rsidR="00AC22F7" w:rsidRPr="00AC22F7" w:rsidRDefault="00AC22F7" w:rsidP="00AC22F7">
      <w:r w:rsidRPr="00AC22F7">
        <w:lastRenderedPageBreak/>
        <w:t xml:space="preserve">Ví dụ, khi khách hàng nói </w:t>
      </w:r>
      <w:r w:rsidR="00903144">
        <w:t>“</w:t>
      </w:r>
      <w:r w:rsidRPr="00AC22F7">
        <w:t>Tôi muốn đặt bàn cho 4 người vào tối nay lúc 7 giờ</w:t>
      </w:r>
      <w:r w:rsidR="00903144">
        <w:t>”</w:t>
      </w:r>
      <w:r w:rsidRPr="00AC22F7">
        <w:t>, chatbot sẽ:</w:t>
      </w:r>
    </w:p>
    <w:p w14:paraId="5845F951" w14:textId="32B7AA14" w:rsidR="00AC22F7" w:rsidRPr="00AC22F7" w:rsidRDefault="00AC22F7" w:rsidP="00AC22F7">
      <w:pPr>
        <w:numPr>
          <w:ilvl w:val="0"/>
          <w:numId w:val="93"/>
        </w:numPr>
      </w:pPr>
      <w:r w:rsidRPr="00AC22F7">
        <w:t xml:space="preserve">Nhận ra intent là </w:t>
      </w:r>
      <w:r w:rsidR="00903144">
        <w:t>“</w:t>
      </w:r>
      <w:r w:rsidRPr="00AC22F7">
        <w:t>book_table</w:t>
      </w:r>
      <w:r w:rsidR="00903144">
        <w:t>”</w:t>
      </w:r>
    </w:p>
    <w:p w14:paraId="0F7A79B0" w14:textId="412338FF" w:rsidR="00AC22F7" w:rsidRPr="00AC22F7" w:rsidRDefault="00AC22F7" w:rsidP="00AC22F7">
      <w:pPr>
        <w:numPr>
          <w:ilvl w:val="0"/>
          <w:numId w:val="93"/>
        </w:numPr>
      </w:pPr>
      <w:r w:rsidRPr="00AC22F7">
        <w:t>Trích xuất entities: number_of_people=4, date=</w:t>
      </w:r>
      <w:r w:rsidR="00903144">
        <w:t>“</w:t>
      </w:r>
      <w:r w:rsidRPr="00AC22F7">
        <w:t>hôm nay", time=</w:t>
      </w:r>
      <w:r w:rsidR="00903144">
        <w:t>“</w:t>
      </w:r>
      <w:r w:rsidRPr="00AC22F7">
        <w:t>7 giờ</w:t>
      </w:r>
      <w:r w:rsidR="00903144">
        <w:t>”</w:t>
      </w:r>
    </w:p>
    <w:p w14:paraId="689AFF92" w14:textId="77777777" w:rsidR="00AC22F7" w:rsidRPr="00AC22F7" w:rsidRDefault="00AC22F7" w:rsidP="00AC22F7">
      <w:pPr>
        <w:numPr>
          <w:ilvl w:val="0"/>
          <w:numId w:val="93"/>
        </w:numPr>
      </w:pPr>
      <w:r w:rsidRPr="00AC22F7">
        <w:t>Gọi action tương ứng để xử lý yêu cầu</w:t>
      </w:r>
    </w:p>
    <w:p w14:paraId="1D4B6B71" w14:textId="77777777" w:rsidR="00AC22F7" w:rsidRPr="00AC22F7" w:rsidRDefault="00AC22F7" w:rsidP="00AC22F7">
      <w:pPr>
        <w:numPr>
          <w:ilvl w:val="0"/>
          <w:numId w:val="93"/>
        </w:numPr>
      </w:pPr>
      <w:r w:rsidRPr="00AC22F7">
        <w:t>Trả lời lại khách hàng với kết quả</w:t>
      </w:r>
    </w:p>
    <w:p w14:paraId="71659B00" w14:textId="40BED4F9" w:rsidR="00AC22F7" w:rsidRPr="00AC22F7" w:rsidRDefault="00AC22F7" w:rsidP="00AC22F7">
      <w:r w:rsidRPr="00AC22F7">
        <w:t xml:space="preserve">Chatbot cũng hỗ trợ multi-turn conversations, tức là nó có thể hiểu ngữ cảnh của cuộc hội thoại trước đó và trả lời một cách phù hợp. Ví dụ, nếu khách hàng hỏi </w:t>
      </w:r>
      <w:r w:rsidR="00903144">
        <w:t>“</w:t>
      </w:r>
      <w:r w:rsidRPr="00AC22F7">
        <w:t>Bàn có sẵn không?</w:t>
      </w:r>
      <w:r w:rsidR="00903144">
        <w:t>”</w:t>
      </w:r>
      <w:r w:rsidRPr="00AC22F7">
        <w:t xml:space="preserve">, chatbot có thể đặt một slot </w:t>
      </w:r>
      <w:r w:rsidR="00903144">
        <w:t>“</w:t>
      </w:r>
      <w:r w:rsidRPr="00AC22F7">
        <w:t>asking_about_availability</w:t>
      </w:r>
      <w:r w:rsidR="00903144">
        <w:t>”</w:t>
      </w:r>
      <w:r w:rsidRPr="00AC22F7">
        <w:t xml:space="preserve">, và khi khách hàng nói tiếp </w:t>
      </w:r>
      <w:r w:rsidR="00903144">
        <w:t>“</w:t>
      </w:r>
      <w:r w:rsidRPr="00AC22F7">
        <w:t>Tôi muốn đặt tối nay</w:t>
      </w:r>
      <w:r w:rsidR="00903144">
        <w:t>”</w:t>
      </w:r>
      <w:r w:rsidRPr="00AC22F7">
        <w:t>, chatbot sẽ hiểu rằng họ muốn đặt bàn.</w:t>
      </w:r>
    </w:p>
    <w:p w14:paraId="61F83DBE" w14:textId="77777777" w:rsidR="00AC22F7" w:rsidRPr="00AC22F7" w:rsidRDefault="00AC22F7" w:rsidP="00AC22F7">
      <w:r w:rsidRPr="00AC22F7">
        <w:t>Chatbot cũng được trang bị khả năng xử lý các tình huống không mong muốn, chẳng hạn như khi người dùng nói điều gì đó mà chatbot không hiểu. Trong trường hợp này, chatbot sẽ yêu cầu làm rõ hoặc cung cấp các gợi ý về những gì nó có thể giúp.</w:t>
      </w:r>
    </w:p>
    <w:p w14:paraId="0B658DD9" w14:textId="551C5613" w:rsidR="00AC22F7" w:rsidRPr="00AC22F7" w:rsidRDefault="00AC22F7" w:rsidP="00AC22F7">
      <w:pPr>
        <w:pStyle w:val="Heading3"/>
      </w:pPr>
      <w:bookmarkStart w:id="46" w:name="_Toc213461003"/>
      <w:r w:rsidRPr="00AC22F7">
        <w:t>Tích hợp xác thực và phân quyền</w:t>
      </w:r>
      <w:bookmarkEnd w:id="46"/>
    </w:p>
    <w:p w14:paraId="51FF7FEB" w14:textId="77777777" w:rsidR="00AC22F7" w:rsidRPr="00AC22F7" w:rsidRDefault="00AC22F7" w:rsidP="00AC22F7">
      <w:r w:rsidRPr="00AC22F7">
        <w:t>Tích hợp xác thực và phân quyền đảm bảo rằng chỉ những người dùng được phép mới có thể truy cập các chức năng nhất định của hệ thống. RestoBot sử dụng JWT tokens cho xác thực và Role-Based Access Control (RBAC) cho phân quyền.</w:t>
      </w:r>
    </w:p>
    <w:p w14:paraId="51DB3C27" w14:textId="2AA45DD0" w:rsidR="00AC22F7" w:rsidRPr="00AC22F7" w:rsidRDefault="00AC22F7" w:rsidP="00AC22F7">
      <w:r w:rsidRPr="00AC22F7">
        <w:t xml:space="preserve">Khi người dùng đăng nhập, hệ thống tạo một JWT token chứa thông tin về user_id, username, role (Admin, Staff, hoặc Customer), và thời gian hết hạn. Token này được gửi lại cho client, sau đó client phải gửi token này trong header </w:t>
      </w:r>
      <w:r w:rsidR="003876B8">
        <w:t>“</w:t>
      </w:r>
      <w:r w:rsidRPr="00AC22F7">
        <w:t>Authorization: Bearer {token}</w:t>
      </w:r>
      <w:r w:rsidR="003876B8">
        <w:t>”</w:t>
      </w:r>
      <w:r w:rsidRPr="00AC22F7">
        <w:t xml:space="preserve"> của mỗi request tiếp theo.</w:t>
      </w:r>
    </w:p>
    <w:p w14:paraId="629F7F94" w14:textId="77777777" w:rsidR="00AC22F7" w:rsidRPr="00AC22F7" w:rsidRDefault="00AC22F7" w:rsidP="00AC22F7">
      <w:r w:rsidRPr="00AC22F7">
        <w:t>Mỗi API endpoint được bảo vệ bằng một dependency injection trong FastAPI, kiểm tra xem token có hợp lệ không, token có hết hạn không, và người dùng có vai trò phù hợp không. Ví dụ, endpoint để xóa người dùng chỉ có thể được truy cập bởi Admin, trong khi endpoint để xem thực đơn có thể được truy cập bởi bất kỳ ai.</w:t>
      </w:r>
    </w:p>
    <w:p w14:paraId="1BEE41AF" w14:textId="77777777" w:rsidR="00AC22F7" w:rsidRPr="00AC22F7" w:rsidRDefault="00AC22F7" w:rsidP="00AC22F7">
      <w:r w:rsidRPr="00AC22F7">
        <w:lastRenderedPageBreak/>
        <w:t>Chatbot cũng tích hợp xác thực, nó có thể xác định người dùng hiện tại dựa trên session hoặc token, và thực hiện các hành động chỉ phù hợp với vai trò của họ. Ví dụ, chỉ Admin mới có thể thêm món ăn vào thực đơn thông qua chatbot.</w:t>
      </w:r>
    </w:p>
    <w:p w14:paraId="1E5AA627" w14:textId="7370C580" w:rsidR="00AC22F7" w:rsidRPr="00AC22F7" w:rsidRDefault="00AC22F7" w:rsidP="00AC22F7">
      <w:pPr>
        <w:pStyle w:val="Heading2"/>
      </w:pPr>
      <w:bookmarkStart w:id="47" w:name="_Toc213461004"/>
      <w:r w:rsidRPr="00AC22F7">
        <w:t>Xác định các tác nhân và Use Case</w:t>
      </w:r>
      <w:bookmarkEnd w:id="47"/>
    </w:p>
    <w:p w14:paraId="16A4D5E6" w14:textId="77777777" w:rsidR="00AC22F7" w:rsidRPr="00AC22F7" w:rsidRDefault="00AC22F7" w:rsidP="00AC22F7">
      <w:r w:rsidRPr="00AC22F7">
        <w:t>Trong hệ thống RestoBot, có ba loại tác nhân chính:</w:t>
      </w:r>
    </w:p>
    <w:p w14:paraId="4CAEA714" w14:textId="77777777" w:rsidR="00AC22F7" w:rsidRPr="00AC22F7" w:rsidRDefault="00AC22F7" w:rsidP="00AC22F7">
      <w:r w:rsidRPr="00AC22F7">
        <w:t>Thứ nhất là Admin (quản trị viên), người có quyền cao nhất trong hệ thống. Admin có thể quản lý toàn bộ hệ thống, bao gồm tạo/xóa người dùng, quản lý thực đơn, quản lý bàn, xem báo cáo doanh thu, cấu hình hệ thống, và quản lý các nhân viên. Admin có thể truy cập tất cả các endpoint của API.</w:t>
      </w:r>
    </w:p>
    <w:p w14:paraId="634C91E4" w14:textId="77777777" w:rsidR="00AC22F7" w:rsidRPr="00AC22F7" w:rsidRDefault="00AC22F7" w:rsidP="00AC22F7">
      <w:r w:rsidRPr="00AC22F7">
        <w:t>Thứ hai là Staff (nhân viên), người phục vụ khách hàng tại nhà hàng. Staff có thể xem danh sách bàn và trạng thái của chúng, tạo/cập nhật đơn hàng, xử lý yêu cầu của khách hàng, nhưng không thể quản lý thực đơn hoặc xem báo cáo doanh thu chi tiết. Staff có thể truy cập các endpoint liên quan đến quản lý bàn, đơn hàng, và người dùng (chỉ xem, không sửa).</w:t>
      </w:r>
    </w:p>
    <w:p w14:paraId="6702C7DD" w14:textId="587DC0CE" w:rsidR="009063DC" w:rsidRPr="003876B8" w:rsidRDefault="00AC22F7" w:rsidP="003876B8">
      <w:r w:rsidRPr="00AC22F7">
        <w:t>Thứ ba là Customer (khách hàng), người sử dụng hệ thống để đặt bàn, xem thực đơn, gọi món, và thanh toán. Customer chỉ có thể truy cập các endpoint liên quan đến xem thực đơn, tạo đơn hàng, xem đơn hàng của chính mình, và quản lý hồ sơ cá nhân. Customer cũng có thể tương tác với chatbot để thực hiện các thao tác trên.</w:t>
      </w:r>
      <w:r w:rsidR="009063DC">
        <w:br w:type="page"/>
      </w:r>
    </w:p>
    <w:p w14:paraId="75806B29" w14:textId="3EF8B9F5" w:rsidR="00F6209E" w:rsidRDefault="00F6209E" w:rsidP="00F6209E">
      <w:pPr>
        <w:pStyle w:val="Heading2"/>
      </w:pPr>
      <w:bookmarkStart w:id="48" w:name="_Toc213461005"/>
      <w:r>
        <w:lastRenderedPageBreak/>
        <w:t>Xác định các Use Case</w:t>
      </w:r>
      <w:bookmarkEnd w:id="48"/>
    </w:p>
    <w:p w14:paraId="65EC4C4D" w14:textId="69C1F5D0" w:rsidR="00D1175E" w:rsidRDefault="00D1175E" w:rsidP="00D1175E">
      <w:r>
        <w:t xml:space="preserve">Dựa vào phần mô tả chức năng và mô tả tác nhân, tôi xác định có </w:t>
      </w:r>
      <w:r w:rsidR="003F4A01">
        <w:t>4</w:t>
      </w:r>
      <w:r>
        <w:t xml:space="preserve"> Use Cases chính trong hệ thống. Phần mô tả Use Case đã được phản ánh ở phần mô tả chức năng, nên tôi sẽ không đề cập ở đây nữa</w:t>
      </w:r>
      <w:r w:rsidR="00283546">
        <w:t>.</w:t>
      </w:r>
    </w:p>
    <w:tbl>
      <w:tblPr>
        <w:tblStyle w:val="TableGrid"/>
        <w:tblW w:w="0" w:type="auto"/>
        <w:tblLook w:val="04A0" w:firstRow="1" w:lastRow="0" w:firstColumn="1" w:lastColumn="0" w:noHBand="0" w:noVBand="1"/>
      </w:tblPr>
      <w:tblGrid>
        <w:gridCol w:w="2131"/>
        <w:gridCol w:w="4380"/>
        <w:gridCol w:w="2600"/>
      </w:tblGrid>
      <w:tr w:rsidR="00D1175E" w14:paraId="20BDF377" w14:textId="77777777" w:rsidTr="003F4A01">
        <w:trPr>
          <w:trHeight w:val="579"/>
        </w:trPr>
        <w:tc>
          <w:tcPr>
            <w:tcW w:w="2131" w:type="dxa"/>
            <w:vAlign w:val="center"/>
          </w:tcPr>
          <w:p w14:paraId="0D8A8038" w14:textId="77777777" w:rsidR="00D1175E" w:rsidRPr="00016F33" w:rsidRDefault="00D1175E" w:rsidP="00D95EC1">
            <w:pPr>
              <w:ind w:firstLine="0"/>
              <w:jc w:val="center"/>
              <w:rPr>
                <w:b/>
                <w:bCs/>
                <w:sz w:val="24"/>
              </w:rPr>
            </w:pPr>
            <w:r>
              <w:rPr>
                <w:b/>
                <w:bCs/>
                <w:sz w:val="24"/>
              </w:rPr>
              <w:t>ID</w:t>
            </w:r>
          </w:p>
        </w:tc>
        <w:tc>
          <w:tcPr>
            <w:tcW w:w="4380" w:type="dxa"/>
            <w:vAlign w:val="center"/>
          </w:tcPr>
          <w:p w14:paraId="15659E31" w14:textId="77777777" w:rsidR="00D1175E" w:rsidRPr="00016F33" w:rsidRDefault="00D1175E" w:rsidP="00D95EC1">
            <w:pPr>
              <w:ind w:firstLine="0"/>
              <w:jc w:val="center"/>
              <w:rPr>
                <w:b/>
                <w:bCs/>
                <w:sz w:val="24"/>
              </w:rPr>
            </w:pPr>
            <w:r>
              <w:rPr>
                <w:b/>
                <w:bCs/>
                <w:sz w:val="24"/>
              </w:rPr>
              <w:t>Tên Use Case</w:t>
            </w:r>
          </w:p>
        </w:tc>
        <w:tc>
          <w:tcPr>
            <w:tcW w:w="2600" w:type="dxa"/>
            <w:vAlign w:val="center"/>
          </w:tcPr>
          <w:p w14:paraId="767279F7" w14:textId="77777777" w:rsidR="00D1175E" w:rsidRDefault="00D1175E" w:rsidP="00D95EC1">
            <w:pPr>
              <w:ind w:firstLine="0"/>
              <w:jc w:val="center"/>
              <w:rPr>
                <w:b/>
                <w:bCs/>
                <w:sz w:val="24"/>
              </w:rPr>
            </w:pPr>
            <w:r>
              <w:rPr>
                <w:b/>
                <w:bCs/>
                <w:sz w:val="24"/>
              </w:rPr>
              <w:t>Tác nhân tương ứng</w:t>
            </w:r>
          </w:p>
        </w:tc>
      </w:tr>
      <w:tr w:rsidR="00366A95" w14:paraId="78AF421F" w14:textId="77777777" w:rsidTr="003F4A01">
        <w:trPr>
          <w:trHeight w:val="579"/>
        </w:trPr>
        <w:tc>
          <w:tcPr>
            <w:tcW w:w="2131" w:type="dxa"/>
            <w:vAlign w:val="center"/>
          </w:tcPr>
          <w:p w14:paraId="3231E416" w14:textId="5B915502" w:rsidR="00366A95" w:rsidRPr="00366A95" w:rsidRDefault="00366A95" w:rsidP="00366A95">
            <w:pPr>
              <w:ind w:firstLine="0"/>
              <w:jc w:val="center"/>
              <w:rPr>
                <w:szCs w:val="26"/>
              </w:rPr>
            </w:pPr>
            <w:r w:rsidRPr="00366A95">
              <w:rPr>
                <w:szCs w:val="26"/>
              </w:rPr>
              <w:t>UC01</w:t>
            </w:r>
          </w:p>
        </w:tc>
        <w:tc>
          <w:tcPr>
            <w:tcW w:w="4380" w:type="dxa"/>
            <w:vAlign w:val="center"/>
          </w:tcPr>
          <w:p w14:paraId="3F080140" w14:textId="3E7DF033" w:rsidR="00366A95" w:rsidRPr="00366A95" w:rsidRDefault="004C26CE" w:rsidP="00366A95">
            <w:pPr>
              <w:ind w:firstLine="0"/>
              <w:jc w:val="center"/>
              <w:rPr>
                <w:szCs w:val="26"/>
              </w:rPr>
            </w:pPr>
            <w:r>
              <w:rPr>
                <w:szCs w:val="26"/>
              </w:rPr>
              <w:t>Đăng nhập</w:t>
            </w:r>
          </w:p>
        </w:tc>
        <w:tc>
          <w:tcPr>
            <w:tcW w:w="2600" w:type="dxa"/>
            <w:vAlign w:val="center"/>
          </w:tcPr>
          <w:p w14:paraId="799588D5" w14:textId="0080BF4C" w:rsidR="00366A95" w:rsidRPr="00366A95" w:rsidRDefault="00366A95" w:rsidP="00366A95">
            <w:pPr>
              <w:ind w:firstLine="0"/>
              <w:jc w:val="center"/>
              <w:rPr>
                <w:szCs w:val="26"/>
              </w:rPr>
            </w:pPr>
            <w:r w:rsidRPr="00366A95">
              <w:rPr>
                <w:szCs w:val="26"/>
              </w:rPr>
              <w:t>Khách hàng, Nhân viên, Admin</w:t>
            </w:r>
          </w:p>
        </w:tc>
      </w:tr>
      <w:tr w:rsidR="004C26CE" w14:paraId="5C2F6A0D" w14:textId="77777777" w:rsidTr="003F4A01">
        <w:trPr>
          <w:trHeight w:val="579"/>
        </w:trPr>
        <w:tc>
          <w:tcPr>
            <w:tcW w:w="2131" w:type="dxa"/>
            <w:vAlign w:val="center"/>
          </w:tcPr>
          <w:p w14:paraId="7463FAA2" w14:textId="35694DDC" w:rsidR="004C26CE" w:rsidRPr="00366A95" w:rsidRDefault="004C26CE" w:rsidP="00366A95">
            <w:pPr>
              <w:ind w:firstLine="0"/>
              <w:jc w:val="center"/>
              <w:rPr>
                <w:szCs w:val="26"/>
              </w:rPr>
            </w:pPr>
            <w:r>
              <w:rPr>
                <w:szCs w:val="26"/>
              </w:rPr>
              <w:t>UC02</w:t>
            </w:r>
          </w:p>
        </w:tc>
        <w:tc>
          <w:tcPr>
            <w:tcW w:w="4380" w:type="dxa"/>
            <w:vAlign w:val="center"/>
          </w:tcPr>
          <w:p w14:paraId="3A9321BF" w14:textId="03B877D9" w:rsidR="004C26CE" w:rsidRPr="00366A95" w:rsidRDefault="004C26CE" w:rsidP="00366A95">
            <w:pPr>
              <w:ind w:firstLine="0"/>
              <w:jc w:val="center"/>
              <w:rPr>
                <w:szCs w:val="26"/>
              </w:rPr>
            </w:pPr>
            <w:r>
              <w:rPr>
                <w:szCs w:val="26"/>
              </w:rPr>
              <w:t>Đăng ký</w:t>
            </w:r>
          </w:p>
        </w:tc>
        <w:tc>
          <w:tcPr>
            <w:tcW w:w="2600" w:type="dxa"/>
            <w:vAlign w:val="center"/>
          </w:tcPr>
          <w:p w14:paraId="398270D5" w14:textId="1308DCB1" w:rsidR="004C26CE" w:rsidRPr="00366A95" w:rsidRDefault="004C26CE" w:rsidP="00366A95">
            <w:pPr>
              <w:ind w:firstLine="0"/>
              <w:jc w:val="center"/>
              <w:rPr>
                <w:szCs w:val="26"/>
              </w:rPr>
            </w:pPr>
            <w:r>
              <w:rPr>
                <w:szCs w:val="26"/>
              </w:rPr>
              <w:t>Khách hàng</w:t>
            </w:r>
          </w:p>
        </w:tc>
      </w:tr>
      <w:tr w:rsidR="00366A95" w14:paraId="06878ED0" w14:textId="77777777" w:rsidTr="003F4A01">
        <w:trPr>
          <w:trHeight w:val="579"/>
        </w:trPr>
        <w:tc>
          <w:tcPr>
            <w:tcW w:w="2131" w:type="dxa"/>
            <w:vAlign w:val="center"/>
          </w:tcPr>
          <w:p w14:paraId="1C1112DD" w14:textId="1E6E4C23" w:rsidR="00366A95" w:rsidRPr="00366A95" w:rsidRDefault="00366A95" w:rsidP="00366A95">
            <w:pPr>
              <w:ind w:firstLine="0"/>
              <w:jc w:val="center"/>
              <w:rPr>
                <w:szCs w:val="26"/>
              </w:rPr>
            </w:pPr>
            <w:r w:rsidRPr="00366A95">
              <w:rPr>
                <w:szCs w:val="26"/>
              </w:rPr>
              <w:t>UC0</w:t>
            </w:r>
            <w:r w:rsidR="004C26CE">
              <w:rPr>
                <w:szCs w:val="26"/>
              </w:rPr>
              <w:t>3</w:t>
            </w:r>
          </w:p>
        </w:tc>
        <w:tc>
          <w:tcPr>
            <w:tcW w:w="4380" w:type="dxa"/>
            <w:vAlign w:val="center"/>
          </w:tcPr>
          <w:p w14:paraId="560D5DEF" w14:textId="4A09592C" w:rsidR="00366A95" w:rsidRPr="00366A95" w:rsidRDefault="00366A95" w:rsidP="00366A95">
            <w:pPr>
              <w:ind w:firstLine="0"/>
              <w:jc w:val="center"/>
              <w:rPr>
                <w:szCs w:val="26"/>
              </w:rPr>
            </w:pPr>
            <w:r w:rsidRPr="00366A95">
              <w:rPr>
                <w:szCs w:val="26"/>
              </w:rPr>
              <w:t>Quản lý thực đơn</w:t>
            </w:r>
          </w:p>
        </w:tc>
        <w:tc>
          <w:tcPr>
            <w:tcW w:w="2600" w:type="dxa"/>
            <w:vAlign w:val="center"/>
          </w:tcPr>
          <w:p w14:paraId="59D975C3" w14:textId="63AEDB34" w:rsidR="00366A95" w:rsidRPr="00366A95" w:rsidRDefault="00366A95" w:rsidP="00366A95">
            <w:pPr>
              <w:ind w:firstLine="0"/>
              <w:jc w:val="center"/>
              <w:rPr>
                <w:szCs w:val="26"/>
              </w:rPr>
            </w:pPr>
            <w:r w:rsidRPr="00366A95">
              <w:rPr>
                <w:szCs w:val="26"/>
              </w:rPr>
              <w:t>Admin</w:t>
            </w:r>
          </w:p>
        </w:tc>
      </w:tr>
      <w:tr w:rsidR="00366A95" w14:paraId="42B2C4C6" w14:textId="77777777" w:rsidTr="003F4A01">
        <w:trPr>
          <w:trHeight w:val="579"/>
        </w:trPr>
        <w:tc>
          <w:tcPr>
            <w:tcW w:w="2131" w:type="dxa"/>
            <w:vAlign w:val="center"/>
          </w:tcPr>
          <w:p w14:paraId="3A111FB2" w14:textId="229F2F70" w:rsidR="00366A95" w:rsidRPr="00366A95" w:rsidRDefault="00366A95" w:rsidP="00366A95">
            <w:pPr>
              <w:ind w:firstLine="0"/>
              <w:jc w:val="center"/>
              <w:rPr>
                <w:szCs w:val="26"/>
              </w:rPr>
            </w:pPr>
            <w:r w:rsidRPr="00366A95">
              <w:rPr>
                <w:szCs w:val="26"/>
              </w:rPr>
              <w:t>UC0</w:t>
            </w:r>
            <w:r w:rsidR="004C26CE">
              <w:rPr>
                <w:szCs w:val="26"/>
              </w:rPr>
              <w:t>4</w:t>
            </w:r>
          </w:p>
        </w:tc>
        <w:tc>
          <w:tcPr>
            <w:tcW w:w="4380" w:type="dxa"/>
            <w:vAlign w:val="center"/>
          </w:tcPr>
          <w:p w14:paraId="3DF9D56B" w14:textId="18EA2CE0" w:rsidR="00366A95" w:rsidRPr="00366A95" w:rsidRDefault="00366A95" w:rsidP="00366A95">
            <w:pPr>
              <w:ind w:firstLine="0"/>
              <w:jc w:val="center"/>
              <w:rPr>
                <w:szCs w:val="26"/>
              </w:rPr>
            </w:pPr>
            <w:r w:rsidRPr="00366A95">
              <w:rPr>
                <w:szCs w:val="26"/>
              </w:rPr>
              <w:t>Quản lý bàn ăn</w:t>
            </w:r>
          </w:p>
        </w:tc>
        <w:tc>
          <w:tcPr>
            <w:tcW w:w="2600" w:type="dxa"/>
            <w:vAlign w:val="center"/>
          </w:tcPr>
          <w:p w14:paraId="347D36F9" w14:textId="6AC85A53" w:rsidR="00366A95" w:rsidRPr="00366A95" w:rsidRDefault="00366A95" w:rsidP="00366A95">
            <w:pPr>
              <w:ind w:firstLine="0"/>
              <w:jc w:val="center"/>
              <w:rPr>
                <w:szCs w:val="26"/>
              </w:rPr>
            </w:pPr>
            <w:r w:rsidRPr="00366A95">
              <w:rPr>
                <w:szCs w:val="26"/>
              </w:rPr>
              <w:t>Admin, Nhân viên</w:t>
            </w:r>
          </w:p>
        </w:tc>
      </w:tr>
      <w:tr w:rsidR="00366A95" w14:paraId="2D1ADC5B" w14:textId="77777777" w:rsidTr="003F4A01">
        <w:trPr>
          <w:trHeight w:val="579"/>
        </w:trPr>
        <w:tc>
          <w:tcPr>
            <w:tcW w:w="2131" w:type="dxa"/>
            <w:vAlign w:val="center"/>
          </w:tcPr>
          <w:p w14:paraId="5F09FB68" w14:textId="1EB723B4" w:rsidR="00366A95" w:rsidRPr="00366A95" w:rsidRDefault="00366A95" w:rsidP="00366A95">
            <w:pPr>
              <w:ind w:firstLine="0"/>
              <w:jc w:val="center"/>
              <w:rPr>
                <w:szCs w:val="26"/>
              </w:rPr>
            </w:pPr>
            <w:r w:rsidRPr="00366A95">
              <w:rPr>
                <w:szCs w:val="26"/>
              </w:rPr>
              <w:t>UC0</w:t>
            </w:r>
            <w:r w:rsidR="004C26CE">
              <w:rPr>
                <w:szCs w:val="26"/>
              </w:rPr>
              <w:t>5</w:t>
            </w:r>
          </w:p>
        </w:tc>
        <w:tc>
          <w:tcPr>
            <w:tcW w:w="4380" w:type="dxa"/>
            <w:vAlign w:val="center"/>
          </w:tcPr>
          <w:p w14:paraId="1CFEBE64" w14:textId="6BCF148A" w:rsidR="00366A95" w:rsidRPr="00366A95" w:rsidRDefault="00366A95" w:rsidP="00366A95">
            <w:pPr>
              <w:ind w:firstLine="0"/>
              <w:jc w:val="center"/>
              <w:rPr>
                <w:szCs w:val="26"/>
              </w:rPr>
            </w:pPr>
            <w:r w:rsidRPr="00366A95">
              <w:rPr>
                <w:szCs w:val="26"/>
              </w:rPr>
              <w:t>Quản lý đơn hàng</w:t>
            </w:r>
          </w:p>
        </w:tc>
        <w:tc>
          <w:tcPr>
            <w:tcW w:w="2600" w:type="dxa"/>
            <w:vAlign w:val="center"/>
          </w:tcPr>
          <w:p w14:paraId="73DAD499" w14:textId="0253D3EB" w:rsidR="00366A95" w:rsidRPr="00366A95" w:rsidRDefault="00366A95" w:rsidP="00366A95">
            <w:pPr>
              <w:ind w:firstLine="0"/>
              <w:jc w:val="center"/>
              <w:rPr>
                <w:szCs w:val="26"/>
              </w:rPr>
            </w:pPr>
            <w:r w:rsidRPr="00366A95">
              <w:rPr>
                <w:szCs w:val="26"/>
              </w:rPr>
              <w:t>Khách hàng, Nhân viên</w:t>
            </w:r>
          </w:p>
        </w:tc>
      </w:tr>
      <w:tr w:rsidR="00366A95" w14:paraId="295443E1" w14:textId="77777777" w:rsidTr="003F4A01">
        <w:trPr>
          <w:trHeight w:val="579"/>
        </w:trPr>
        <w:tc>
          <w:tcPr>
            <w:tcW w:w="2131" w:type="dxa"/>
            <w:vAlign w:val="center"/>
          </w:tcPr>
          <w:p w14:paraId="31334831" w14:textId="4D30FCC4" w:rsidR="00366A95" w:rsidRPr="00366A95" w:rsidRDefault="00366A95" w:rsidP="00366A95">
            <w:pPr>
              <w:ind w:firstLine="0"/>
              <w:jc w:val="center"/>
              <w:rPr>
                <w:szCs w:val="26"/>
              </w:rPr>
            </w:pPr>
            <w:r w:rsidRPr="00366A95">
              <w:rPr>
                <w:szCs w:val="26"/>
              </w:rPr>
              <w:t>UC0</w:t>
            </w:r>
            <w:r w:rsidR="004C26CE">
              <w:rPr>
                <w:szCs w:val="26"/>
              </w:rPr>
              <w:t>6</w:t>
            </w:r>
          </w:p>
        </w:tc>
        <w:tc>
          <w:tcPr>
            <w:tcW w:w="4380" w:type="dxa"/>
            <w:vAlign w:val="center"/>
          </w:tcPr>
          <w:p w14:paraId="176542DD" w14:textId="5E869034" w:rsidR="00366A95" w:rsidRPr="00366A95" w:rsidRDefault="00D641DA" w:rsidP="00366A95">
            <w:pPr>
              <w:ind w:firstLine="0"/>
              <w:jc w:val="center"/>
              <w:rPr>
                <w:szCs w:val="26"/>
              </w:rPr>
            </w:pPr>
            <w:r>
              <w:rPr>
                <w:szCs w:val="26"/>
              </w:rPr>
              <w:t>Xem thực đơn</w:t>
            </w:r>
          </w:p>
        </w:tc>
        <w:tc>
          <w:tcPr>
            <w:tcW w:w="2600" w:type="dxa"/>
            <w:vAlign w:val="center"/>
          </w:tcPr>
          <w:p w14:paraId="22C2E191" w14:textId="56C6F998" w:rsidR="00366A95" w:rsidRPr="00366A95" w:rsidRDefault="00366A95" w:rsidP="00366A95">
            <w:pPr>
              <w:ind w:firstLine="0"/>
              <w:jc w:val="center"/>
              <w:rPr>
                <w:szCs w:val="26"/>
              </w:rPr>
            </w:pPr>
            <w:r w:rsidRPr="00366A95">
              <w:rPr>
                <w:szCs w:val="26"/>
              </w:rPr>
              <w:t>Khách hàng</w:t>
            </w:r>
          </w:p>
        </w:tc>
      </w:tr>
      <w:tr w:rsidR="00366A95" w14:paraId="45F028DD" w14:textId="77777777" w:rsidTr="003F4A01">
        <w:trPr>
          <w:trHeight w:val="579"/>
        </w:trPr>
        <w:tc>
          <w:tcPr>
            <w:tcW w:w="2131" w:type="dxa"/>
            <w:vAlign w:val="center"/>
          </w:tcPr>
          <w:p w14:paraId="70D7BB97" w14:textId="08C178A3" w:rsidR="00366A95" w:rsidRPr="00366A95" w:rsidRDefault="00366A95" w:rsidP="00366A95">
            <w:pPr>
              <w:ind w:firstLine="0"/>
              <w:jc w:val="center"/>
              <w:rPr>
                <w:szCs w:val="26"/>
              </w:rPr>
            </w:pPr>
            <w:r w:rsidRPr="00366A95">
              <w:rPr>
                <w:szCs w:val="26"/>
              </w:rPr>
              <w:t>UC0</w:t>
            </w:r>
            <w:r w:rsidR="004C26CE">
              <w:rPr>
                <w:szCs w:val="26"/>
              </w:rPr>
              <w:t>7</w:t>
            </w:r>
          </w:p>
        </w:tc>
        <w:tc>
          <w:tcPr>
            <w:tcW w:w="4380" w:type="dxa"/>
            <w:vAlign w:val="center"/>
          </w:tcPr>
          <w:p w14:paraId="1F447503" w14:textId="34FCCA02" w:rsidR="00366A95" w:rsidRPr="00366A95" w:rsidRDefault="00366A95" w:rsidP="00366A95">
            <w:pPr>
              <w:ind w:firstLine="0"/>
              <w:jc w:val="center"/>
              <w:rPr>
                <w:szCs w:val="26"/>
              </w:rPr>
            </w:pPr>
            <w:r w:rsidRPr="00366A95">
              <w:rPr>
                <w:szCs w:val="26"/>
              </w:rPr>
              <w:t>Gọi món qua chatbot</w:t>
            </w:r>
          </w:p>
        </w:tc>
        <w:tc>
          <w:tcPr>
            <w:tcW w:w="2600" w:type="dxa"/>
            <w:vAlign w:val="center"/>
          </w:tcPr>
          <w:p w14:paraId="2049AFF6" w14:textId="60DE83FE" w:rsidR="00366A95" w:rsidRPr="00366A95" w:rsidRDefault="00366A95" w:rsidP="00366A95">
            <w:pPr>
              <w:ind w:firstLine="0"/>
              <w:jc w:val="center"/>
              <w:rPr>
                <w:szCs w:val="26"/>
              </w:rPr>
            </w:pPr>
            <w:r w:rsidRPr="00366A95">
              <w:rPr>
                <w:szCs w:val="26"/>
              </w:rPr>
              <w:t>Khách hàng</w:t>
            </w:r>
          </w:p>
        </w:tc>
      </w:tr>
      <w:tr w:rsidR="00366A95" w14:paraId="7D24A057" w14:textId="77777777" w:rsidTr="003F4A01">
        <w:trPr>
          <w:trHeight w:val="579"/>
        </w:trPr>
        <w:tc>
          <w:tcPr>
            <w:tcW w:w="2131" w:type="dxa"/>
            <w:vAlign w:val="center"/>
          </w:tcPr>
          <w:p w14:paraId="564B532E" w14:textId="360045B3" w:rsidR="00366A95" w:rsidRPr="00366A95" w:rsidRDefault="00366A95" w:rsidP="00366A95">
            <w:pPr>
              <w:ind w:firstLine="0"/>
              <w:jc w:val="center"/>
              <w:rPr>
                <w:szCs w:val="26"/>
              </w:rPr>
            </w:pPr>
            <w:r w:rsidRPr="00366A95">
              <w:rPr>
                <w:szCs w:val="26"/>
              </w:rPr>
              <w:t>UC0</w:t>
            </w:r>
            <w:r w:rsidR="004C26CE">
              <w:rPr>
                <w:szCs w:val="26"/>
              </w:rPr>
              <w:t>8</w:t>
            </w:r>
          </w:p>
        </w:tc>
        <w:tc>
          <w:tcPr>
            <w:tcW w:w="4380" w:type="dxa"/>
            <w:vAlign w:val="center"/>
          </w:tcPr>
          <w:p w14:paraId="22C2FC55" w14:textId="278B1211" w:rsidR="00366A95" w:rsidRPr="00366A95" w:rsidRDefault="00366A95" w:rsidP="00366A95">
            <w:pPr>
              <w:ind w:firstLine="0"/>
              <w:jc w:val="center"/>
              <w:rPr>
                <w:szCs w:val="26"/>
              </w:rPr>
            </w:pPr>
            <w:r w:rsidRPr="00366A95">
              <w:rPr>
                <w:szCs w:val="26"/>
              </w:rPr>
              <w:t>Quản lý người dùng</w:t>
            </w:r>
          </w:p>
        </w:tc>
        <w:tc>
          <w:tcPr>
            <w:tcW w:w="2600" w:type="dxa"/>
            <w:vAlign w:val="center"/>
          </w:tcPr>
          <w:p w14:paraId="2D56FC95" w14:textId="1D40D292" w:rsidR="00366A95" w:rsidRPr="00366A95" w:rsidRDefault="00366A95" w:rsidP="00366A95">
            <w:pPr>
              <w:ind w:firstLine="0"/>
              <w:jc w:val="center"/>
              <w:rPr>
                <w:szCs w:val="26"/>
              </w:rPr>
            </w:pPr>
            <w:r w:rsidRPr="00366A95">
              <w:rPr>
                <w:szCs w:val="26"/>
              </w:rPr>
              <w:t>Admin</w:t>
            </w:r>
          </w:p>
        </w:tc>
      </w:tr>
    </w:tbl>
    <w:p w14:paraId="0B09AEFB" w14:textId="6A23D231" w:rsidR="00D1175E" w:rsidRDefault="00D77ED2" w:rsidP="00D77ED2">
      <w:pPr>
        <w:pStyle w:val="Caption"/>
      </w:pPr>
      <w:bookmarkStart w:id="49" w:name="_Toc213443324"/>
      <w:r>
        <w:t xml:space="preserve">Bảng </w:t>
      </w:r>
      <w:fldSimple w:instr=" STYLEREF 1 \s ">
        <w:r w:rsidR="003127E2">
          <w:rPr>
            <w:noProof/>
          </w:rPr>
          <w:t>3</w:t>
        </w:r>
      </w:fldSimple>
      <w:r w:rsidR="00806A8E">
        <w:t>.</w:t>
      </w:r>
      <w:fldSimple w:instr=" SEQ Bảng \* ARABIC \s 1 ">
        <w:r w:rsidR="003127E2">
          <w:rPr>
            <w:noProof/>
          </w:rPr>
          <w:t>2</w:t>
        </w:r>
      </w:fldSimple>
      <w:r>
        <w:t xml:space="preserve"> Danh sách Use Cases</w:t>
      </w:r>
      <w:bookmarkEnd w:id="49"/>
    </w:p>
    <w:p w14:paraId="5137AC98" w14:textId="3371CDB0" w:rsidR="00751C1F" w:rsidRDefault="00751C1F" w:rsidP="00751C1F">
      <w:pPr>
        <w:pStyle w:val="Heading1"/>
        <w:rPr>
          <w:lang w:val="en-US"/>
        </w:rPr>
      </w:pPr>
      <w:bookmarkStart w:id="50" w:name="_Toc213461006"/>
      <w:r>
        <w:rPr>
          <w:lang w:val="en-US"/>
        </w:rPr>
        <w:lastRenderedPageBreak/>
        <w:t>THIẾT KẾ YÊU CẦU</w:t>
      </w:r>
      <w:bookmarkEnd w:id="50"/>
    </w:p>
    <w:p w14:paraId="2FECB1F4" w14:textId="26027FDF" w:rsidR="00751C1F" w:rsidRDefault="00751C1F" w:rsidP="00751C1F">
      <w:pPr>
        <w:pStyle w:val="Heading2"/>
      </w:pPr>
      <w:bookmarkStart w:id="51" w:name="_Toc213461007"/>
      <w:r>
        <w:t>Sơ đồ Use Case tổng quát</w:t>
      </w:r>
      <w:bookmarkEnd w:id="51"/>
    </w:p>
    <w:p w14:paraId="0C377567" w14:textId="1FEBB05B" w:rsidR="00CA38A3" w:rsidRDefault="002C5EA5" w:rsidP="003F5034">
      <w:r w:rsidRPr="002C5EA5">
        <w:t>Dựa trên bảng tổng hợp các Use Case cùng với bảng liệt kê các tác nhân đã được trình bày ở phần trước, tôi sẽ tiến hành xây dựng một sơ đồ Use Case tổng quát. Sơ đồ này sẽ đóng vai trò minh họa trực quan các chức năng chính của hệ thống và thể hiện rõ những hành động, tương tác mà từng tác nhân có thể thực hiện. Qua đó, giúp hình dung một cách tổng thể mối quan hệ giữa người dùng hoặc các thành phần bên ngoài với hệ thống mà tôi dự kiến phát triển trong phạm vi của dự án này.</w:t>
      </w:r>
    </w:p>
    <w:p w14:paraId="796AC85C" w14:textId="10957500" w:rsidR="006A525F" w:rsidRDefault="006A525F" w:rsidP="006A525F">
      <w:pPr>
        <w:ind w:firstLine="0"/>
      </w:pPr>
      <w:r w:rsidRPr="006A525F">
        <w:drawing>
          <wp:inline distT="0" distB="0" distL="0" distR="0" wp14:anchorId="4C7F6CDE" wp14:editId="0BE0B7FA">
            <wp:extent cx="5791835" cy="2751455"/>
            <wp:effectExtent l="0" t="0" r="0" b="0"/>
            <wp:docPr id="145236771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67712" name="Picture 1" descr="A diagram of a diagram&#10;&#10;AI-generated content may be incorrect."/>
                    <pic:cNvPicPr/>
                  </pic:nvPicPr>
                  <pic:blipFill>
                    <a:blip r:embed="rId21"/>
                    <a:stretch>
                      <a:fillRect/>
                    </a:stretch>
                  </pic:blipFill>
                  <pic:spPr>
                    <a:xfrm>
                      <a:off x="0" y="0"/>
                      <a:ext cx="5791835" cy="2751455"/>
                    </a:xfrm>
                    <a:prstGeom prst="rect">
                      <a:avLst/>
                    </a:prstGeom>
                  </pic:spPr>
                </pic:pic>
              </a:graphicData>
            </a:graphic>
          </wp:inline>
        </w:drawing>
      </w:r>
    </w:p>
    <w:p w14:paraId="7B5539FF" w14:textId="2D274FE5" w:rsidR="006A525F" w:rsidRPr="00366A95" w:rsidRDefault="006A525F" w:rsidP="006A525F">
      <w:pPr>
        <w:pStyle w:val="Caption"/>
      </w:pPr>
      <w:bookmarkStart w:id="52" w:name="_Toc213461023"/>
      <w:r w:rsidRPr="006D068F">
        <w:t xml:space="preserve">Hình </w:t>
      </w:r>
      <w:r>
        <w:t>4</w:t>
      </w:r>
      <w:r w:rsidRPr="006D068F">
        <w:t xml:space="preserve">. </w:t>
      </w:r>
      <w:r w:rsidRPr="006D068F">
        <w:fldChar w:fldCharType="begin"/>
      </w:r>
      <w:r w:rsidRPr="006D068F">
        <w:instrText xml:space="preserve"> SEQ Hình_5. \* ARABIC </w:instrText>
      </w:r>
      <w:r w:rsidRPr="006D068F">
        <w:fldChar w:fldCharType="separate"/>
      </w:r>
      <w:r>
        <w:rPr>
          <w:noProof/>
        </w:rPr>
        <w:t>1</w:t>
      </w:r>
      <w:r w:rsidRPr="006D068F">
        <w:fldChar w:fldCharType="end"/>
      </w:r>
      <w:r w:rsidRPr="006D068F">
        <w:t xml:space="preserve">: </w:t>
      </w:r>
      <w:r>
        <w:t>Sơ đồ use case tổng quát</w:t>
      </w:r>
      <w:bookmarkEnd w:id="52"/>
    </w:p>
    <w:p w14:paraId="53DFD8DE" w14:textId="3E507021" w:rsidR="001D3A30" w:rsidRDefault="001D3A30">
      <w:pPr>
        <w:rPr>
          <w:b/>
          <w:sz w:val="28"/>
          <w:szCs w:val="28"/>
        </w:rPr>
      </w:pPr>
    </w:p>
    <w:p w14:paraId="1E118D4D" w14:textId="7D7385C5" w:rsidR="00751C1F" w:rsidRDefault="00751C1F" w:rsidP="00751C1F">
      <w:pPr>
        <w:pStyle w:val="Heading2"/>
      </w:pPr>
      <w:bookmarkStart w:id="53" w:name="_Toc213461008"/>
      <w:r>
        <w:t>Đặc tả Use Case</w:t>
      </w:r>
      <w:bookmarkEnd w:id="53"/>
    </w:p>
    <w:p w14:paraId="231CAAE7" w14:textId="5F60E0AF" w:rsidR="006E33D4" w:rsidRDefault="00747162" w:rsidP="003F5034">
      <w:pPr>
        <w:pStyle w:val="Heading3"/>
      </w:pPr>
      <w:bookmarkStart w:id="54" w:name="_Toc213461009"/>
      <w:r>
        <w:t>Đặc tả UC01 –</w:t>
      </w:r>
      <w:r w:rsidR="00455340">
        <w:t xml:space="preserve"> Đ</w:t>
      </w:r>
      <w:r w:rsidR="003F5034">
        <w:t>ăng nhập</w:t>
      </w:r>
      <w:bookmarkEnd w:id="54"/>
    </w:p>
    <w:tbl>
      <w:tblPr>
        <w:tblW w:w="9403" w:type="dxa"/>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2402"/>
        <w:gridCol w:w="7001"/>
      </w:tblGrid>
      <w:tr w:rsidR="003F5034" w:rsidRPr="003F5034" w14:paraId="73A37C06" w14:textId="77777777" w:rsidTr="006D068F">
        <w:trPr>
          <w:tblHeader/>
        </w:trPr>
        <w:tc>
          <w:tcPr>
            <w:tcW w:w="2402" w:type="dxa"/>
            <w:tcBorders>
              <w:top w:val="single" w:sz="6" w:space="0" w:color="auto"/>
              <w:left w:val="single" w:sz="6" w:space="0" w:color="auto"/>
              <w:bottom w:val="single" w:sz="6" w:space="0" w:color="auto"/>
              <w:right w:val="single" w:sz="6" w:space="0" w:color="auto"/>
            </w:tcBorders>
            <w:vAlign w:val="center"/>
            <w:hideMark/>
          </w:tcPr>
          <w:p w14:paraId="471FED80" w14:textId="77777777" w:rsidR="003F5034" w:rsidRPr="003F5034" w:rsidRDefault="003F5034" w:rsidP="00455340">
            <w:pPr>
              <w:ind w:firstLine="0"/>
              <w:jc w:val="left"/>
              <w:rPr>
                <w:b/>
                <w:bCs/>
              </w:rPr>
            </w:pPr>
            <w:r w:rsidRPr="003F5034">
              <w:rPr>
                <w:b/>
                <w:bCs/>
              </w:rPr>
              <w:t>ID</w:t>
            </w:r>
          </w:p>
        </w:tc>
        <w:tc>
          <w:tcPr>
            <w:tcW w:w="7001" w:type="dxa"/>
            <w:tcBorders>
              <w:top w:val="single" w:sz="6" w:space="0" w:color="auto"/>
              <w:left w:val="single" w:sz="6" w:space="0" w:color="auto"/>
              <w:bottom w:val="single" w:sz="6" w:space="0" w:color="auto"/>
              <w:right w:val="single" w:sz="6" w:space="0" w:color="auto"/>
            </w:tcBorders>
            <w:vAlign w:val="center"/>
            <w:hideMark/>
          </w:tcPr>
          <w:p w14:paraId="2EE71F2B" w14:textId="77777777" w:rsidR="003F5034" w:rsidRPr="003F5034" w:rsidRDefault="003F5034" w:rsidP="003F5034">
            <w:pPr>
              <w:ind w:firstLine="0"/>
              <w:rPr>
                <w:b/>
                <w:bCs/>
              </w:rPr>
            </w:pPr>
            <w:r w:rsidRPr="003F5034">
              <w:rPr>
                <w:b/>
                <w:bCs/>
              </w:rPr>
              <w:t>UC01</w:t>
            </w:r>
          </w:p>
        </w:tc>
      </w:tr>
      <w:tr w:rsidR="003F5034" w:rsidRPr="003F5034" w14:paraId="27982207" w14:textId="77777777" w:rsidTr="006D068F">
        <w:tc>
          <w:tcPr>
            <w:tcW w:w="2402" w:type="dxa"/>
            <w:tcBorders>
              <w:top w:val="single" w:sz="6" w:space="0" w:color="auto"/>
              <w:left w:val="single" w:sz="6" w:space="0" w:color="auto"/>
              <w:bottom w:val="single" w:sz="6" w:space="0" w:color="auto"/>
              <w:right w:val="single" w:sz="6" w:space="0" w:color="auto"/>
            </w:tcBorders>
            <w:vAlign w:val="center"/>
            <w:hideMark/>
          </w:tcPr>
          <w:p w14:paraId="61D9F65A" w14:textId="77777777" w:rsidR="003F5034" w:rsidRPr="003F5034" w:rsidRDefault="003F5034" w:rsidP="00455340">
            <w:pPr>
              <w:ind w:firstLine="0"/>
              <w:jc w:val="left"/>
            </w:pPr>
            <w:r w:rsidRPr="003F5034">
              <w:rPr>
                <w:b/>
                <w:bCs/>
              </w:rPr>
              <w:t>Tên Use Case</w:t>
            </w:r>
          </w:p>
        </w:tc>
        <w:tc>
          <w:tcPr>
            <w:tcW w:w="7001" w:type="dxa"/>
            <w:tcBorders>
              <w:top w:val="single" w:sz="6" w:space="0" w:color="auto"/>
              <w:left w:val="single" w:sz="6" w:space="0" w:color="auto"/>
              <w:bottom w:val="single" w:sz="6" w:space="0" w:color="auto"/>
              <w:right w:val="single" w:sz="6" w:space="0" w:color="auto"/>
            </w:tcBorders>
            <w:vAlign w:val="center"/>
            <w:hideMark/>
          </w:tcPr>
          <w:p w14:paraId="01CCC46C" w14:textId="2862A71A" w:rsidR="003F5034" w:rsidRPr="003F5034" w:rsidRDefault="00455340" w:rsidP="003F5034">
            <w:pPr>
              <w:ind w:firstLine="0"/>
            </w:pPr>
            <w:r>
              <w:t>Đăng nhập</w:t>
            </w:r>
          </w:p>
        </w:tc>
      </w:tr>
      <w:tr w:rsidR="003F5034" w:rsidRPr="003F5034" w14:paraId="235BA412" w14:textId="77777777" w:rsidTr="006D068F">
        <w:tc>
          <w:tcPr>
            <w:tcW w:w="2402" w:type="dxa"/>
            <w:tcBorders>
              <w:top w:val="single" w:sz="6" w:space="0" w:color="auto"/>
              <w:left w:val="single" w:sz="6" w:space="0" w:color="auto"/>
              <w:bottom w:val="single" w:sz="6" w:space="0" w:color="auto"/>
              <w:right w:val="single" w:sz="6" w:space="0" w:color="auto"/>
            </w:tcBorders>
            <w:vAlign w:val="center"/>
            <w:hideMark/>
          </w:tcPr>
          <w:p w14:paraId="125E2244" w14:textId="77777777" w:rsidR="003F5034" w:rsidRPr="003F5034" w:rsidRDefault="003F5034" w:rsidP="00455340">
            <w:pPr>
              <w:ind w:firstLine="0"/>
              <w:jc w:val="left"/>
            </w:pPr>
            <w:r w:rsidRPr="003F5034">
              <w:rPr>
                <w:b/>
                <w:bCs/>
              </w:rPr>
              <w:lastRenderedPageBreak/>
              <w:t>Sự kiện kích hoạt</w:t>
            </w:r>
          </w:p>
        </w:tc>
        <w:tc>
          <w:tcPr>
            <w:tcW w:w="7001" w:type="dxa"/>
            <w:tcBorders>
              <w:top w:val="single" w:sz="6" w:space="0" w:color="auto"/>
              <w:left w:val="single" w:sz="6" w:space="0" w:color="auto"/>
              <w:bottom w:val="single" w:sz="6" w:space="0" w:color="auto"/>
              <w:right w:val="single" w:sz="6" w:space="0" w:color="auto"/>
            </w:tcBorders>
            <w:vAlign w:val="center"/>
            <w:hideMark/>
          </w:tcPr>
          <w:p w14:paraId="40554C44" w14:textId="1D263F8E" w:rsidR="003F5034" w:rsidRPr="003F5034" w:rsidRDefault="003F5034" w:rsidP="003F5034">
            <w:pPr>
              <w:ind w:firstLine="0"/>
            </w:pPr>
            <w:r w:rsidRPr="003F5034">
              <w:t xml:space="preserve">Người dùng click nút </w:t>
            </w:r>
            <w:r w:rsidR="00455340">
              <w:t>“Đăng nhập”</w:t>
            </w:r>
          </w:p>
        </w:tc>
      </w:tr>
      <w:tr w:rsidR="003F5034" w:rsidRPr="003F5034" w14:paraId="7CCEBD9F" w14:textId="77777777" w:rsidTr="006D068F">
        <w:tc>
          <w:tcPr>
            <w:tcW w:w="2402" w:type="dxa"/>
            <w:tcBorders>
              <w:top w:val="single" w:sz="6" w:space="0" w:color="auto"/>
              <w:left w:val="single" w:sz="6" w:space="0" w:color="auto"/>
              <w:bottom w:val="single" w:sz="6" w:space="0" w:color="auto"/>
              <w:right w:val="single" w:sz="6" w:space="0" w:color="auto"/>
            </w:tcBorders>
            <w:vAlign w:val="center"/>
            <w:hideMark/>
          </w:tcPr>
          <w:p w14:paraId="0DB21870" w14:textId="77777777" w:rsidR="003F5034" w:rsidRPr="003F5034" w:rsidRDefault="003F5034" w:rsidP="00455340">
            <w:pPr>
              <w:ind w:firstLine="0"/>
              <w:jc w:val="left"/>
            </w:pPr>
            <w:r w:rsidRPr="003F5034">
              <w:rPr>
                <w:b/>
                <w:bCs/>
              </w:rPr>
              <w:t>Tác nhân</w:t>
            </w:r>
          </w:p>
        </w:tc>
        <w:tc>
          <w:tcPr>
            <w:tcW w:w="7001" w:type="dxa"/>
            <w:tcBorders>
              <w:top w:val="single" w:sz="6" w:space="0" w:color="auto"/>
              <w:left w:val="single" w:sz="6" w:space="0" w:color="auto"/>
              <w:bottom w:val="single" w:sz="6" w:space="0" w:color="auto"/>
              <w:right w:val="single" w:sz="6" w:space="0" w:color="auto"/>
            </w:tcBorders>
            <w:vAlign w:val="center"/>
            <w:hideMark/>
          </w:tcPr>
          <w:p w14:paraId="0460489F" w14:textId="77777777" w:rsidR="003F5034" w:rsidRPr="003F5034" w:rsidRDefault="003F5034" w:rsidP="003F5034">
            <w:pPr>
              <w:ind w:firstLine="0"/>
            </w:pPr>
            <w:r w:rsidRPr="003F5034">
              <w:t>Khách hàng, Nhân viên, Quản trị viên</w:t>
            </w:r>
          </w:p>
        </w:tc>
      </w:tr>
      <w:tr w:rsidR="003F5034" w:rsidRPr="003F5034" w14:paraId="03A73678" w14:textId="77777777" w:rsidTr="006D068F">
        <w:tc>
          <w:tcPr>
            <w:tcW w:w="2402" w:type="dxa"/>
            <w:tcBorders>
              <w:top w:val="single" w:sz="6" w:space="0" w:color="auto"/>
              <w:left w:val="single" w:sz="6" w:space="0" w:color="auto"/>
              <w:bottom w:val="single" w:sz="6" w:space="0" w:color="auto"/>
              <w:right w:val="single" w:sz="6" w:space="0" w:color="auto"/>
            </w:tcBorders>
            <w:vAlign w:val="center"/>
            <w:hideMark/>
          </w:tcPr>
          <w:p w14:paraId="224D7001" w14:textId="77777777" w:rsidR="003F5034" w:rsidRPr="003F5034" w:rsidRDefault="003F5034" w:rsidP="00455340">
            <w:pPr>
              <w:ind w:firstLine="0"/>
              <w:jc w:val="left"/>
            </w:pPr>
            <w:r w:rsidRPr="003F5034">
              <w:rPr>
                <w:b/>
                <w:bCs/>
              </w:rPr>
              <w:t>Điều kiện tiên quyết</w:t>
            </w:r>
          </w:p>
        </w:tc>
        <w:tc>
          <w:tcPr>
            <w:tcW w:w="7001" w:type="dxa"/>
            <w:tcBorders>
              <w:top w:val="single" w:sz="6" w:space="0" w:color="auto"/>
              <w:left w:val="single" w:sz="6" w:space="0" w:color="auto"/>
              <w:bottom w:val="single" w:sz="6" w:space="0" w:color="auto"/>
              <w:right w:val="single" w:sz="6" w:space="0" w:color="auto"/>
            </w:tcBorders>
            <w:vAlign w:val="center"/>
            <w:hideMark/>
          </w:tcPr>
          <w:p w14:paraId="0FCE97EE" w14:textId="1B2D0903" w:rsidR="003F5034" w:rsidRPr="003F5034" w:rsidRDefault="003F5034" w:rsidP="003F5034">
            <w:pPr>
              <w:ind w:firstLine="0"/>
            </w:pPr>
            <w:r w:rsidRPr="003F5034">
              <w:t>Hệ thống sẵn sàng hoạt động</w:t>
            </w:r>
          </w:p>
        </w:tc>
      </w:tr>
      <w:tr w:rsidR="003F5034" w:rsidRPr="003F5034" w14:paraId="4DE68199" w14:textId="77777777" w:rsidTr="006D068F">
        <w:tc>
          <w:tcPr>
            <w:tcW w:w="2402" w:type="dxa"/>
            <w:tcBorders>
              <w:top w:val="single" w:sz="6" w:space="0" w:color="auto"/>
              <w:left w:val="single" w:sz="6" w:space="0" w:color="auto"/>
              <w:bottom w:val="single" w:sz="6" w:space="0" w:color="auto"/>
              <w:right w:val="single" w:sz="6" w:space="0" w:color="auto"/>
            </w:tcBorders>
            <w:vAlign w:val="center"/>
            <w:hideMark/>
          </w:tcPr>
          <w:p w14:paraId="40E14521" w14:textId="77777777" w:rsidR="003F5034" w:rsidRPr="003F5034" w:rsidRDefault="003F5034" w:rsidP="00455340">
            <w:pPr>
              <w:ind w:firstLine="0"/>
              <w:jc w:val="left"/>
            </w:pPr>
            <w:r w:rsidRPr="003F5034">
              <w:rPr>
                <w:b/>
                <w:bCs/>
              </w:rPr>
              <w:t>Điều kiện sau</w:t>
            </w:r>
          </w:p>
        </w:tc>
        <w:tc>
          <w:tcPr>
            <w:tcW w:w="7001" w:type="dxa"/>
            <w:tcBorders>
              <w:top w:val="single" w:sz="6" w:space="0" w:color="auto"/>
              <w:left w:val="single" w:sz="6" w:space="0" w:color="auto"/>
              <w:bottom w:val="single" w:sz="6" w:space="0" w:color="auto"/>
              <w:right w:val="single" w:sz="6" w:space="0" w:color="auto"/>
            </w:tcBorders>
            <w:vAlign w:val="center"/>
            <w:hideMark/>
          </w:tcPr>
          <w:p w14:paraId="1D25CAEC" w14:textId="77777777" w:rsidR="003F5034" w:rsidRPr="003F5034" w:rsidRDefault="003F5034" w:rsidP="003F5034">
            <w:pPr>
              <w:ind w:firstLine="0"/>
            </w:pPr>
            <w:r w:rsidRPr="003F5034">
              <w:t>Người dùng đã xác thực, nhận JWT token, có thể truy cập các chức năng phù hợp</w:t>
            </w:r>
          </w:p>
        </w:tc>
      </w:tr>
      <w:tr w:rsidR="003F5034" w:rsidRPr="003F5034" w14:paraId="5C6DD296" w14:textId="77777777" w:rsidTr="006D068F">
        <w:tc>
          <w:tcPr>
            <w:tcW w:w="2402" w:type="dxa"/>
            <w:tcBorders>
              <w:top w:val="single" w:sz="6" w:space="0" w:color="auto"/>
              <w:left w:val="single" w:sz="6" w:space="0" w:color="auto"/>
              <w:bottom w:val="single" w:sz="6" w:space="0" w:color="auto"/>
              <w:right w:val="single" w:sz="6" w:space="0" w:color="auto"/>
            </w:tcBorders>
            <w:vAlign w:val="center"/>
            <w:hideMark/>
          </w:tcPr>
          <w:p w14:paraId="1F069776" w14:textId="77777777" w:rsidR="003F5034" w:rsidRPr="003F5034" w:rsidRDefault="003F5034" w:rsidP="00455340">
            <w:pPr>
              <w:ind w:firstLine="0"/>
              <w:jc w:val="left"/>
            </w:pPr>
            <w:r w:rsidRPr="003F5034">
              <w:rPr>
                <w:b/>
                <w:bCs/>
              </w:rPr>
              <w:t>Luồng sự kiện - Tác nhân</w:t>
            </w:r>
          </w:p>
        </w:tc>
        <w:tc>
          <w:tcPr>
            <w:tcW w:w="7001" w:type="dxa"/>
            <w:tcBorders>
              <w:top w:val="single" w:sz="6" w:space="0" w:color="auto"/>
              <w:left w:val="single" w:sz="6" w:space="0" w:color="auto"/>
              <w:bottom w:val="single" w:sz="6" w:space="0" w:color="auto"/>
              <w:right w:val="single" w:sz="6" w:space="0" w:color="auto"/>
            </w:tcBorders>
            <w:vAlign w:val="center"/>
            <w:hideMark/>
          </w:tcPr>
          <w:p w14:paraId="2F405A86" w14:textId="70942795" w:rsidR="006D068F" w:rsidRDefault="003F5034" w:rsidP="003F5034">
            <w:pPr>
              <w:ind w:firstLine="0"/>
            </w:pPr>
            <w:r w:rsidRPr="003F5034">
              <w:t xml:space="preserve">1. Click nút </w:t>
            </w:r>
            <w:r w:rsidR="00455340">
              <w:t>“Đăng nhập”</w:t>
            </w:r>
          </w:p>
          <w:p w14:paraId="73FE6589" w14:textId="77777777" w:rsidR="006D068F" w:rsidRDefault="003F5034" w:rsidP="003F5034">
            <w:pPr>
              <w:ind w:firstLine="0"/>
            </w:pPr>
            <w:r w:rsidRPr="003F5034">
              <w:t>2. Nhập username/email và password</w:t>
            </w:r>
          </w:p>
          <w:p w14:paraId="5AED4B47" w14:textId="02CC2933" w:rsidR="003F5034" w:rsidRPr="003F5034" w:rsidRDefault="003F5034" w:rsidP="003F5034">
            <w:pPr>
              <w:ind w:firstLine="0"/>
            </w:pPr>
            <w:r w:rsidRPr="003F5034">
              <w:t xml:space="preserve">3. Click nút </w:t>
            </w:r>
            <w:r w:rsidR="00455340">
              <w:t>“Đăng nhập”</w:t>
            </w:r>
          </w:p>
        </w:tc>
      </w:tr>
      <w:tr w:rsidR="003F5034" w:rsidRPr="003F5034" w14:paraId="378E4653" w14:textId="77777777" w:rsidTr="006D068F">
        <w:tc>
          <w:tcPr>
            <w:tcW w:w="2402" w:type="dxa"/>
            <w:tcBorders>
              <w:top w:val="single" w:sz="6" w:space="0" w:color="auto"/>
              <w:left w:val="single" w:sz="6" w:space="0" w:color="auto"/>
              <w:bottom w:val="single" w:sz="6" w:space="0" w:color="auto"/>
              <w:right w:val="single" w:sz="6" w:space="0" w:color="auto"/>
            </w:tcBorders>
            <w:vAlign w:val="center"/>
            <w:hideMark/>
          </w:tcPr>
          <w:p w14:paraId="7C349EA1" w14:textId="77777777" w:rsidR="003F5034" w:rsidRPr="003F5034" w:rsidRDefault="003F5034" w:rsidP="00455340">
            <w:pPr>
              <w:ind w:firstLine="0"/>
              <w:jc w:val="left"/>
            </w:pPr>
            <w:r w:rsidRPr="003F5034">
              <w:rPr>
                <w:b/>
                <w:bCs/>
              </w:rPr>
              <w:t>Luồng sự kiện - Hệ thống</w:t>
            </w:r>
          </w:p>
        </w:tc>
        <w:tc>
          <w:tcPr>
            <w:tcW w:w="7001" w:type="dxa"/>
            <w:tcBorders>
              <w:top w:val="single" w:sz="6" w:space="0" w:color="auto"/>
              <w:left w:val="single" w:sz="6" w:space="0" w:color="auto"/>
              <w:bottom w:val="single" w:sz="6" w:space="0" w:color="auto"/>
              <w:right w:val="single" w:sz="6" w:space="0" w:color="auto"/>
            </w:tcBorders>
            <w:vAlign w:val="center"/>
            <w:hideMark/>
          </w:tcPr>
          <w:p w14:paraId="79D1C61E" w14:textId="77777777" w:rsidR="006D068F" w:rsidRDefault="003F5034" w:rsidP="003F5034">
            <w:pPr>
              <w:ind w:firstLine="0"/>
            </w:pPr>
            <w:r w:rsidRPr="003F5034">
              <w:t>1. Kiểm tra hợp lệ dữ liệu nhập liệu</w:t>
            </w:r>
          </w:p>
          <w:p w14:paraId="41092417" w14:textId="77777777" w:rsidR="006D068F" w:rsidRDefault="003F5034" w:rsidP="003F5034">
            <w:pPr>
              <w:ind w:firstLine="0"/>
            </w:pPr>
            <w:r w:rsidRPr="003F5034">
              <w:t>2. Xác minh tài khoản trong database</w:t>
            </w:r>
          </w:p>
          <w:p w14:paraId="4F372375" w14:textId="77777777" w:rsidR="006D068F" w:rsidRDefault="003F5034" w:rsidP="003F5034">
            <w:pPr>
              <w:ind w:firstLine="0"/>
            </w:pPr>
            <w:r w:rsidRPr="003F5034">
              <w:t>3. Tạo hoặc cập nhật JWT token</w:t>
            </w:r>
          </w:p>
          <w:p w14:paraId="09B67409" w14:textId="62473F2B" w:rsidR="003F5034" w:rsidRPr="003F5034" w:rsidRDefault="003F5034" w:rsidP="003F5034">
            <w:pPr>
              <w:ind w:firstLine="0"/>
            </w:pPr>
            <w:r w:rsidRPr="003F5034">
              <w:t>4. Chuyển hướng đến dashboard</w:t>
            </w:r>
            <w:r w:rsidR="00455340">
              <w:t xml:space="preserve"> hoặc trang chat tùy phân quyền</w:t>
            </w:r>
          </w:p>
        </w:tc>
      </w:tr>
      <w:tr w:rsidR="003F5034" w:rsidRPr="003F5034" w14:paraId="5950A1BA" w14:textId="77777777" w:rsidTr="006D068F">
        <w:tc>
          <w:tcPr>
            <w:tcW w:w="2402" w:type="dxa"/>
            <w:tcBorders>
              <w:top w:val="single" w:sz="6" w:space="0" w:color="auto"/>
              <w:left w:val="single" w:sz="6" w:space="0" w:color="auto"/>
              <w:bottom w:val="single" w:sz="6" w:space="0" w:color="auto"/>
              <w:right w:val="single" w:sz="6" w:space="0" w:color="auto"/>
            </w:tcBorders>
            <w:vAlign w:val="center"/>
            <w:hideMark/>
          </w:tcPr>
          <w:p w14:paraId="682CBBD0" w14:textId="77777777" w:rsidR="003F5034" w:rsidRPr="003F5034" w:rsidRDefault="003F5034" w:rsidP="00455340">
            <w:pPr>
              <w:ind w:firstLine="0"/>
              <w:jc w:val="left"/>
            </w:pPr>
            <w:r w:rsidRPr="003F5034">
              <w:rPr>
                <w:b/>
                <w:bCs/>
              </w:rPr>
              <w:t>Nguồn sự kiện ngoại lệ</w:t>
            </w:r>
          </w:p>
        </w:tc>
        <w:tc>
          <w:tcPr>
            <w:tcW w:w="7001" w:type="dxa"/>
            <w:tcBorders>
              <w:top w:val="single" w:sz="6" w:space="0" w:color="auto"/>
              <w:left w:val="single" w:sz="6" w:space="0" w:color="auto"/>
              <w:bottom w:val="single" w:sz="6" w:space="0" w:color="auto"/>
              <w:right w:val="single" w:sz="6" w:space="0" w:color="auto"/>
            </w:tcBorders>
            <w:vAlign w:val="center"/>
            <w:hideMark/>
          </w:tcPr>
          <w:p w14:paraId="172DF65A" w14:textId="131AD204" w:rsidR="003F5034" w:rsidRPr="003F5034" w:rsidRDefault="003F5034" w:rsidP="003F5034">
            <w:pPr>
              <w:ind w:firstLine="0"/>
            </w:pPr>
            <w:r w:rsidRPr="003F5034">
              <w:t>Dữ liệu không hợp lệ, tài khoản không tồn tại,</w:t>
            </w:r>
            <w:r w:rsidR="00455340">
              <w:t xml:space="preserve"> </w:t>
            </w:r>
            <w:r w:rsidRPr="003F5034">
              <w:t>password sai, server lỗi</w:t>
            </w:r>
          </w:p>
        </w:tc>
      </w:tr>
    </w:tbl>
    <w:p w14:paraId="4E9A20A8" w14:textId="77777777" w:rsidR="003F5034" w:rsidRPr="003F5034" w:rsidRDefault="003F5034" w:rsidP="003F5034">
      <w:pPr>
        <w:ind w:firstLine="0"/>
      </w:pPr>
    </w:p>
    <w:p w14:paraId="7C9F59A9" w14:textId="6A815CBA" w:rsidR="00AE72C5" w:rsidRDefault="00342C71" w:rsidP="00342C71">
      <w:pPr>
        <w:pStyle w:val="Caption"/>
      </w:pPr>
      <w:bookmarkStart w:id="55" w:name="_Toc213443325"/>
      <w:r>
        <w:t xml:space="preserve">Bảng </w:t>
      </w:r>
      <w:fldSimple w:instr=" STYLEREF 1 \s ">
        <w:r w:rsidR="003127E2">
          <w:rPr>
            <w:noProof/>
          </w:rPr>
          <w:t>4</w:t>
        </w:r>
      </w:fldSimple>
      <w:r w:rsidR="00806A8E">
        <w:t>.</w:t>
      </w:r>
      <w:fldSimple w:instr=" SEQ Bảng \* ARABIC \s 1 ">
        <w:r w:rsidR="003127E2">
          <w:rPr>
            <w:noProof/>
          </w:rPr>
          <w:t>1</w:t>
        </w:r>
      </w:fldSimple>
      <w:r>
        <w:t xml:space="preserve"> Đặc tả UC01 – </w:t>
      </w:r>
      <w:bookmarkEnd w:id="55"/>
      <w:r w:rsidR="004C26CE">
        <w:t>Đăng nhập</w:t>
      </w:r>
    </w:p>
    <w:p w14:paraId="01CC5929" w14:textId="4EFE401C" w:rsidR="004C26CE" w:rsidRDefault="004C26CE" w:rsidP="004C26CE">
      <w:pPr>
        <w:pStyle w:val="Heading3"/>
      </w:pPr>
      <w:bookmarkStart w:id="56" w:name="_Toc213461010"/>
      <w:r>
        <w:t xml:space="preserve">Đặc tả UC01 – Đăng </w:t>
      </w:r>
      <w:r>
        <w:t>ký</w:t>
      </w:r>
      <w:bookmarkEnd w:id="56"/>
    </w:p>
    <w:tbl>
      <w:tblPr>
        <w:tblW w:w="9403" w:type="dxa"/>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2402"/>
        <w:gridCol w:w="7001"/>
      </w:tblGrid>
      <w:tr w:rsidR="004C26CE" w:rsidRPr="003F5034" w14:paraId="52FD9F82" w14:textId="77777777" w:rsidTr="00502359">
        <w:trPr>
          <w:tblHeader/>
        </w:trPr>
        <w:tc>
          <w:tcPr>
            <w:tcW w:w="2402" w:type="dxa"/>
            <w:tcBorders>
              <w:top w:val="single" w:sz="6" w:space="0" w:color="auto"/>
              <w:left w:val="single" w:sz="6" w:space="0" w:color="auto"/>
              <w:bottom w:val="single" w:sz="6" w:space="0" w:color="auto"/>
              <w:right w:val="single" w:sz="6" w:space="0" w:color="auto"/>
            </w:tcBorders>
            <w:vAlign w:val="center"/>
            <w:hideMark/>
          </w:tcPr>
          <w:p w14:paraId="178525CE" w14:textId="77777777" w:rsidR="004C26CE" w:rsidRPr="003F5034" w:rsidRDefault="004C26CE" w:rsidP="00502359">
            <w:pPr>
              <w:ind w:firstLine="0"/>
              <w:jc w:val="left"/>
              <w:rPr>
                <w:b/>
                <w:bCs/>
              </w:rPr>
            </w:pPr>
            <w:r w:rsidRPr="003F5034">
              <w:rPr>
                <w:b/>
                <w:bCs/>
              </w:rPr>
              <w:t>ID</w:t>
            </w:r>
          </w:p>
        </w:tc>
        <w:tc>
          <w:tcPr>
            <w:tcW w:w="7001" w:type="dxa"/>
            <w:tcBorders>
              <w:top w:val="single" w:sz="6" w:space="0" w:color="auto"/>
              <w:left w:val="single" w:sz="6" w:space="0" w:color="auto"/>
              <w:bottom w:val="single" w:sz="6" w:space="0" w:color="auto"/>
              <w:right w:val="single" w:sz="6" w:space="0" w:color="auto"/>
            </w:tcBorders>
            <w:vAlign w:val="center"/>
            <w:hideMark/>
          </w:tcPr>
          <w:p w14:paraId="6A08143F" w14:textId="723A6885" w:rsidR="004C26CE" w:rsidRPr="003F5034" w:rsidRDefault="004C26CE" w:rsidP="00502359">
            <w:pPr>
              <w:ind w:firstLine="0"/>
              <w:rPr>
                <w:b/>
                <w:bCs/>
              </w:rPr>
            </w:pPr>
            <w:r w:rsidRPr="003F5034">
              <w:rPr>
                <w:b/>
                <w:bCs/>
              </w:rPr>
              <w:t>UC0</w:t>
            </w:r>
            <w:r>
              <w:rPr>
                <w:b/>
                <w:bCs/>
              </w:rPr>
              <w:t>2</w:t>
            </w:r>
          </w:p>
        </w:tc>
      </w:tr>
      <w:tr w:rsidR="004C26CE" w:rsidRPr="003F5034" w14:paraId="4AB682A7" w14:textId="77777777" w:rsidTr="00502359">
        <w:tc>
          <w:tcPr>
            <w:tcW w:w="2402" w:type="dxa"/>
            <w:tcBorders>
              <w:top w:val="single" w:sz="6" w:space="0" w:color="auto"/>
              <w:left w:val="single" w:sz="6" w:space="0" w:color="auto"/>
              <w:bottom w:val="single" w:sz="6" w:space="0" w:color="auto"/>
              <w:right w:val="single" w:sz="6" w:space="0" w:color="auto"/>
            </w:tcBorders>
            <w:vAlign w:val="center"/>
            <w:hideMark/>
          </w:tcPr>
          <w:p w14:paraId="66DD2A45" w14:textId="77777777" w:rsidR="004C26CE" w:rsidRPr="003F5034" w:rsidRDefault="004C26CE" w:rsidP="00502359">
            <w:pPr>
              <w:ind w:firstLine="0"/>
              <w:jc w:val="left"/>
            </w:pPr>
            <w:r w:rsidRPr="003F5034">
              <w:rPr>
                <w:b/>
                <w:bCs/>
              </w:rPr>
              <w:t>Tên Use Case</w:t>
            </w:r>
          </w:p>
        </w:tc>
        <w:tc>
          <w:tcPr>
            <w:tcW w:w="7001" w:type="dxa"/>
            <w:tcBorders>
              <w:top w:val="single" w:sz="6" w:space="0" w:color="auto"/>
              <w:left w:val="single" w:sz="6" w:space="0" w:color="auto"/>
              <w:bottom w:val="single" w:sz="6" w:space="0" w:color="auto"/>
              <w:right w:val="single" w:sz="6" w:space="0" w:color="auto"/>
            </w:tcBorders>
            <w:vAlign w:val="center"/>
            <w:hideMark/>
          </w:tcPr>
          <w:p w14:paraId="4DAB966C" w14:textId="66D92B79" w:rsidR="004C26CE" w:rsidRPr="003F5034" w:rsidRDefault="004C26CE" w:rsidP="00502359">
            <w:pPr>
              <w:ind w:firstLine="0"/>
            </w:pPr>
            <w:r>
              <w:t xml:space="preserve">Đăng </w:t>
            </w:r>
            <w:r>
              <w:t>ký</w:t>
            </w:r>
          </w:p>
        </w:tc>
      </w:tr>
      <w:tr w:rsidR="004C26CE" w:rsidRPr="003F5034" w14:paraId="5B573B02" w14:textId="77777777" w:rsidTr="00502359">
        <w:tc>
          <w:tcPr>
            <w:tcW w:w="2402" w:type="dxa"/>
            <w:tcBorders>
              <w:top w:val="single" w:sz="6" w:space="0" w:color="auto"/>
              <w:left w:val="single" w:sz="6" w:space="0" w:color="auto"/>
              <w:bottom w:val="single" w:sz="6" w:space="0" w:color="auto"/>
              <w:right w:val="single" w:sz="6" w:space="0" w:color="auto"/>
            </w:tcBorders>
            <w:vAlign w:val="center"/>
            <w:hideMark/>
          </w:tcPr>
          <w:p w14:paraId="56BF1D34" w14:textId="77777777" w:rsidR="004C26CE" w:rsidRPr="003F5034" w:rsidRDefault="004C26CE" w:rsidP="00502359">
            <w:pPr>
              <w:ind w:firstLine="0"/>
              <w:jc w:val="left"/>
            </w:pPr>
            <w:r w:rsidRPr="003F5034">
              <w:rPr>
                <w:b/>
                <w:bCs/>
              </w:rPr>
              <w:t>Sự kiện kích hoạt</w:t>
            </w:r>
          </w:p>
        </w:tc>
        <w:tc>
          <w:tcPr>
            <w:tcW w:w="7001" w:type="dxa"/>
            <w:tcBorders>
              <w:top w:val="single" w:sz="6" w:space="0" w:color="auto"/>
              <w:left w:val="single" w:sz="6" w:space="0" w:color="auto"/>
              <w:bottom w:val="single" w:sz="6" w:space="0" w:color="auto"/>
              <w:right w:val="single" w:sz="6" w:space="0" w:color="auto"/>
            </w:tcBorders>
            <w:vAlign w:val="center"/>
            <w:hideMark/>
          </w:tcPr>
          <w:p w14:paraId="7CD03A3D" w14:textId="5957BD73" w:rsidR="004C26CE" w:rsidRPr="003F5034" w:rsidRDefault="004C26CE" w:rsidP="00502359">
            <w:pPr>
              <w:ind w:firstLine="0"/>
            </w:pPr>
            <w:r w:rsidRPr="003F5034">
              <w:t xml:space="preserve">Người dùng click nút </w:t>
            </w:r>
            <w:r>
              <w:t>“</w:t>
            </w:r>
            <w:r>
              <w:t>Đăng ký ngay</w:t>
            </w:r>
            <w:r>
              <w:t>”</w:t>
            </w:r>
            <w:r>
              <w:t xml:space="preserve"> ở trang đăng nhập</w:t>
            </w:r>
          </w:p>
        </w:tc>
      </w:tr>
      <w:tr w:rsidR="004C26CE" w:rsidRPr="003F5034" w14:paraId="26C2C9E1" w14:textId="77777777" w:rsidTr="00502359">
        <w:tc>
          <w:tcPr>
            <w:tcW w:w="2402" w:type="dxa"/>
            <w:tcBorders>
              <w:top w:val="single" w:sz="6" w:space="0" w:color="auto"/>
              <w:left w:val="single" w:sz="6" w:space="0" w:color="auto"/>
              <w:bottom w:val="single" w:sz="6" w:space="0" w:color="auto"/>
              <w:right w:val="single" w:sz="6" w:space="0" w:color="auto"/>
            </w:tcBorders>
            <w:vAlign w:val="center"/>
            <w:hideMark/>
          </w:tcPr>
          <w:p w14:paraId="3C7F9784" w14:textId="77777777" w:rsidR="004C26CE" w:rsidRPr="003F5034" w:rsidRDefault="004C26CE" w:rsidP="00502359">
            <w:pPr>
              <w:ind w:firstLine="0"/>
              <w:jc w:val="left"/>
            </w:pPr>
            <w:r w:rsidRPr="003F5034">
              <w:rPr>
                <w:b/>
                <w:bCs/>
              </w:rPr>
              <w:lastRenderedPageBreak/>
              <w:t>Tác nhân</w:t>
            </w:r>
          </w:p>
        </w:tc>
        <w:tc>
          <w:tcPr>
            <w:tcW w:w="7001" w:type="dxa"/>
            <w:tcBorders>
              <w:top w:val="single" w:sz="6" w:space="0" w:color="auto"/>
              <w:left w:val="single" w:sz="6" w:space="0" w:color="auto"/>
              <w:bottom w:val="single" w:sz="6" w:space="0" w:color="auto"/>
              <w:right w:val="single" w:sz="6" w:space="0" w:color="auto"/>
            </w:tcBorders>
            <w:vAlign w:val="center"/>
            <w:hideMark/>
          </w:tcPr>
          <w:p w14:paraId="05E469FD" w14:textId="3EF8C64C" w:rsidR="004C26CE" w:rsidRPr="003F5034" w:rsidRDefault="004C26CE" w:rsidP="00502359">
            <w:pPr>
              <w:ind w:firstLine="0"/>
            </w:pPr>
            <w:r>
              <w:t>Khách hàng</w:t>
            </w:r>
          </w:p>
        </w:tc>
      </w:tr>
      <w:tr w:rsidR="004C26CE" w:rsidRPr="003F5034" w14:paraId="6540B3CF" w14:textId="77777777" w:rsidTr="00502359">
        <w:tc>
          <w:tcPr>
            <w:tcW w:w="2402" w:type="dxa"/>
            <w:tcBorders>
              <w:top w:val="single" w:sz="6" w:space="0" w:color="auto"/>
              <w:left w:val="single" w:sz="6" w:space="0" w:color="auto"/>
              <w:bottom w:val="single" w:sz="6" w:space="0" w:color="auto"/>
              <w:right w:val="single" w:sz="6" w:space="0" w:color="auto"/>
            </w:tcBorders>
            <w:vAlign w:val="center"/>
            <w:hideMark/>
          </w:tcPr>
          <w:p w14:paraId="19C794B5" w14:textId="77777777" w:rsidR="004C26CE" w:rsidRPr="003F5034" w:rsidRDefault="004C26CE" w:rsidP="00502359">
            <w:pPr>
              <w:ind w:firstLine="0"/>
              <w:jc w:val="left"/>
            </w:pPr>
            <w:r w:rsidRPr="003F5034">
              <w:rPr>
                <w:b/>
                <w:bCs/>
              </w:rPr>
              <w:t>Điều kiện tiên quyết</w:t>
            </w:r>
          </w:p>
        </w:tc>
        <w:tc>
          <w:tcPr>
            <w:tcW w:w="7001" w:type="dxa"/>
            <w:tcBorders>
              <w:top w:val="single" w:sz="6" w:space="0" w:color="auto"/>
              <w:left w:val="single" w:sz="6" w:space="0" w:color="auto"/>
              <w:bottom w:val="single" w:sz="6" w:space="0" w:color="auto"/>
              <w:right w:val="single" w:sz="6" w:space="0" w:color="auto"/>
            </w:tcBorders>
            <w:vAlign w:val="center"/>
            <w:hideMark/>
          </w:tcPr>
          <w:p w14:paraId="18A0A0AC" w14:textId="57A55EB3" w:rsidR="004C26CE" w:rsidRPr="003F5034" w:rsidRDefault="004C26CE" w:rsidP="00502359">
            <w:pPr>
              <w:ind w:firstLine="0"/>
            </w:pPr>
            <w:r w:rsidRPr="003F5034">
              <w:t>Hệ thống sẵn sàng hoạt động</w:t>
            </w:r>
          </w:p>
        </w:tc>
      </w:tr>
      <w:tr w:rsidR="004C26CE" w:rsidRPr="003F5034" w14:paraId="28528383" w14:textId="77777777" w:rsidTr="00502359">
        <w:tc>
          <w:tcPr>
            <w:tcW w:w="2402" w:type="dxa"/>
            <w:tcBorders>
              <w:top w:val="single" w:sz="6" w:space="0" w:color="auto"/>
              <w:left w:val="single" w:sz="6" w:space="0" w:color="auto"/>
              <w:bottom w:val="single" w:sz="6" w:space="0" w:color="auto"/>
              <w:right w:val="single" w:sz="6" w:space="0" w:color="auto"/>
            </w:tcBorders>
            <w:vAlign w:val="center"/>
            <w:hideMark/>
          </w:tcPr>
          <w:p w14:paraId="7E3EF76B" w14:textId="77777777" w:rsidR="004C26CE" w:rsidRPr="003F5034" w:rsidRDefault="004C26CE" w:rsidP="00502359">
            <w:pPr>
              <w:ind w:firstLine="0"/>
              <w:jc w:val="left"/>
            </w:pPr>
            <w:r w:rsidRPr="003F5034">
              <w:rPr>
                <w:b/>
                <w:bCs/>
              </w:rPr>
              <w:t>Điều kiện sau</w:t>
            </w:r>
          </w:p>
        </w:tc>
        <w:tc>
          <w:tcPr>
            <w:tcW w:w="7001" w:type="dxa"/>
            <w:tcBorders>
              <w:top w:val="single" w:sz="6" w:space="0" w:color="auto"/>
              <w:left w:val="single" w:sz="6" w:space="0" w:color="auto"/>
              <w:bottom w:val="single" w:sz="6" w:space="0" w:color="auto"/>
              <w:right w:val="single" w:sz="6" w:space="0" w:color="auto"/>
            </w:tcBorders>
            <w:vAlign w:val="center"/>
            <w:hideMark/>
          </w:tcPr>
          <w:p w14:paraId="50A6C14D" w14:textId="6218B894" w:rsidR="004C26CE" w:rsidRPr="003F5034" w:rsidRDefault="004C26CE" w:rsidP="00502359">
            <w:pPr>
              <w:ind w:firstLine="0"/>
            </w:pPr>
            <w:r>
              <w:t>Người dùng đã có tài khoản mới để đăng nhập vào hệ thống</w:t>
            </w:r>
          </w:p>
        </w:tc>
      </w:tr>
      <w:tr w:rsidR="004C26CE" w:rsidRPr="003F5034" w14:paraId="55D09A75" w14:textId="77777777" w:rsidTr="00502359">
        <w:tc>
          <w:tcPr>
            <w:tcW w:w="2402" w:type="dxa"/>
            <w:tcBorders>
              <w:top w:val="single" w:sz="6" w:space="0" w:color="auto"/>
              <w:left w:val="single" w:sz="6" w:space="0" w:color="auto"/>
              <w:bottom w:val="single" w:sz="6" w:space="0" w:color="auto"/>
              <w:right w:val="single" w:sz="6" w:space="0" w:color="auto"/>
            </w:tcBorders>
            <w:vAlign w:val="center"/>
            <w:hideMark/>
          </w:tcPr>
          <w:p w14:paraId="008BF895" w14:textId="77777777" w:rsidR="004C26CE" w:rsidRPr="003F5034" w:rsidRDefault="004C26CE" w:rsidP="00502359">
            <w:pPr>
              <w:ind w:firstLine="0"/>
              <w:jc w:val="left"/>
            </w:pPr>
            <w:r w:rsidRPr="003F5034">
              <w:rPr>
                <w:b/>
                <w:bCs/>
              </w:rPr>
              <w:t>Luồng sự kiện - Tác nhân</w:t>
            </w:r>
          </w:p>
        </w:tc>
        <w:tc>
          <w:tcPr>
            <w:tcW w:w="7001" w:type="dxa"/>
            <w:tcBorders>
              <w:top w:val="single" w:sz="6" w:space="0" w:color="auto"/>
              <w:left w:val="single" w:sz="6" w:space="0" w:color="auto"/>
              <w:bottom w:val="single" w:sz="6" w:space="0" w:color="auto"/>
              <w:right w:val="single" w:sz="6" w:space="0" w:color="auto"/>
            </w:tcBorders>
            <w:vAlign w:val="center"/>
            <w:hideMark/>
          </w:tcPr>
          <w:p w14:paraId="14CC2441" w14:textId="5AB169CA" w:rsidR="004C26CE" w:rsidRDefault="004C26CE" w:rsidP="00502359">
            <w:pPr>
              <w:ind w:firstLine="0"/>
            </w:pPr>
            <w:r w:rsidRPr="003F5034">
              <w:t xml:space="preserve">1. Click nút </w:t>
            </w:r>
            <w:r>
              <w:t>“</w:t>
            </w:r>
            <w:r>
              <w:t>Đăng ký ngay</w:t>
            </w:r>
            <w:r>
              <w:t>”</w:t>
            </w:r>
            <w:r>
              <w:t xml:space="preserve"> ở trang đăng nhập</w:t>
            </w:r>
          </w:p>
          <w:p w14:paraId="769786F6" w14:textId="4E9580CF" w:rsidR="004C26CE" w:rsidRDefault="004C26CE" w:rsidP="00502359">
            <w:pPr>
              <w:ind w:firstLine="0"/>
            </w:pPr>
            <w:r w:rsidRPr="003F5034">
              <w:t xml:space="preserve">2. </w:t>
            </w:r>
            <w:r>
              <w:t>Nhập</w:t>
            </w:r>
            <w:r w:rsidR="00F643DA">
              <w:t xml:space="preserve"> tên đăng nhập, email, họ tên, số điện thoại</w:t>
            </w:r>
          </w:p>
          <w:p w14:paraId="120ABC83" w14:textId="616F484A" w:rsidR="00F643DA" w:rsidRDefault="00F643DA" w:rsidP="00502359">
            <w:pPr>
              <w:ind w:firstLine="0"/>
            </w:pPr>
            <w:r>
              <w:t>3. Nhập mật khẩu, xác nhận mật khẩu</w:t>
            </w:r>
          </w:p>
          <w:p w14:paraId="2E217D4C" w14:textId="722179D3" w:rsidR="004C26CE" w:rsidRPr="003F5034" w:rsidRDefault="00F643DA" w:rsidP="00502359">
            <w:pPr>
              <w:ind w:firstLine="0"/>
            </w:pPr>
            <w:r>
              <w:t>4</w:t>
            </w:r>
            <w:r w:rsidR="004C26CE" w:rsidRPr="003F5034">
              <w:t xml:space="preserve">. Click nút </w:t>
            </w:r>
            <w:r w:rsidR="004C26CE">
              <w:t xml:space="preserve">“Đăng </w:t>
            </w:r>
            <w:r>
              <w:t>ký</w:t>
            </w:r>
            <w:r w:rsidR="004C26CE">
              <w:t>”</w:t>
            </w:r>
          </w:p>
        </w:tc>
      </w:tr>
      <w:tr w:rsidR="004C26CE" w:rsidRPr="003F5034" w14:paraId="4537A0C3" w14:textId="77777777" w:rsidTr="00502359">
        <w:tc>
          <w:tcPr>
            <w:tcW w:w="2402" w:type="dxa"/>
            <w:tcBorders>
              <w:top w:val="single" w:sz="6" w:space="0" w:color="auto"/>
              <w:left w:val="single" w:sz="6" w:space="0" w:color="auto"/>
              <w:bottom w:val="single" w:sz="6" w:space="0" w:color="auto"/>
              <w:right w:val="single" w:sz="6" w:space="0" w:color="auto"/>
            </w:tcBorders>
            <w:vAlign w:val="center"/>
            <w:hideMark/>
          </w:tcPr>
          <w:p w14:paraId="3EC27024" w14:textId="77777777" w:rsidR="004C26CE" w:rsidRPr="003F5034" w:rsidRDefault="004C26CE" w:rsidP="00502359">
            <w:pPr>
              <w:ind w:firstLine="0"/>
              <w:jc w:val="left"/>
            </w:pPr>
            <w:r w:rsidRPr="003F5034">
              <w:rPr>
                <w:b/>
                <w:bCs/>
              </w:rPr>
              <w:t>Luồng sự kiện - Hệ thống</w:t>
            </w:r>
          </w:p>
        </w:tc>
        <w:tc>
          <w:tcPr>
            <w:tcW w:w="7001" w:type="dxa"/>
            <w:tcBorders>
              <w:top w:val="single" w:sz="6" w:space="0" w:color="auto"/>
              <w:left w:val="single" w:sz="6" w:space="0" w:color="auto"/>
              <w:bottom w:val="single" w:sz="6" w:space="0" w:color="auto"/>
              <w:right w:val="single" w:sz="6" w:space="0" w:color="auto"/>
            </w:tcBorders>
            <w:vAlign w:val="center"/>
            <w:hideMark/>
          </w:tcPr>
          <w:p w14:paraId="4454F5A9" w14:textId="77777777" w:rsidR="004C26CE" w:rsidRDefault="004C26CE" w:rsidP="00502359">
            <w:pPr>
              <w:ind w:firstLine="0"/>
            </w:pPr>
            <w:r w:rsidRPr="003F5034">
              <w:t>1. Kiểm tra hợp lệ dữ liệu nhập liệu</w:t>
            </w:r>
          </w:p>
          <w:p w14:paraId="0A613368" w14:textId="2ACAF11F" w:rsidR="004C26CE" w:rsidRDefault="004C26CE" w:rsidP="00502359">
            <w:pPr>
              <w:ind w:firstLine="0"/>
            </w:pPr>
            <w:r w:rsidRPr="003F5034">
              <w:t xml:space="preserve">2. Xác </w:t>
            </w:r>
            <w:r w:rsidR="00791208">
              <w:t>minh thông tin không trùng lặp trong database</w:t>
            </w:r>
          </w:p>
          <w:p w14:paraId="4DFDDC8B" w14:textId="1A3FA7D7" w:rsidR="004C26CE" w:rsidRDefault="004C26CE" w:rsidP="00502359">
            <w:pPr>
              <w:ind w:firstLine="0"/>
            </w:pPr>
            <w:r w:rsidRPr="003F5034">
              <w:t xml:space="preserve">3. </w:t>
            </w:r>
            <w:r w:rsidR="00791208">
              <w:t>Lưu thông tin</w:t>
            </w:r>
          </w:p>
          <w:p w14:paraId="1F02B071" w14:textId="4B1AADED" w:rsidR="004C26CE" w:rsidRPr="003F5034" w:rsidRDefault="004C26CE" w:rsidP="00502359">
            <w:pPr>
              <w:ind w:firstLine="0"/>
            </w:pPr>
            <w:r w:rsidRPr="003F5034">
              <w:t xml:space="preserve">4. Chuyển hướng đến </w:t>
            </w:r>
            <w:r w:rsidR="00791208">
              <w:t>trang chat</w:t>
            </w:r>
          </w:p>
        </w:tc>
      </w:tr>
      <w:tr w:rsidR="004C26CE" w:rsidRPr="003F5034" w14:paraId="26A516C4" w14:textId="77777777" w:rsidTr="00502359">
        <w:tc>
          <w:tcPr>
            <w:tcW w:w="2402" w:type="dxa"/>
            <w:tcBorders>
              <w:top w:val="single" w:sz="6" w:space="0" w:color="auto"/>
              <w:left w:val="single" w:sz="6" w:space="0" w:color="auto"/>
              <w:bottom w:val="single" w:sz="6" w:space="0" w:color="auto"/>
              <w:right w:val="single" w:sz="6" w:space="0" w:color="auto"/>
            </w:tcBorders>
            <w:vAlign w:val="center"/>
            <w:hideMark/>
          </w:tcPr>
          <w:p w14:paraId="021F3E26" w14:textId="77777777" w:rsidR="004C26CE" w:rsidRPr="003F5034" w:rsidRDefault="004C26CE" w:rsidP="00502359">
            <w:pPr>
              <w:ind w:firstLine="0"/>
              <w:jc w:val="left"/>
            </w:pPr>
            <w:r w:rsidRPr="003F5034">
              <w:rPr>
                <w:b/>
                <w:bCs/>
              </w:rPr>
              <w:t>Nguồn sự kiện ngoại lệ</w:t>
            </w:r>
          </w:p>
        </w:tc>
        <w:tc>
          <w:tcPr>
            <w:tcW w:w="7001" w:type="dxa"/>
            <w:tcBorders>
              <w:top w:val="single" w:sz="6" w:space="0" w:color="auto"/>
              <w:left w:val="single" w:sz="6" w:space="0" w:color="auto"/>
              <w:bottom w:val="single" w:sz="6" w:space="0" w:color="auto"/>
              <w:right w:val="single" w:sz="6" w:space="0" w:color="auto"/>
            </w:tcBorders>
            <w:vAlign w:val="center"/>
            <w:hideMark/>
          </w:tcPr>
          <w:p w14:paraId="039FDB1A" w14:textId="02CCB8E0" w:rsidR="004C26CE" w:rsidRPr="003F5034" w:rsidRDefault="004C26CE" w:rsidP="00502359">
            <w:pPr>
              <w:ind w:firstLine="0"/>
            </w:pPr>
            <w:r w:rsidRPr="003F5034">
              <w:t xml:space="preserve">Dữ liệu không hợp lệ, tài khoản </w:t>
            </w:r>
            <w:r w:rsidR="00791208">
              <w:t>đã</w:t>
            </w:r>
            <w:r w:rsidRPr="003F5034">
              <w:t xml:space="preserve"> tồn tại,</w:t>
            </w:r>
            <w:r>
              <w:t xml:space="preserve"> </w:t>
            </w:r>
            <w:r w:rsidRPr="003F5034">
              <w:t>password</w:t>
            </w:r>
            <w:r w:rsidR="00791208">
              <w:t xml:space="preserve"> không khớp</w:t>
            </w:r>
            <w:r w:rsidRPr="003F5034">
              <w:t>, server lỗi</w:t>
            </w:r>
          </w:p>
        </w:tc>
      </w:tr>
    </w:tbl>
    <w:p w14:paraId="26672F04" w14:textId="77777777" w:rsidR="004C26CE" w:rsidRPr="003F5034" w:rsidRDefault="004C26CE" w:rsidP="004C26CE">
      <w:pPr>
        <w:ind w:firstLine="0"/>
      </w:pPr>
    </w:p>
    <w:p w14:paraId="5F838488" w14:textId="2FA63F0D" w:rsidR="004C26CE" w:rsidRDefault="004C26CE" w:rsidP="004C26CE">
      <w:pPr>
        <w:pStyle w:val="Caption"/>
      </w:pPr>
      <w:r>
        <w:t xml:space="preserve">Bảng </w:t>
      </w:r>
      <w:r>
        <w:fldChar w:fldCharType="begin"/>
      </w:r>
      <w:r>
        <w:instrText xml:space="preserve"> STYLEREF 1 \s </w:instrText>
      </w:r>
      <w:r>
        <w:fldChar w:fldCharType="separate"/>
      </w:r>
      <w:r w:rsidR="00791208">
        <w:rPr>
          <w:noProof/>
        </w:rPr>
        <w:t>4</w:t>
      </w:r>
      <w:r>
        <w:rPr>
          <w:noProof/>
        </w:rPr>
        <w:fldChar w:fldCharType="end"/>
      </w:r>
      <w:r>
        <w:t>.</w:t>
      </w:r>
      <w:r>
        <w:fldChar w:fldCharType="begin"/>
      </w:r>
      <w:r>
        <w:instrText xml:space="preserve"> SEQ Bảng \* ARABIC \s 1 </w:instrText>
      </w:r>
      <w:r>
        <w:fldChar w:fldCharType="separate"/>
      </w:r>
      <w:r w:rsidR="00791208">
        <w:rPr>
          <w:noProof/>
        </w:rPr>
        <w:t>2</w:t>
      </w:r>
      <w:r>
        <w:rPr>
          <w:noProof/>
        </w:rPr>
        <w:fldChar w:fldCharType="end"/>
      </w:r>
      <w:r>
        <w:t xml:space="preserve"> Đặc tả UC0</w:t>
      </w:r>
      <w:r w:rsidR="00F643DA">
        <w:t>2</w:t>
      </w:r>
      <w:r>
        <w:t xml:space="preserve"> – Đăng </w:t>
      </w:r>
      <w:r w:rsidR="00F643DA">
        <w:t>ký</w:t>
      </w:r>
    </w:p>
    <w:p w14:paraId="4262CC4F" w14:textId="68AE4CFC" w:rsidR="00021418" w:rsidRDefault="00021418" w:rsidP="004C26CE">
      <w:pPr>
        <w:ind w:firstLine="0"/>
        <w:jc w:val="left"/>
        <w:rPr>
          <w:b/>
          <w:i/>
          <w:sz w:val="28"/>
          <w:szCs w:val="26"/>
        </w:rPr>
      </w:pPr>
    </w:p>
    <w:p w14:paraId="7E46E13D" w14:textId="2B610003" w:rsidR="00E46C2A" w:rsidRDefault="00137CC3" w:rsidP="003F5034">
      <w:pPr>
        <w:pStyle w:val="Heading3"/>
      </w:pPr>
      <w:bookmarkStart w:id="57" w:name="_Toc213461011"/>
      <w:r>
        <w:t xml:space="preserve">Đặc tả UC02 – </w:t>
      </w:r>
      <w:r w:rsidR="006D068F">
        <w:t>Quản lý thực đơn</w:t>
      </w:r>
      <w:bookmarkEnd w:id="57"/>
    </w:p>
    <w:tbl>
      <w:tblPr>
        <w:tblW w:w="9403" w:type="dxa"/>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2402"/>
        <w:gridCol w:w="7001"/>
      </w:tblGrid>
      <w:tr w:rsidR="006D068F" w:rsidRPr="003F5034" w14:paraId="6F777F1C" w14:textId="77777777" w:rsidTr="00A15F7F">
        <w:trPr>
          <w:tblHeader/>
        </w:trPr>
        <w:tc>
          <w:tcPr>
            <w:tcW w:w="2402" w:type="dxa"/>
            <w:tcBorders>
              <w:top w:val="single" w:sz="6" w:space="0" w:color="auto"/>
              <w:left w:val="single" w:sz="6" w:space="0" w:color="auto"/>
              <w:bottom w:val="single" w:sz="6" w:space="0" w:color="auto"/>
              <w:right w:val="single" w:sz="6" w:space="0" w:color="auto"/>
            </w:tcBorders>
            <w:hideMark/>
          </w:tcPr>
          <w:p w14:paraId="49310A41" w14:textId="667A9237" w:rsidR="006D068F" w:rsidRPr="003F5034" w:rsidRDefault="006D068F" w:rsidP="006D068F">
            <w:pPr>
              <w:ind w:firstLine="0"/>
              <w:rPr>
                <w:b/>
                <w:bCs/>
              </w:rPr>
            </w:pPr>
            <w:r w:rsidRPr="006D068F">
              <w:rPr>
                <w:b/>
                <w:bCs/>
              </w:rPr>
              <w:t>ID</w:t>
            </w:r>
          </w:p>
        </w:tc>
        <w:tc>
          <w:tcPr>
            <w:tcW w:w="7001" w:type="dxa"/>
            <w:tcBorders>
              <w:top w:val="single" w:sz="6" w:space="0" w:color="auto"/>
              <w:left w:val="single" w:sz="6" w:space="0" w:color="auto"/>
              <w:bottom w:val="single" w:sz="6" w:space="0" w:color="auto"/>
              <w:right w:val="single" w:sz="6" w:space="0" w:color="auto"/>
            </w:tcBorders>
            <w:hideMark/>
          </w:tcPr>
          <w:p w14:paraId="79633F12" w14:textId="75052742" w:rsidR="006D068F" w:rsidRPr="003F5034" w:rsidRDefault="006D068F" w:rsidP="006D068F">
            <w:pPr>
              <w:ind w:firstLine="0"/>
              <w:rPr>
                <w:b/>
                <w:bCs/>
              </w:rPr>
            </w:pPr>
            <w:r w:rsidRPr="006D068F">
              <w:rPr>
                <w:b/>
                <w:bCs/>
              </w:rPr>
              <w:t>UC0</w:t>
            </w:r>
            <w:r w:rsidR="00791208">
              <w:rPr>
                <w:b/>
                <w:bCs/>
              </w:rPr>
              <w:t>3</w:t>
            </w:r>
          </w:p>
        </w:tc>
      </w:tr>
      <w:tr w:rsidR="006D068F" w:rsidRPr="003F5034" w14:paraId="4E5C44D6" w14:textId="77777777" w:rsidTr="00A15F7F">
        <w:tc>
          <w:tcPr>
            <w:tcW w:w="2402" w:type="dxa"/>
            <w:tcBorders>
              <w:top w:val="single" w:sz="6" w:space="0" w:color="auto"/>
              <w:left w:val="single" w:sz="6" w:space="0" w:color="auto"/>
              <w:bottom w:val="single" w:sz="6" w:space="0" w:color="auto"/>
              <w:right w:val="single" w:sz="6" w:space="0" w:color="auto"/>
            </w:tcBorders>
            <w:hideMark/>
          </w:tcPr>
          <w:p w14:paraId="565452D3" w14:textId="0B55DAF9" w:rsidR="006D068F" w:rsidRPr="003F5034" w:rsidRDefault="006D068F" w:rsidP="006D068F">
            <w:pPr>
              <w:ind w:firstLine="0"/>
              <w:rPr>
                <w:b/>
                <w:bCs/>
              </w:rPr>
            </w:pPr>
            <w:r w:rsidRPr="006D068F">
              <w:rPr>
                <w:b/>
                <w:bCs/>
              </w:rPr>
              <w:t>Tên Use Case</w:t>
            </w:r>
          </w:p>
        </w:tc>
        <w:tc>
          <w:tcPr>
            <w:tcW w:w="7001" w:type="dxa"/>
            <w:tcBorders>
              <w:top w:val="single" w:sz="6" w:space="0" w:color="auto"/>
              <w:left w:val="single" w:sz="6" w:space="0" w:color="auto"/>
              <w:bottom w:val="single" w:sz="6" w:space="0" w:color="auto"/>
              <w:right w:val="single" w:sz="6" w:space="0" w:color="auto"/>
            </w:tcBorders>
            <w:hideMark/>
          </w:tcPr>
          <w:p w14:paraId="7BFA5A04" w14:textId="5A4F9F27" w:rsidR="006D068F" w:rsidRPr="003F5034" w:rsidRDefault="006D068F" w:rsidP="006D068F">
            <w:pPr>
              <w:ind w:firstLine="0"/>
            </w:pPr>
            <w:r w:rsidRPr="006D068F">
              <w:t>Quản lý thực đơn</w:t>
            </w:r>
          </w:p>
        </w:tc>
      </w:tr>
      <w:tr w:rsidR="006D068F" w:rsidRPr="003F5034" w14:paraId="086D736F" w14:textId="77777777" w:rsidTr="00A15F7F">
        <w:tc>
          <w:tcPr>
            <w:tcW w:w="2402" w:type="dxa"/>
            <w:tcBorders>
              <w:top w:val="single" w:sz="6" w:space="0" w:color="auto"/>
              <w:left w:val="single" w:sz="6" w:space="0" w:color="auto"/>
              <w:bottom w:val="single" w:sz="6" w:space="0" w:color="auto"/>
              <w:right w:val="single" w:sz="6" w:space="0" w:color="auto"/>
            </w:tcBorders>
            <w:hideMark/>
          </w:tcPr>
          <w:p w14:paraId="44C9A979" w14:textId="0DCAEA1F" w:rsidR="006D068F" w:rsidRPr="003F5034" w:rsidRDefault="006D068F" w:rsidP="006D068F">
            <w:pPr>
              <w:ind w:firstLine="0"/>
              <w:rPr>
                <w:b/>
                <w:bCs/>
              </w:rPr>
            </w:pPr>
            <w:r w:rsidRPr="006D068F">
              <w:rPr>
                <w:b/>
                <w:bCs/>
              </w:rPr>
              <w:t>Sự kiện kích hoạt</w:t>
            </w:r>
          </w:p>
        </w:tc>
        <w:tc>
          <w:tcPr>
            <w:tcW w:w="7001" w:type="dxa"/>
            <w:tcBorders>
              <w:top w:val="single" w:sz="6" w:space="0" w:color="auto"/>
              <w:left w:val="single" w:sz="6" w:space="0" w:color="auto"/>
              <w:bottom w:val="single" w:sz="6" w:space="0" w:color="auto"/>
              <w:right w:val="single" w:sz="6" w:space="0" w:color="auto"/>
            </w:tcBorders>
            <w:hideMark/>
          </w:tcPr>
          <w:p w14:paraId="077757BC" w14:textId="286C681D" w:rsidR="006D068F" w:rsidRPr="003F5034" w:rsidRDefault="006D068F" w:rsidP="006D068F">
            <w:pPr>
              <w:ind w:firstLine="0"/>
            </w:pPr>
            <w:r w:rsidRPr="006D068F">
              <w:t xml:space="preserve">Admin click vào mục </w:t>
            </w:r>
            <w:r w:rsidR="00791208">
              <w:t>“</w:t>
            </w:r>
            <w:r w:rsidRPr="006D068F">
              <w:t>Quản lý thực đơn</w:t>
            </w:r>
            <w:r w:rsidR="00791208">
              <w:t>”</w:t>
            </w:r>
          </w:p>
        </w:tc>
      </w:tr>
      <w:tr w:rsidR="006D068F" w:rsidRPr="003F5034" w14:paraId="3E369D99" w14:textId="77777777" w:rsidTr="00A15F7F">
        <w:tc>
          <w:tcPr>
            <w:tcW w:w="2402" w:type="dxa"/>
            <w:tcBorders>
              <w:top w:val="single" w:sz="6" w:space="0" w:color="auto"/>
              <w:left w:val="single" w:sz="6" w:space="0" w:color="auto"/>
              <w:bottom w:val="single" w:sz="6" w:space="0" w:color="auto"/>
              <w:right w:val="single" w:sz="6" w:space="0" w:color="auto"/>
            </w:tcBorders>
            <w:hideMark/>
          </w:tcPr>
          <w:p w14:paraId="69F21C46" w14:textId="4A4A6D4F" w:rsidR="006D068F" w:rsidRPr="003F5034" w:rsidRDefault="006D068F" w:rsidP="006D068F">
            <w:pPr>
              <w:ind w:firstLine="0"/>
              <w:rPr>
                <w:b/>
                <w:bCs/>
              </w:rPr>
            </w:pPr>
            <w:r w:rsidRPr="006D068F">
              <w:rPr>
                <w:b/>
                <w:bCs/>
              </w:rPr>
              <w:lastRenderedPageBreak/>
              <w:t>Tác nhân</w:t>
            </w:r>
          </w:p>
        </w:tc>
        <w:tc>
          <w:tcPr>
            <w:tcW w:w="7001" w:type="dxa"/>
            <w:tcBorders>
              <w:top w:val="single" w:sz="6" w:space="0" w:color="auto"/>
              <w:left w:val="single" w:sz="6" w:space="0" w:color="auto"/>
              <w:bottom w:val="single" w:sz="6" w:space="0" w:color="auto"/>
              <w:right w:val="single" w:sz="6" w:space="0" w:color="auto"/>
            </w:tcBorders>
            <w:hideMark/>
          </w:tcPr>
          <w:p w14:paraId="0833970E" w14:textId="38DCC7E4" w:rsidR="006D068F" w:rsidRPr="003F5034" w:rsidRDefault="006D068F" w:rsidP="006D068F">
            <w:pPr>
              <w:ind w:firstLine="0"/>
            </w:pPr>
            <w:r w:rsidRPr="006D068F">
              <w:t>Quản trị viên</w:t>
            </w:r>
          </w:p>
        </w:tc>
      </w:tr>
      <w:tr w:rsidR="006D068F" w:rsidRPr="003F5034" w14:paraId="65315671" w14:textId="77777777" w:rsidTr="00A15F7F">
        <w:tc>
          <w:tcPr>
            <w:tcW w:w="2402" w:type="dxa"/>
            <w:tcBorders>
              <w:top w:val="single" w:sz="6" w:space="0" w:color="auto"/>
              <w:left w:val="single" w:sz="6" w:space="0" w:color="auto"/>
              <w:bottom w:val="single" w:sz="6" w:space="0" w:color="auto"/>
              <w:right w:val="single" w:sz="6" w:space="0" w:color="auto"/>
            </w:tcBorders>
            <w:hideMark/>
          </w:tcPr>
          <w:p w14:paraId="5048C22F" w14:textId="1449B6F5" w:rsidR="006D068F" w:rsidRPr="003F5034" w:rsidRDefault="006D068F" w:rsidP="006D068F">
            <w:pPr>
              <w:ind w:firstLine="0"/>
              <w:rPr>
                <w:b/>
                <w:bCs/>
              </w:rPr>
            </w:pPr>
            <w:r w:rsidRPr="006D068F">
              <w:rPr>
                <w:b/>
                <w:bCs/>
              </w:rPr>
              <w:t>Điều kiện tiên quyết</w:t>
            </w:r>
          </w:p>
        </w:tc>
        <w:tc>
          <w:tcPr>
            <w:tcW w:w="7001" w:type="dxa"/>
            <w:tcBorders>
              <w:top w:val="single" w:sz="6" w:space="0" w:color="auto"/>
              <w:left w:val="single" w:sz="6" w:space="0" w:color="auto"/>
              <w:bottom w:val="single" w:sz="6" w:space="0" w:color="auto"/>
              <w:right w:val="single" w:sz="6" w:space="0" w:color="auto"/>
            </w:tcBorders>
            <w:hideMark/>
          </w:tcPr>
          <w:p w14:paraId="124E697B" w14:textId="77E3E7A2" w:rsidR="006D068F" w:rsidRPr="003F5034" w:rsidRDefault="006D068F" w:rsidP="006D068F">
            <w:pPr>
              <w:ind w:firstLine="0"/>
            </w:pPr>
            <w:r w:rsidRPr="006D068F">
              <w:t>Admin đã đăng nhập, có quyền truy cập, có kết nối database</w:t>
            </w:r>
          </w:p>
        </w:tc>
      </w:tr>
      <w:tr w:rsidR="006D068F" w:rsidRPr="003F5034" w14:paraId="035690C5" w14:textId="77777777" w:rsidTr="00A15F7F">
        <w:tc>
          <w:tcPr>
            <w:tcW w:w="2402" w:type="dxa"/>
            <w:tcBorders>
              <w:top w:val="single" w:sz="6" w:space="0" w:color="auto"/>
              <w:left w:val="single" w:sz="6" w:space="0" w:color="auto"/>
              <w:bottom w:val="single" w:sz="6" w:space="0" w:color="auto"/>
              <w:right w:val="single" w:sz="6" w:space="0" w:color="auto"/>
            </w:tcBorders>
            <w:hideMark/>
          </w:tcPr>
          <w:p w14:paraId="30CE272F" w14:textId="3B8B2140" w:rsidR="006D068F" w:rsidRPr="003F5034" w:rsidRDefault="006D068F" w:rsidP="006D068F">
            <w:pPr>
              <w:ind w:firstLine="0"/>
              <w:rPr>
                <w:b/>
                <w:bCs/>
              </w:rPr>
            </w:pPr>
            <w:r w:rsidRPr="006D068F">
              <w:rPr>
                <w:b/>
                <w:bCs/>
              </w:rPr>
              <w:t>Điều kiện sau</w:t>
            </w:r>
          </w:p>
        </w:tc>
        <w:tc>
          <w:tcPr>
            <w:tcW w:w="7001" w:type="dxa"/>
            <w:tcBorders>
              <w:top w:val="single" w:sz="6" w:space="0" w:color="auto"/>
              <w:left w:val="single" w:sz="6" w:space="0" w:color="auto"/>
              <w:bottom w:val="single" w:sz="6" w:space="0" w:color="auto"/>
              <w:right w:val="single" w:sz="6" w:space="0" w:color="auto"/>
            </w:tcBorders>
            <w:hideMark/>
          </w:tcPr>
          <w:p w14:paraId="6FC212C2" w14:textId="5AA05C2B" w:rsidR="006D068F" w:rsidRPr="003F5034" w:rsidRDefault="006D068F" w:rsidP="006D068F">
            <w:pPr>
              <w:ind w:firstLine="0"/>
            </w:pPr>
            <w:r w:rsidRPr="006D068F">
              <w:t>Thực đơn được cập nhật, lưu vào database, hiển thị trên API</w:t>
            </w:r>
          </w:p>
        </w:tc>
      </w:tr>
      <w:tr w:rsidR="006D068F" w:rsidRPr="003F5034" w14:paraId="445B3BF7" w14:textId="77777777" w:rsidTr="00A15F7F">
        <w:tc>
          <w:tcPr>
            <w:tcW w:w="2402" w:type="dxa"/>
            <w:tcBorders>
              <w:top w:val="single" w:sz="6" w:space="0" w:color="auto"/>
              <w:left w:val="single" w:sz="6" w:space="0" w:color="auto"/>
              <w:bottom w:val="single" w:sz="6" w:space="0" w:color="auto"/>
              <w:right w:val="single" w:sz="6" w:space="0" w:color="auto"/>
            </w:tcBorders>
            <w:hideMark/>
          </w:tcPr>
          <w:p w14:paraId="2AFC8572" w14:textId="0016A486" w:rsidR="006D068F" w:rsidRPr="003F5034" w:rsidRDefault="006D068F" w:rsidP="006D068F">
            <w:pPr>
              <w:ind w:firstLine="0"/>
              <w:rPr>
                <w:b/>
                <w:bCs/>
              </w:rPr>
            </w:pPr>
            <w:r w:rsidRPr="006D068F">
              <w:rPr>
                <w:b/>
                <w:bCs/>
              </w:rPr>
              <w:t>Luồng sự kiện - Tác nhân</w:t>
            </w:r>
          </w:p>
        </w:tc>
        <w:tc>
          <w:tcPr>
            <w:tcW w:w="7001" w:type="dxa"/>
            <w:tcBorders>
              <w:top w:val="single" w:sz="6" w:space="0" w:color="auto"/>
              <w:left w:val="single" w:sz="6" w:space="0" w:color="auto"/>
              <w:bottom w:val="single" w:sz="6" w:space="0" w:color="auto"/>
              <w:right w:val="single" w:sz="6" w:space="0" w:color="auto"/>
            </w:tcBorders>
            <w:hideMark/>
          </w:tcPr>
          <w:p w14:paraId="5CD1FCB0" w14:textId="77777777" w:rsidR="006D068F" w:rsidRDefault="006D068F" w:rsidP="006D068F">
            <w:pPr>
              <w:ind w:firstLine="0"/>
            </w:pPr>
            <w:r w:rsidRPr="006D068F">
              <w:t>1. Xem danh sách danh mục/món ăn</w:t>
            </w:r>
          </w:p>
          <w:p w14:paraId="36D1DA11" w14:textId="76E95766" w:rsidR="006D068F" w:rsidRDefault="006D068F" w:rsidP="006D068F">
            <w:pPr>
              <w:ind w:firstLine="0"/>
            </w:pPr>
            <w:r w:rsidRPr="006D068F">
              <w:t xml:space="preserve">2. Click </w:t>
            </w:r>
            <w:r w:rsidR="00791208">
              <w:t>“</w:t>
            </w:r>
            <w:r w:rsidRPr="006D068F">
              <w:t>Thêm</w:t>
            </w:r>
            <w:r w:rsidR="00791208">
              <w:t>”</w:t>
            </w:r>
            <w:r w:rsidRPr="006D068F">
              <w:t xml:space="preserve">, </w:t>
            </w:r>
            <w:r w:rsidR="00791208">
              <w:t>“</w:t>
            </w:r>
            <w:r w:rsidRPr="006D068F">
              <w:t>Sửa</w:t>
            </w:r>
            <w:r w:rsidR="00791208">
              <w:t>”</w:t>
            </w:r>
            <w:r w:rsidRPr="006D068F">
              <w:t xml:space="preserve">, hoặc </w:t>
            </w:r>
            <w:r w:rsidR="00791208">
              <w:t>“</w:t>
            </w:r>
            <w:r w:rsidRPr="006D068F">
              <w:t>Xóa</w:t>
            </w:r>
            <w:r w:rsidR="00791208">
              <w:t>”</w:t>
            </w:r>
          </w:p>
          <w:p w14:paraId="6A372041" w14:textId="77777777" w:rsidR="006D068F" w:rsidRDefault="006D068F" w:rsidP="006D068F">
            <w:pPr>
              <w:ind w:firstLine="0"/>
            </w:pPr>
            <w:r w:rsidRPr="006D068F">
              <w:t>3. Nhập hoặc chỉnh sửa thông tin</w:t>
            </w:r>
          </w:p>
          <w:p w14:paraId="51EE7715" w14:textId="3256229B" w:rsidR="006D068F" w:rsidRPr="003F5034" w:rsidRDefault="006D068F" w:rsidP="006D068F">
            <w:pPr>
              <w:ind w:firstLine="0"/>
            </w:pPr>
            <w:r w:rsidRPr="006D068F">
              <w:t xml:space="preserve">4. Click </w:t>
            </w:r>
            <w:r w:rsidR="00791208">
              <w:t>“</w:t>
            </w:r>
            <w:r w:rsidRPr="006D068F">
              <w:t>Lưu</w:t>
            </w:r>
            <w:r w:rsidR="00791208">
              <w:t>”</w:t>
            </w:r>
            <w:r w:rsidRPr="006D068F">
              <w:t xml:space="preserve"> hoặc </w:t>
            </w:r>
            <w:r w:rsidR="00791208">
              <w:t>“</w:t>
            </w:r>
            <w:r w:rsidRPr="006D068F">
              <w:t>Hủy</w:t>
            </w:r>
            <w:r w:rsidR="00791208">
              <w:t>”</w:t>
            </w:r>
          </w:p>
        </w:tc>
      </w:tr>
      <w:tr w:rsidR="006D068F" w:rsidRPr="003F5034" w14:paraId="07C6FB27" w14:textId="77777777" w:rsidTr="00A15F7F">
        <w:tc>
          <w:tcPr>
            <w:tcW w:w="2402" w:type="dxa"/>
            <w:tcBorders>
              <w:top w:val="single" w:sz="6" w:space="0" w:color="auto"/>
              <w:left w:val="single" w:sz="6" w:space="0" w:color="auto"/>
              <w:bottom w:val="single" w:sz="6" w:space="0" w:color="auto"/>
              <w:right w:val="single" w:sz="6" w:space="0" w:color="auto"/>
            </w:tcBorders>
            <w:hideMark/>
          </w:tcPr>
          <w:p w14:paraId="7B185CAD" w14:textId="236BE2E0" w:rsidR="006D068F" w:rsidRPr="003F5034" w:rsidRDefault="006D068F" w:rsidP="006D068F">
            <w:pPr>
              <w:ind w:firstLine="0"/>
              <w:rPr>
                <w:b/>
                <w:bCs/>
              </w:rPr>
            </w:pPr>
            <w:r w:rsidRPr="006D068F">
              <w:rPr>
                <w:b/>
                <w:bCs/>
              </w:rPr>
              <w:t>Luồng sự kiện - Hệ thống</w:t>
            </w:r>
          </w:p>
        </w:tc>
        <w:tc>
          <w:tcPr>
            <w:tcW w:w="7001" w:type="dxa"/>
            <w:tcBorders>
              <w:top w:val="single" w:sz="6" w:space="0" w:color="auto"/>
              <w:left w:val="single" w:sz="6" w:space="0" w:color="auto"/>
              <w:bottom w:val="single" w:sz="6" w:space="0" w:color="auto"/>
              <w:right w:val="single" w:sz="6" w:space="0" w:color="auto"/>
            </w:tcBorders>
            <w:hideMark/>
          </w:tcPr>
          <w:p w14:paraId="2AA233D9" w14:textId="77777777" w:rsidR="006D068F" w:rsidRDefault="006D068F" w:rsidP="006D068F">
            <w:pPr>
              <w:ind w:firstLine="0"/>
            </w:pPr>
            <w:r w:rsidRPr="006D068F">
              <w:t>1. Validate dữ liệu nhập liệu</w:t>
            </w:r>
          </w:p>
          <w:p w14:paraId="05B9C245" w14:textId="77777777" w:rsidR="006D068F" w:rsidRDefault="006D068F" w:rsidP="006D068F">
            <w:pPr>
              <w:ind w:firstLine="0"/>
            </w:pPr>
            <w:r w:rsidRPr="006D068F">
              <w:t>2. Thêm/cập nhật/xóa trong database</w:t>
            </w:r>
          </w:p>
          <w:p w14:paraId="009023F1" w14:textId="77777777" w:rsidR="006D068F" w:rsidRDefault="006D068F" w:rsidP="006D068F">
            <w:pPr>
              <w:ind w:firstLine="0"/>
            </w:pPr>
            <w:r w:rsidRPr="006D068F">
              <w:t>3. Cập nhật API endpoint</w:t>
            </w:r>
          </w:p>
          <w:p w14:paraId="7097B9FC" w14:textId="7D495007" w:rsidR="006D068F" w:rsidRPr="003F5034" w:rsidRDefault="006D068F" w:rsidP="006D068F">
            <w:pPr>
              <w:ind w:firstLine="0"/>
            </w:pPr>
            <w:r w:rsidRPr="006D068F">
              <w:t>4. Hiển thị thông báo thành công hoặc lỗi</w:t>
            </w:r>
          </w:p>
        </w:tc>
      </w:tr>
      <w:tr w:rsidR="006D068F" w:rsidRPr="003F5034" w14:paraId="4D7687E1" w14:textId="77777777" w:rsidTr="00A15F7F">
        <w:tc>
          <w:tcPr>
            <w:tcW w:w="2402" w:type="dxa"/>
            <w:tcBorders>
              <w:top w:val="single" w:sz="6" w:space="0" w:color="auto"/>
              <w:left w:val="single" w:sz="6" w:space="0" w:color="auto"/>
              <w:bottom w:val="single" w:sz="6" w:space="0" w:color="auto"/>
              <w:right w:val="single" w:sz="6" w:space="0" w:color="auto"/>
            </w:tcBorders>
            <w:hideMark/>
          </w:tcPr>
          <w:p w14:paraId="779DAB5B" w14:textId="79FBF403" w:rsidR="006D068F" w:rsidRPr="003F5034" w:rsidRDefault="006D068F" w:rsidP="006D068F">
            <w:pPr>
              <w:ind w:firstLine="0"/>
              <w:rPr>
                <w:b/>
                <w:bCs/>
              </w:rPr>
            </w:pPr>
            <w:r w:rsidRPr="006D068F">
              <w:rPr>
                <w:b/>
                <w:bCs/>
              </w:rPr>
              <w:t>Nguồn sự kiện ngoại lệ</w:t>
            </w:r>
          </w:p>
        </w:tc>
        <w:tc>
          <w:tcPr>
            <w:tcW w:w="7001" w:type="dxa"/>
            <w:tcBorders>
              <w:top w:val="single" w:sz="6" w:space="0" w:color="auto"/>
              <w:left w:val="single" w:sz="6" w:space="0" w:color="auto"/>
              <w:bottom w:val="single" w:sz="6" w:space="0" w:color="auto"/>
              <w:right w:val="single" w:sz="6" w:space="0" w:color="auto"/>
            </w:tcBorders>
            <w:hideMark/>
          </w:tcPr>
          <w:p w14:paraId="76C3B7FE" w14:textId="442E8821" w:rsidR="006D068F" w:rsidRPr="003F5034" w:rsidRDefault="006D068F" w:rsidP="006D068F">
            <w:pPr>
              <w:ind w:firstLine="0"/>
            </w:pPr>
            <w:r w:rsidRPr="006D068F">
              <w:t>Dữ liệu không hợp lệ, duplicate tên danh mục/món, database lỗi, quyền bị từ chối</w:t>
            </w:r>
          </w:p>
        </w:tc>
      </w:tr>
    </w:tbl>
    <w:p w14:paraId="7C96A42B" w14:textId="77777777" w:rsidR="006D068F" w:rsidRDefault="006D068F" w:rsidP="006D068F">
      <w:pPr>
        <w:pStyle w:val="Caption"/>
        <w:jc w:val="both"/>
      </w:pPr>
    </w:p>
    <w:p w14:paraId="072AA122" w14:textId="41D81437" w:rsidR="00E46C2A" w:rsidRDefault="00E975EB" w:rsidP="00E975EB">
      <w:pPr>
        <w:pStyle w:val="Caption"/>
      </w:pPr>
      <w:bookmarkStart w:id="58" w:name="_Toc213443326"/>
      <w:r>
        <w:t xml:space="preserve">Bảng </w:t>
      </w:r>
      <w:fldSimple w:instr=" STYLEREF 1 \s ">
        <w:r w:rsidR="00791208">
          <w:rPr>
            <w:noProof/>
          </w:rPr>
          <w:t>4</w:t>
        </w:r>
      </w:fldSimple>
      <w:r w:rsidR="00806A8E">
        <w:t>.</w:t>
      </w:r>
      <w:fldSimple w:instr=" SEQ Bảng \* ARABIC \s 1 ">
        <w:r w:rsidR="00791208">
          <w:rPr>
            <w:noProof/>
          </w:rPr>
          <w:t>3</w:t>
        </w:r>
      </w:fldSimple>
      <w:r>
        <w:t xml:space="preserve"> Đặc tả UC0</w:t>
      </w:r>
      <w:r w:rsidR="00791208">
        <w:t>3</w:t>
      </w:r>
      <w:r>
        <w:t xml:space="preserve"> – </w:t>
      </w:r>
      <w:r w:rsidR="006D068F">
        <w:t>Quản lý thực đơn</w:t>
      </w:r>
      <w:bookmarkEnd w:id="58"/>
    </w:p>
    <w:p w14:paraId="445372A9" w14:textId="77777777" w:rsidR="007C3AB8" w:rsidRDefault="007C3AB8">
      <w:pPr>
        <w:jc w:val="left"/>
        <w:rPr>
          <w:b/>
          <w:i/>
          <w:sz w:val="28"/>
          <w:szCs w:val="26"/>
        </w:rPr>
      </w:pPr>
      <w:r>
        <w:br w:type="page"/>
      </w:r>
    </w:p>
    <w:p w14:paraId="6F804253" w14:textId="2E330059" w:rsidR="00F63B99" w:rsidRDefault="00E975EB" w:rsidP="003F5034">
      <w:pPr>
        <w:pStyle w:val="Heading3"/>
      </w:pPr>
      <w:bookmarkStart w:id="59" w:name="_Toc213461012"/>
      <w:r>
        <w:lastRenderedPageBreak/>
        <w:t>Đặc tả UC0</w:t>
      </w:r>
      <w:r w:rsidR="00791208">
        <w:t>4</w:t>
      </w:r>
      <w:r>
        <w:t xml:space="preserve"> – </w:t>
      </w:r>
      <w:r w:rsidR="006D068F">
        <w:t>Quản lý bàn ăn</w:t>
      </w:r>
      <w:bookmarkEnd w:id="59"/>
    </w:p>
    <w:tbl>
      <w:tblPr>
        <w:tblW w:w="9403" w:type="dxa"/>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2402"/>
        <w:gridCol w:w="7001"/>
      </w:tblGrid>
      <w:tr w:rsidR="006D068F" w:rsidRPr="003F5034" w14:paraId="1C956976" w14:textId="77777777" w:rsidTr="004D3153">
        <w:trPr>
          <w:tblHeader/>
        </w:trPr>
        <w:tc>
          <w:tcPr>
            <w:tcW w:w="2402" w:type="dxa"/>
            <w:tcBorders>
              <w:top w:val="single" w:sz="6" w:space="0" w:color="auto"/>
              <w:left w:val="single" w:sz="6" w:space="0" w:color="auto"/>
              <w:bottom w:val="single" w:sz="6" w:space="0" w:color="auto"/>
              <w:right w:val="single" w:sz="6" w:space="0" w:color="auto"/>
            </w:tcBorders>
            <w:vAlign w:val="center"/>
            <w:hideMark/>
          </w:tcPr>
          <w:p w14:paraId="784DA96A" w14:textId="7DA7ECE3" w:rsidR="006D068F" w:rsidRPr="003F5034" w:rsidRDefault="006D068F" w:rsidP="009179B1">
            <w:pPr>
              <w:ind w:firstLine="0"/>
              <w:jc w:val="left"/>
              <w:rPr>
                <w:b/>
                <w:bCs/>
                <w:szCs w:val="26"/>
              </w:rPr>
            </w:pPr>
            <w:r w:rsidRPr="006D068F">
              <w:rPr>
                <w:b/>
                <w:bCs/>
                <w:szCs w:val="26"/>
              </w:rPr>
              <w:t>ID</w:t>
            </w:r>
          </w:p>
        </w:tc>
        <w:tc>
          <w:tcPr>
            <w:tcW w:w="7001" w:type="dxa"/>
            <w:tcBorders>
              <w:top w:val="single" w:sz="6" w:space="0" w:color="auto"/>
              <w:left w:val="single" w:sz="6" w:space="0" w:color="auto"/>
              <w:bottom w:val="single" w:sz="6" w:space="0" w:color="auto"/>
              <w:right w:val="single" w:sz="6" w:space="0" w:color="auto"/>
            </w:tcBorders>
            <w:vAlign w:val="center"/>
            <w:hideMark/>
          </w:tcPr>
          <w:p w14:paraId="5669314E" w14:textId="36B72F77" w:rsidR="006D068F" w:rsidRPr="003F5034" w:rsidRDefault="006D068F" w:rsidP="006D068F">
            <w:pPr>
              <w:ind w:firstLine="0"/>
              <w:rPr>
                <w:b/>
                <w:bCs/>
                <w:szCs w:val="26"/>
              </w:rPr>
            </w:pPr>
            <w:r w:rsidRPr="006D068F">
              <w:rPr>
                <w:b/>
                <w:bCs/>
                <w:szCs w:val="26"/>
              </w:rPr>
              <w:t>UC0</w:t>
            </w:r>
            <w:r w:rsidR="00791208">
              <w:rPr>
                <w:b/>
                <w:bCs/>
                <w:szCs w:val="26"/>
              </w:rPr>
              <w:t>4</w:t>
            </w:r>
          </w:p>
        </w:tc>
      </w:tr>
      <w:tr w:rsidR="006D068F" w:rsidRPr="003F5034" w14:paraId="2C0688F5" w14:textId="77777777" w:rsidTr="004D3153">
        <w:tc>
          <w:tcPr>
            <w:tcW w:w="2402" w:type="dxa"/>
            <w:tcBorders>
              <w:top w:val="single" w:sz="6" w:space="0" w:color="auto"/>
              <w:left w:val="single" w:sz="6" w:space="0" w:color="auto"/>
              <w:bottom w:val="single" w:sz="6" w:space="0" w:color="auto"/>
              <w:right w:val="single" w:sz="6" w:space="0" w:color="auto"/>
            </w:tcBorders>
            <w:vAlign w:val="center"/>
            <w:hideMark/>
          </w:tcPr>
          <w:p w14:paraId="2AFB8B77" w14:textId="1445B989" w:rsidR="006D068F" w:rsidRPr="003F5034" w:rsidRDefault="006D068F" w:rsidP="009179B1">
            <w:pPr>
              <w:ind w:firstLine="0"/>
              <w:jc w:val="left"/>
              <w:rPr>
                <w:b/>
                <w:bCs/>
                <w:szCs w:val="26"/>
              </w:rPr>
            </w:pPr>
            <w:r w:rsidRPr="006D068F">
              <w:rPr>
                <w:rStyle w:val="Strong"/>
                <w:szCs w:val="26"/>
              </w:rPr>
              <w:t>Tên Use Case</w:t>
            </w:r>
          </w:p>
        </w:tc>
        <w:tc>
          <w:tcPr>
            <w:tcW w:w="7001" w:type="dxa"/>
            <w:tcBorders>
              <w:top w:val="single" w:sz="6" w:space="0" w:color="auto"/>
              <w:left w:val="single" w:sz="6" w:space="0" w:color="auto"/>
              <w:bottom w:val="single" w:sz="6" w:space="0" w:color="auto"/>
              <w:right w:val="single" w:sz="6" w:space="0" w:color="auto"/>
            </w:tcBorders>
            <w:vAlign w:val="center"/>
            <w:hideMark/>
          </w:tcPr>
          <w:p w14:paraId="0F222588" w14:textId="4FF0560D" w:rsidR="006D068F" w:rsidRPr="003F5034" w:rsidRDefault="006D068F" w:rsidP="006D068F">
            <w:pPr>
              <w:ind w:firstLine="0"/>
              <w:rPr>
                <w:szCs w:val="26"/>
              </w:rPr>
            </w:pPr>
            <w:r w:rsidRPr="006D068F">
              <w:rPr>
                <w:szCs w:val="26"/>
              </w:rPr>
              <w:t>Quản lý bàn ăn</w:t>
            </w:r>
          </w:p>
        </w:tc>
      </w:tr>
      <w:tr w:rsidR="006D068F" w:rsidRPr="003F5034" w14:paraId="43654154" w14:textId="77777777" w:rsidTr="004D3153">
        <w:tc>
          <w:tcPr>
            <w:tcW w:w="2402" w:type="dxa"/>
            <w:tcBorders>
              <w:top w:val="single" w:sz="6" w:space="0" w:color="auto"/>
              <w:left w:val="single" w:sz="6" w:space="0" w:color="auto"/>
              <w:bottom w:val="single" w:sz="6" w:space="0" w:color="auto"/>
              <w:right w:val="single" w:sz="6" w:space="0" w:color="auto"/>
            </w:tcBorders>
            <w:vAlign w:val="center"/>
            <w:hideMark/>
          </w:tcPr>
          <w:p w14:paraId="11C0DB79" w14:textId="7E582F5A" w:rsidR="006D068F" w:rsidRPr="003F5034" w:rsidRDefault="006D068F" w:rsidP="009179B1">
            <w:pPr>
              <w:ind w:firstLine="0"/>
              <w:jc w:val="left"/>
              <w:rPr>
                <w:b/>
                <w:bCs/>
                <w:szCs w:val="26"/>
              </w:rPr>
            </w:pPr>
            <w:r w:rsidRPr="006D068F">
              <w:rPr>
                <w:rStyle w:val="Strong"/>
                <w:szCs w:val="26"/>
              </w:rPr>
              <w:t>Sự kiện kích hoạt</w:t>
            </w:r>
          </w:p>
        </w:tc>
        <w:tc>
          <w:tcPr>
            <w:tcW w:w="7001" w:type="dxa"/>
            <w:tcBorders>
              <w:top w:val="single" w:sz="6" w:space="0" w:color="auto"/>
              <w:left w:val="single" w:sz="6" w:space="0" w:color="auto"/>
              <w:bottom w:val="single" w:sz="6" w:space="0" w:color="auto"/>
              <w:right w:val="single" w:sz="6" w:space="0" w:color="auto"/>
            </w:tcBorders>
            <w:vAlign w:val="center"/>
            <w:hideMark/>
          </w:tcPr>
          <w:p w14:paraId="2EB07AD6" w14:textId="304CDF7F" w:rsidR="006D068F" w:rsidRPr="003F5034" w:rsidRDefault="006D068F" w:rsidP="006D068F">
            <w:pPr>
              <w:ind w:firstLine="0"/>
              <w:rPr>
                <w:szCs w:val="26"/>
              </w:rPr>
            </w:pPr>
            <w:r w:rsidRPr="006D068F">
              <w:rPr>
                <w:szCs w:val="26"/>
              </w:rPr>
              <w:t xml:space="preserve">Admin/Nhân viên click vào </w:t>
            </w:r>
            <w:r w:rsidR="00791208">
              <w:rPr>
                <w:szCs w:val="26"/>
              </w:rPr>
              <w:t>“</w:t>
            </w:r>
            <w:r w:rsidRPr="006D068F">
              <w:rPr>
                <w:szCs w:val="26"/>
              </w:rPr>
              <w:t>Quản lý bàn</w:t>
            </w:r>
            <w:r w:rsidR="00791208">
              <w:rPr>
                <w:szCs w:val="26"/>
              </w:rPr>
              <w:t>”</w:t>
            </w:r>
          </w:p>
        </w:tc>
      </w:tr>
      <w:tr w:rsidR="006D068F" w:rsidRPr="003F5034" w14:paraId="21FA81A7" w14:textId="77777777" w:rsidTr="004D3153">
        <w:tc>
          <w:tcPr>
            <w:tcW w:w="2402" w:type="dxa"/>
            <w:tcBorders>
              <w:top w:val="single" w:sz="6" w:space="0" w:color="auto"/>
              <w:left w:val="single" w:sz="6" w:space="0" w:color="auto"/>
              <w:bottom w:val="single" w:sz="6" w:space="0" w:color="auto"/>
              <w:right w:val="single" w:sz="6" w:space="0" w:color="auto"/>
            </w:tcBorders>
            <w:vAlign w:val="center"/>
            <w:hideMark/>
          </w:tcPr>
          <w:p w14:paraId="1E880856" w14:textId="05BC96A7" w:rsidR="006D068F" w:rsidRPr="003F5034" w:rsidRDefault="006D068F" w:rsidP="009179B1">
            <w:pPr>
              <w:ind w:firstLine="0"/>
              <w:jc w:val="left"/>
              <w:rPr>
                <w:b/>
                <w:bCs/>
                <w:szCs w:val="26"/>
              </w:rPr>
            </w:pPr>
            <w:r w:rsidRPr="006D068F">
              <w:rPr>
                <w:rStyle w:val="Strong"/>
                <w:szCs w:val="26"/>
              </w:rPr>
              <w:t>Tác nhân</w:t>
            </w:r>
          </w:p>
        </w:tc>
        <w:tc>
          <w:tcPr>
            <w:tcW w:w="7001" w:type="dxa"/>
            <w:tcBorders>
              <w:top w:val="single" w:sz="6" w:space="0" w:color="auto"/>
              <w:left w:val="single" w:sz="6" w:space="0" w:color="auto"/>
              <w:bottom w:val="single" w:sz="6" w:space="0" w:color="auto"/>
              <w:right w:val="single" w:sz="6" w:space="0" w:color="auto"/>
            </w:tcBorders>
            <w:vAlign w:val="center"/>
            <w:hideMark/>
          </w:tcPr>
          <w:p w14:paraId="63B49665" w14:textId="39800619" w:rsidR="006D068F" w:rsidRPr="003F5034" w:rsidRDefault="006D068F" w:rsidP="006D068F">
            <w:pPr>
              <w:ind w:firstLine="0"/>
              <w:rPr>
                <w:szCs w:val="26"/>
              </w:rPr>
            </w:pPr>
            <w:r w:rsidRPr="006D068F">
              <w:rPr>
                <w:szCs w:val="26"/>
              </w:rPr>
              <w:t>Admin, Nhân viên</w:t>
            </w:r>
          </w:p>
        </w:tc>
      </w:tr>
      <w:tr w:rsidR="006D068F" w:rsidRPr="003F5034" w14:paraId="4735A385" w14:textId="77777777" w:rsidTr="004D3153">
        <w:tc>
          <w:tcPr>
            <w:tcW w:w="2402" w:type="dxa"/>
            <w:tcBorders>
              <w:top w:val="single" w:sz="6" w:space="0" w:color="auto"/>
              <w:left w:val="single" w:sz="6" w:space="0" w:color="auto"/>
              <w:bottom w:val="single" w:sz="6" w:space="0" w:color="auto"/>
              <w:right w:val="single" w:sz="6" w:space="0" w:color="auto"/>
            </w:tcBorders>
            <w:vAlign w:val="center"/>
            <w:hideMark/>
          </w:tcPr>
          <w:p w14:paraId="224C98CB" w14:textId="0B96037B" w:rsidR="006D068F" w:rsidRPr="003F5034" w:rsidRDefault="006D068F" w:rsidP="009179B1">
            <w:pPr>
              <w:ind w:firstLine="0"/>
              <w:jc w:val="left"/>
              <w:rPr>
                <w:b/>
                <w:bCs/>
                <w:szCs w:val="26"/>
              </w:rPr>
            </w:pPr>
            <w:r w:rsidRPr="006D068F">
              <w:rPr>
                <w:rStyle w:val="Strong"/>
                <w:szCs w:val="26"/>
              </w:rPr>
              <w:t>Điều kiện tiên quyết</w:t>
            </w:r>
          </w:p>
        </w:tc>
        <w:tc>
          <w:tcPr>
            <w:tcW w:w="7001" w:type="dxa"/>
            <w:tcBorders>
              <w:top w:val="single" w:sz="6" w:space="0" w:color="auto"/>
              <w:left w:val="single" w:sz="6" w:space="0" w:color="auto"/>
              <w:bottom w:val="single" w:sz="6" w:space="0" w:color="auto"/>
              <w:right w:val="single" w:sz="6" w:space="0" w:color="auto"/>
            </w:tcBorders>
            <w:vAlign w:val="center"/>
            <w:hideMark/>
          </w:tcPr>
          <w:p w14:paraId="6F8E7544" w14:textId="289640C7" w:rsidR="006D068F" w:rsidRPr="003F5034" w:rsidRDefault="006D068F" w:rsidP="006D068F">
            <w:pPr>
              <w:ind w:firstLine="0"/>
              <w:rPr>
                <w:szCs w:val="26"/>
              </w:rPr>
            </w:pPr>
            <w:r w:rsidRPr="006D068F">
              <w:rPr>
                <w:szCs w:val="26"/>
              </w:rPr>
              <w:t>Người dùng đã đăng nhập, có quyền truy cập, database sẵn sàng</w:t>
            </w:r>
          </w:p>
        </w:tc>
      </w:tr>
      <w:tr w:rsidR="006D068F" w:rsidRPr="003F5034" w14:paraId="2479383E" w14:textId="77777777" w:rsidTr="004D3153">
        <w:tc>
          <w:tcPr>
            <w:tcW w:w="2402" w:type="dxa"/>
            <w:tcBorders>
              <w:top w:val="single" w:sz="6" w:space="0" w:color="auto"/>
              <w:left w:val="single" w:sz="6" w:space="0" w:color="auto"/>
              <w:bottom w:val="single" w:sz="6" w:space="0" w:color="auto"/>
              <w:right w:val="single" w:sz="6" w:space="0" w:color="auto"/>
            </w:tcBorders>
            <w:vAlign w:val="center"/>
            <w:hideMark/>
          </w:tcPr>
          <w:p w14:paraId="6FCEFBDB" w14:textId="580E0025" w:rsidR="006D068F" w:rsidRPr="003F5034" w:rsidRDefault="006D068F" w:rsidP="009179B1">
            <w:pPr>
              <w:ind w:firstLine="0"/>
              <w:jc w:val="left"/>
              <w:rPr>
                <w:b/>
                <w:bCs/>
                <w:szCs w:val="26"/>
              </w:rPr>
            </w:pPr>
            <w:r w:rsidRPr="006D068F">
              <w:rPr>
                <w:rStyle w:val="Strong"/>
                <w:szCs w:val="26"/>
              </w:rPr>
              <w:t>Điều kiện sau</w:t>
            </w:r>
          </w:p>
        </w:tc>
        <w:tc>
          <w:tcPr>
            <w:tcW w:w="7001" w:type="dxa"/>
            <w:tcBorders>
              <w:top w:val="single" w:sz="6" w:space="0" w:color="auto"/>
              <w:left w:val="single" w:sz="6" w:space="0" w:color="auto"/>
              <w:bottom w:val="single" w:sz="6" w:space="0" w:color="auto"/>
              <w:right w:val="single" w:sz="6" w:space="0" w:color="auto"/>
            </w:tcBorders>
            <w:vAlign w:val="center"/>
            <w:hideMark/>
          </w:tcPr>
          <w:p w14:paraId="72A0F8E4" w14:textId="28B61F4F" w:rsidR="006D068F" w:rsidRPr="003F5034" w:rsidRDefault="006D068F" w:rsidP="006D068F">
            <w:pPr>
              <w:ind w:firstLine="0"/>
              <w:rPr>
                <w:szCs w:val="26"/>
              </w:rPr>
            </w:pPr>
            <w:r w:rsidRPr="006D068F">
              <w:rPr>
                <w:szCs w:val="26"/>
              </w:rPr>
              <w:t>Trạng thái bàn được cập nhật, hiển thị trên dashboard</w:t>
            </w:r>
          </w:p>
        </w:tc>
      </w:tr>
      <w:tr w:rsidR="006D068F" w:rsidRPr="003F5034" w14:paraId="020340B2" w14:textId="77777777" w:rsidTr="004D3153">
        <w:tc>
          <w:tcPr>
            <w:tcW w:w="2402" w:type="dxa"/>
            <w:tcBorders>
              <w:top w:val="single" w:sz="6" w:space="0" w:color="auto"/>
              <w:left w:val="single" w:sz="6" w:space="0" w:color="auto"/>
              <w:bottom w:val="single" w:sz="6" w:space="0" w:color="auto"/>
              <w:right w:val="single" w:sz="6" w:space="0" w:color="auto"/>
            </w:tcBorders>
            <w:vAlign w:val="center"/>
            <w:hideMark/>
          </w:tcPr>
          <w:p w14:paraId="596F6E46" w14:textId="255DBD62" w:rsidR="006D068F" w:rsidRPr="003F5034" w:rsidRDefault="006D068F" w:rsidP="009179B1">
            <w:pPr>
              <w:ind w:firstLine="0"/>
              <w:jc w:val="left"/>
              <w:rPr>
                <w:b/>
                <w:bCs/>
                <w:szCs w:val="26"/>
              </w:rPr>
            </w:pPr>
            <w:r w:rsidRPr="006D068F">
              <w:rPr>
                <w:rStyle w:val="Strong"/>
                <w:szCs w:val="26"/>
              </w:rPr>
              <w:t>Luồng sự kiện - Tác nhân</w:t>
            </w:r>
          </w:p>
        </w:tc>
        <w:tc>
          <w:tcPr>
            <w:tcW w:w="7001" w:type="dxa"/>
            <w:tcBorders>
              <w:top w:val="single" w:sz="6" w:space="0" w:color="auto"/>
              <w:left w:val="single" w:sz="6" w:space="0" w:color="auto"/>
              <w:bottom w:val="single" w:sz="6" w:space="0" w:color="auto"/>
              <w:right w:val="single" w:sz="6" w:space="0" w:color="auto"/>
            </w:tcBorders>
            <w:vAlign w:val="center"/>
            <w:hideMark/>
          </w:tcPr>
          <w:p w14:paraId="38A38EC3" w14:textId="77777777" w:rsidR="006D068F" w:rsidRDefault="006D068F" w:rsidP="006D068F">
            <w:pPr>
              <w:ind w:firstLine="0"/>
              <w:rPr>
                <w:szCs w:val="26"/>
              </w:rPr>
            </w:pPr>
            <w:r w:rsidRPr="006D068F">
              <w:rPr>
                <w:szCs w:val="26"/>
              </w:rPr>
              <w:t>1. Xem danh sách bàn với trạng thái</w:t>
            </w:r>
          </w:p>
          <w:p w14:paraId="1B029D85" w14:textId="77777777" w:rsidR="006D068F" w:rsidRDefault="006D068F" w:rsidP="006D068F">
            <w:pPr>
              <w:ind w:firstLine="0"/>
              <w:rPr>
                <w:szCs w:val="26"/>
              </w:rPr>
            </w:pPr>
            <w:r w:rsidRPr="006D068F">
              <w:rPr>
                <w:szCs w:val="26"/>
              </w:rPr>
              <w:t>2. Chọn bàn để chỉnh sửa</w:t>
            </w:r>
          </w:p>
          <w:p w14:paraId="3C696EFE" w14:textId="77777777" w:rsidR="006D068F" w:rsidRDefault="006D068F" w:rsidP="006D068F">
            <w:pPr>
              <w:ind w:firstLine="0"/>
              <w:rPr>
                <w:szCs w:val="26"/>
              </w:rPr>
            </w:pPr>
            <w:r w:rsidRPr="006D068F">
              <w:rPr>
                <w:szCs w:val="26"/>
              </w:rPr>
              <w:t>3. Cập nhật thông tin (sức chứa, vị trí, loại)</w:t>
            </w:r>
          </w:p>
          <w:p w14:paraId="13641841" w14:textId="2DA2F1D8" w:rsidR="006D068F" w:rsidRPr="003F5034" w:rsidRDefault="006D068F" w:rsidP="006D068F">
            <w:pPr>
              <w:ind w:firstLine="0"/>
              <w:rPr>
                <w:szCs w:val="26"/>
              </w:rPr>
            </w:pPr>
            <w:r w:rsidRPr="006D068F">
              <w:rPr>
                <w:szCs w:val="26"/>
              </w:rPr>
              <w:t xml:space="preserve">4. Click </w:t>
            </w:r>
            <w:r w:rsidR="00791208">
              <w:rPr>
                <w:szCs w:val="26"/>
              </w:rPr>
              <w:t>“</w:t>
            </w:r>
            <w:r w:rsidRPr="006D068F">
              <w:rPr>
                <w:szCs w:val="26"/>
              </w:rPr>
              <w:t>Lưu</w:t>
            </w:r>
            <w:r w:rsidR="00791208">
              <w:rPr>
                <w:szCs w:val="26"/>
              </w:rPr>
              <w:t>”</w:t>
            </w:r>
          </w:p>
        </w:tc>
      </w:tr>
      <w:tr w:rsidR="006D068F" w:rsidRPr="003F5034" w14:paraId="03845A66" w14:textId="77777777" w:rsidTr="004D3153">
        <w:tc>
          <w:tcPr>
            <w:tcW w:w="2402" w:type="dxa"/>
            <w:tcBorders>
              <w:top w:val="single" w:sz="6" w:space="0" w:color="auto"/>
              <w:left w:val="single" w:sz="6" w:space="0" w:color="auto"/>
              <w:bottom w:val="single" w:sz="6" w:space="0" w:color="auto"/>
              <w:right w:val="single" w:sz="6" w:space="0" w:color="auto"/>
            </w:tcBorders>
            <w:vAlign w:val="center"/>
            <w:hideMark/>
          </w:tcPr>
          <w:p w14:paraId="51D5A04A" w14:textId="520F793E" w:rsidR="006D068F" w:rsidRPr="003F5034" w:rsidRDefault="006D068F" w:rsidP="009179B1">
            <w:pPr>
              <w:ind w:firstLine="0"/>
              <w:jc w:val="left"/>
              <w:rPr>
                <w:b/>
                <w:bCs/>
                <w:szCs w:val="26"/>
              </w:rPr>
            </w:pPr>
            <w:r w:rsidRPr="006D068F">
              <w:rPr>
                <w:rStyle w:val="Strong"/>
                <w:szCs w:val="26"/>
              </w:rPr>
              <w:t>Luồng sự kiện - Hệ thống</w:t>
            </w:r>
          </w:p>
        </w:tc>
        <w:tc>
          <w:tcPr>
            <w:tcW w:w="7001" w:type="dxa"/>
            <w:tcBorders>
              <w:top w:val="single" w:sz="6" w:space="0" w:color="auto"/>
              <w:left w:val="single" w:sz="6" w:space="0" w:color="auto"/>
              <w:bottom w:val="single" w:sz="6" w:space="0" w:color="auto"/>
              <w:right w:val="single" w:sz="6" w:space="0" w:color="auto"/>
            </w:tcBorders>
            <w:vAlign w:val="center"/>
            <w:hideMark/>
          </w:tcPr>
          <w:p w14:paraId="6D86AFD2" w14:textId="77777777" w:rsidR="006D068F" w:rsidRDefault="006D068F" w:rsidP="006D068F">
            <w:pPr>
              <w:ind w:firstLine="0"/>
              <w:rPr>
                <w:szCs w:val="26"/>
              </w:rPr>
            </w:pPr>
            <w:r w:rsidRPr="006D068F">
              <w:rPr>
                <w:szCs w:val="26"/>
              </w:rPr>
              <w:t>1. Lấy danh sách bàn từ database</w:t>
            </w:r>
          </w:p>
          <w:p w14:paraId="1D079E41" w14:textId="77777777" w:rsidR="006D068F" w:rsidRDefault="006D068F" w:rsidP="006D068F">
            <w:pPr>
              <w:ind w:firstLine="0"/>
              <w:rPr>
                <w:szCs w:val="26"/>
              </w:rPr>
            </w:pPr>
            <w:r w:rsidRPr="006D068F">
              <w:rPr>
                <w:szCs w:val="26"/>
              </w:rPr>
              <w:t xml:space="preserve"> 2. Hiển thị trạng thái bàn (Available, Occupied, Reserved)</w:t>
            </w:r>
          </w:p>
          <w:p w14:paraId="70B80CFB" w14:textId="77777777" w:rsidR="006D068F" w:rsidRDefault="006D068F" w:rsidP="006D068F">
            <w:pPr>
              <w:ind w:firstLine="0"/>
              <w:rPr>
                <w:szCs w:val="26"/>
              </w:rPr>
            </w:pPr>
            <w:r w:rsidRPr="006D068F">
              <w:rPr>
                <w:szCs w:val="26"/>
              </w:rPr>
              <w:t xml:space="preserve"> 3. Cập nhật thông tin bàn</w:t>
            </w:r>
          </w:p>
          <w:p w14:paraId="255D3343" w14:textId="14A3F343" w:rsidR="006D068F" w:rsidRPr="003F5034" w:rsidRDefault="006D068F" w:rsidP="006D068F">
            <w:pPr>
              <w:ind w:firstLine="0"/>
              <w:rPr>
                <w:szCs w:val="26"/>
              </w:rPr>
            </w:pPr>
            <w:r w:rsidRPr="006D068F">
              <w:rPr>
                <w:szCs w:val="26"/>
              </w:rPr>
              <w:t>4. Gửi thông báo nếu có sự kiện</w:t>
            </w:r>
          </w:p>
        </w:tc>
      </w:tr>
      <w:tr w:rsidR="006D068F" w:rsidRPr="003F5034" w14:paraId="77A31613" w14:textId="77777777" w:rsidTr="004D3153">
        <w:tc>
          <w:tcPr>
            <w:tcW w:w="2402" w:type="dxa"/>
            <w:tcBorders>
              <w:top w:val="single" w:sz="6" w:space="0" w:color="auto"/>
              <w:left w:val="single" w:sz="6" w:space="0" w:color="auto"/>
              <w:bottom w:val="single" w:sz="6" w:space="0" w:color="auto"/>
              <w:right w:val="single" w:sz="6" w:space="0" w:color="auto"/>
            </w:tcBorders>
            <w:vAlign w:val="center"/>
            <w:hideMark/>
          </w:tcPr>
          <w:p w14:paraId="078CB25B" w14:textId="27391E70" w:rsidR="006D068F" w:rsidRPr="003F5034" w:rsidRDefault="006D068F" w:rsidP="009179B1">
            <w:pPr>
              <w:ind w:firstLine="0"/>
              <w:jc w:val="left"/>
              <w:rPr>
                <w:b/>
                <w:bCs/>
                <w:szCs w:val="26"/>
              </w:rPr>
            </w:pPr>
            <w:r w:rsidRPr="006D068F">
              <w:rPr>
                <w:rStyle w:val="Strong"/>
                <w:szCs w:val="26"/>
              </w:rPr>
              <w:t>Nguồn sự kiện ngoại lệ</w:t>
            </w:r>
          </w:p>
        </w:tc>
        <w:tc>
          <w:tcPr>
            <w:tcW w:w="7001" w:type="dxa"/>
            <w:tcBorders>
              <w:top w:val="single" w:sz="6" w:space="0" w:color="auto"/>
              <w:left w:val="single" w:sz="6" w:space="0" w:color="auto"/>
              <w:bottom w:val="single" w:sz="6" w:space="0" w:color="auto"/>
              <w:right w:val="single" w:sz="6" w:space="0" w:color="auto"/>
            </w:tcBorders>
            <w:vAlign w:val="center"/>
            <w:hideMark/>
          </w:tcPr>
          <w:p w14:paraId="3BA3027C" w14:textId="30D61869" w:rsidR="006D068F" w:rsidRPr="003F5034" w:rsidRDefault="006D068F" w:rsidP="006D068F">
            <w:pPr>
              <w:ind w:firstLine="0"/>
              <w:rPr>
                <w:szCs w:val="26"/>
              </w:rPr>
            </w:pPr>
            <w:r w:rsidRPr="006D068F">
              <w:rPr>
                <w:szCs w:val="26"/>
              </w:rPr>
              <w:t>Bàn không tồn tại, quyền bị từ chối, database lỗi, trạng thái không hợp l</w:t>
            </w:r>
          </w:p>
        </w:tc>
      </w:tr>
    </w:tbl>
    <w:p w14:paraId="062C9B47" w14:textId="77777777" w:rsidR="006D068F" w:rsidRDefault="006D068F" w:rsidP="009D73D0">
      <w:pPr>
        <w:pStyle w:val="Caption"/>
      </w:pPr>
    </w:p>
    <w:p w14:paraId="2837F622" w14:textId="40BF7C51" w:rsidR="00CE7D00" w:rsidRDefault="009D73D0" w:rsidP="009D73D0">
      <w:pPr>
        <w:pStyle w:val="Caption"/>
      </w:pPr>
      <w:bookmarkStart w:id="60" w:name="_Toc213443327"/>
      <w:r>
        <w:t xml:space="preserve">Bảng </w:t>
      </w:r>
      <w:fldSimple w:instr=" STYLEREF 1 \s ">
        <w:r w:rsidR="00791208">
          <w:rPr>
            <w:noProof/>
          </w:rPr>
          <w:t>4</w:t>
        </w:r>
      </w:fldSimple>
      <w:r w:rsidR="00806A8E">
        <w:t>.</w:t>
      </w:r>
      <w:fldSimple w:instr=" SEQ Bảng \* ARABIC \s 1 ">
        <w:r w:rsidR="00791208">
          <w:rPr>
            <w:noProof/>
          </w:rPr>
          <w:t>4</w:t>
        </w:r>
      </w:fldSimple>
      <w:r>
        <w:t xml:space="preserve"> Đặc tả UC0</w:t>
      </w:r>
      <w:r w:rsidR="00791208">
        <w:t>4</w:t>
      </w:r>
      <w:r>
        <w:t xml:space="preserve"> – </w:t>
      </w:r>
      <w:r w:rsidR="006D068F">
        <w:t>Quản lý bàn ăn</w:t>
      </w:r>
      <w:bookmarkEnd w:id="60"/>
    </w:p>
    <w:p w14:paraId="13137956" w14:textId="77777777" w:rsidR="00A62C52" w:rsidRDefault="00A62C52">
      <w:pPr>
        <w:jc w:val="left"/>
        <w:rPr>
          <w:b/>
          <w:i/>
          <w:sz w:val="28"/>
          <w:szCs w:val="26"/>
        </w:rPr>
      </w:pPr>
      <w:r>
        <w:br w:type="page"/>
      </w:r>
    </w:p>
    <w:p w14:paraId="148B4391" w14:textId="3629C4D9" w:rsidR="002E6684" w:rsidRDefault="008D0D2B" w:rsidP="003F5034">
      <w:pPr>
        <w:pStyle w:val="Heading3"/>
      </w:pPr>
      <w:bookmarkStart w:id="61" w:name="_Toc213461013"/>
      <w:r>
        <w:lastRenderedPageBreak/>
        <w:t>Đặc tả UC0</w:t>
      </w:r>
      <w:r w:rsidR="005B0126">
        <w:t>5</w:t>
      </w:r>
      <w:r w:rsidR="008A3CF8">
        <w:t xml:space="preserve"> – </w:t>
      </w:r>
      <w:r w:rsidR="006D068F">
        <w:t>Quản lý đơn hàng</w:t>
      </w:r>
      <w:bookmarkEnd w:id="61"/>
    </w:p>
    <w:tbl>
      <w:tblPr>
        <w:tblW w:w="9403" w:type="dxa"/>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2402"/>
        <w:gridCol w:w="7001"/>
      </w:tblGrid>
      <w:tr w:rsidR="006D068F" w:rsidRPr="003F5034" w14:paraId="65C239D7" w14:textId="77777777" w:rsidTr="009450EB">
        <w:trPr>
          <w:tblHeader/>
        </w:trPr>
        <w:tc>
          <w:tcPr>
            <w:tcW w:w="2402" w:type="dxa"/>
            <w:tcBorders>
              <w:top w:val="single" w:sz="6" w:space="0" w:color="auto"/>
              <w:left w:val="single" w:sz="6" w:space="0" w:color="auto"/>
              <w:bottom w:val="single" w:sz="6" w:space="0" w:color="auto"/>
              <w:right w:val="single" w:sz="6" w:space="0" w:color="auto"/>
            </w:tcBorders>
            <w:vAlign w:val="center"/>
            <w:hideMark/>
          </w:tcPr>
          <w:p w14:paraId="3F979D03" w14:textId="6EFC2C3C" w:rsidR="006D068F" w:rsidRPr="003F5034" w:rsidRDefault="006D068F" w:rsidP="006D068F">
            <w:pPr>
              <w:ind w:firstLine="0"/>
              <w:rPr>
                <w:b/>
                <w:bCs/>
                <w:szCs w:val="26"/>
              </w:rPr>
            </w:pPr>
            <w:r w:rsidRPr="006D068F">
              <w:rPr>
                <w:b/>
                <w:bCs/>
                <w:szCs w:val="26"/>
              </w:rPr>
              <w:t>ID</w:t>
            </w:r>
          </w:p>
        </w:tc>
        <w:tc>
          <w:tcPr>
            <w:tcW w:w="7001" w:type="dxa"/>
            <w:tcBorders>
              <w:top w:val="single" w:sz="6" w:space="0" w:color="auto"/>
              <w:left w:val="single" w:sz="6" w:space="0" w:color="auto"/>
              <w:bottom w:val="single" w:sz="6" w:space="0" w:color="auto"/>
              <w:right w:val="single" w:sz="6" w:space="0" w:color="auto"/>
            </w:tcBorders>
            <w:vAlign w:val="center"/>
            <w:hideMark/>
          </w:tcPr>
          <w:p w14:paraId="366F454C" w14:textId="0846F136" w:rsidR="006D068F" w:rsidRPr="003F5034" w:rsidRDefault="006D068F" w:rsidP="006D068F">
            <w:pPr>
              <w:ind w:firstLine="0"/>
              <w:rPr>
                <w:b/>
                <w:bCs/>
                <w:szCs w:val="26"/>
              </w:rPr>
            </w:pPr>
            <w:r w:rsidRPr="006D068F">
              <w:rPr>
                <w:b/>
                <w:bCs/>
                <w:szCs w:val="26"/>
              </w:rPr>
              <w:t>UC0</w:t>
            </w:r>
            <w:r w:rsidR="005B0126">
              <w:rPr>
                <w:b/>
                <w:bCs/>
                <w:szCs w:val="26"/>
              </w:rPr>
              <w:t>5</w:t>
            </w:r>
          </w:p>
        </w:tc>
      </w:tr>
      <w:tr w:rsidR="006D068F" w:rsidRPr="003F5034" w14:paraId="22117416" w14:textId="77777777" w:rsidTr="009450EB">
        <w:tc>
          <w:tcPr>
            <w:tcW w:w="2402" w:type="dxa"/>
            <w:tcBorders>
              <w:top w:val="single" w:sz="6" w:space="0" w:color="auto"/>
              <w:left w:val="single" w:sz="6" w:space="0" w:color="auto"/>
              <w:bottom w:val="single" w:sz="6" w:space="0" w:color="auto"/>
              <w:right w:val="single" w:sz="6" w:space="0" w:color="auto"/>
            </w:tcBorders>
            <w:vAlign w:val="center"/>
            <w:hideMark/>
          </w:tcPr>
          <w:p w14:paraId="6731E703" w14:textId="590AB801" w:rsidR="006D068F" w:rsidRPr="003F5034" w:rsidRDefault="006D068F" w:rsidP="005B0126">
            <w:pPr>
              <w:ind w:firstLine="0"/>
              <w:jc w:val="left"/>
              <w:rPr>
                <w:b/>
                <w:bCs/>
                <w:szCs w:val="26"/>
              </w:rPr>
            </w:pPr>
            <w:r w:rsidRPr="006D068F">
              <w:rPr>
                <w:rStyle w:val="Strong"/>
                <w:szCs w:val="26"/>
              </w:rPr>
              <w:t>Tên Use Case</w:t>
            </w:r>
          </w:p>
        </w:tc>
        <w:tc>
          <w:tcPr>
            <w:tcW w:w="7001" w:type="dxa"/>
            <w:tcBorders>
              <w:top w:val="single" w:sz="6" w:space="0" w:color="auto"/>
              <w:left w:val="single" w:sz="6" w:space="0" w:color="auto"/>
              <w:bottom w:val="single" w:sz="6" w:space="0" w:color="auto"/>
              <w:right w:val="single" w:sz="6" w:space="0" w:color="auto"/>
            </w:tcBorders>
            <w:vAlign w:val="center"/>
            <w:hideMark/>
          </w:tcPr>
          <w:p w14:paraId="00784C3D" w14:textId="7BADAAEB" w:rsidR="006D068F" w:rsidRPr="003F5034" w:rsidRDefault="006D068F" w:rsidP="006D068F">
            <w:pPr>
              <w:ind w:firstLine="0"/>
              <w:rPr>
                <w:szCs w:val="26"/>
              </w:rPr>
            </w:pPr>
            <w:r w:rsidRPr="006D068F">
              <w:rPr>
                <w:szCs w:val="26"/>
              </w:rPr>
              <w:t>Quản lý đơn hàng</w:t>
            </w:r>
          </w:p>
        </w:tc>
      </w:tr>
      <w:tr w:rsidR="006D068F" w:rsidRPr="003F5034" w14:paraId="2BB7F326" w14:textId="77777777" w:rsidTr="009450EB">
        <w:tc>
          <w:tcPr>
            <w:tcW w:w="2402" w:type="dxa"/>
            <w:tcBorders>
              <w:top w:val="single" w:sz="6" w:space="0" w:color="auto"/>
              <w:left w:val="single" w:sz="6" w:space="0" w:color="auto"/>
              <w:bottom w:val="single" w:sz="6" w:space="0" w:color="auto"/>
              <w:right w:val="single" w:sz="6" w:space="0" w:color="auto"/>
            </w:tcBorders>
            <w:vAlign w:val="center"/>
            <w:hideMark/>
          </w:tcPr>
          <w:p w14:paraId="129F451D" w14:textId="4837F5FB" w:rsidR="006D068F" w:rsidRPr="003F5034" w:rsidRDefault="006D068F" w:rsidP="005B0126">
            <w:pPr>
              <w:ind w:firstLine="0"/>
              <w:jc w:val="left"/>
              <w:rPr>
                <w:b/>
                <w:bCs/>
                <w:szCs w:val="26"/>
              </w:rPr>
            </w:pPr>
            <w:r w:rsidRPr="006D068F">
              <w:rPr>
                <w:rStyle w:val="Strong"/>
                <w:szCs w:val="26"/>
              </w:rPr>
              <w:t>Sự kiện kích hoạt</w:t>
            </w:r>
          </w:p>
        </w:tc>
        <w:tc>
          <w:tcPr>
            <w:tcW w:w="7001" w:type="dxa"/>
            <w:tcBorders>
              <w:top w:val="single" w:sz="6" w:space="0" w:color="auto"/>
              <w:left w:val="single" w:sz="6" w:space="0" w:color="auto"/>
              <w:bottom w:val="single" w:sz="6" w:space="0" w:color="auto"/>
              <w:right w:val="single" w:sz="6" w:space="0" w:color="auto"/>
            </w:tcBorders>
            <w:vAlign w:val="center"/>
            <w:hideMark/>
          </w:tcPr>
          <w:p w14:paraId="032B35B4" w14:textId="4A55DEE9" w:rsidR="006D068F" w:rsidRPr="003F5034" w:rsidRDefault="006D068F" w:rsidP="006D068F">
            <w:pPr>
              <w:ind w:firstLine="0"/>
              <w:rPr>
                <w:szCs w:val="26"/>
              </w:rPr>
            </w:pPr>
            <w:r w:rsidRPr="006D068F">
              <w:rPr>
                <w:szCs w:val="26"/>
              </w:rPr>
              <w:t>Khách hàng gọi món hoặc Nhân viên tạo đơn hàng</w:t>
            </w:r>
          </w:p>
        </w:tc>
      </w:tr>
      <w:tr w:rsidR="006D068F" w:rsidRPr="003F5034" w14:paraId="048ADF92" w14:textId="77777777" w:rsidTr="009450EB">
        <w:tc>
          <w:tcPr>
            <w:tcW w:w="2402" w:type="dxa"/>
            <w:tcBorders>
              <w:top w:val="single" w:sz="6" w:space="0" w:color="auto"/>
              <w:left w:val="single" w:sz="6" w:space="0" w:color="auto"/>
              <w:bottom w:val="single" w:sz="6" w:space="0" w:color="auto"/>
              <w:right w:val="single" w:sz="6" w:space="0" w:color="auto"/>
            </w:tcBorders>
            <w:vAlign w:val="center"/>
            <w:hideMark/>
          </w:tcPr>
          <w:p w14:paraId="4AF7D634" w14:textId="76674E47" w:rsidR="006D068F" w:rsidRPr="003F5034" w:rsidRDefault="006D068F" w:rsidP="005B0126">
            <w:pPr>
              <w:ind w:firstLine="0"/>
              <w:jc w:val="left"/>
              <w:rPr>
                <w:b/>
                <w:bCs/>
                <w:szCs w:val="26"/>
              </w:rPr>
            </w:pPr>
            <w:r w:rsidRPr="006D068F">
              <w:rPr>
                <w:rStyle w:val="Strong"/>
                <w:szCs w:val="26"/>
              </w:rPr>
              <w:t>Tác nhân</w:t>
            </w:r>
          </w:p>
        </w:tc>
        <w:tc>
          <w:tcPr>
            <w:tcW w:w="7001" w:type="dxa"/>
            <w:tcBorders>
              <w:top w:val="single" w:sz="6" w:space="0" w:color="auto"/>
              <w:left w:val="single" w:sz="6" w:space="0" w:color="auto"/>
              <w:bottom w:val="single" w:sz="6" w:space="0" w:color="auto"/>
              <w:right w:val="single" w:sz="6" w:space="0" w:color="auto"/>
            </w:tcBorders>
            <w:vAlign w:val="center"/>
            <w:hideMark/>
          </w:tcPr>
          <w:p w14:paraId="20E1767A" w14:textId="606BB774" w:rsidR="006D068F" w:rsidRPr="003F5034" w:rsidRDefault="006D068F" w:rsidP="006D068F">
            <w:pPr>
              <w:ind w:firstLine="0"/>
              <w:rPr>
                <w:szCs w:val="26"/>
              </w:rPr>
            </w:pPr>
            <w:r w:rsidRPr="006D068F">
              <w:rPr>
                <w:szCs w:val="26"/>
              </w:rPr>
              <w:t>Khách hàng, Nhân viên</w:t>
            </w:r>
          </w:p>
        </w:tc>
      </w:tr>
      <w:tr w:rsidR="006D068F" w:rsidRPr="003F5034" w14:paraId="7822FC32" w14:textId="77777777" w:rsidTr="009450EB">
        <w:tc>
          <w:tcPr>
            <w:tcW w:w="2402" w:type="dxa"/>
            <w:tcBorders>
              <w:top w:val="single" w:sz="6" w:space="0" w:color="auto"/>
              <w:left w:val="single" w:sz="6" w:space="0" w:color="auto"/>
              <w:bottom w:val="single" w:sz="6" w:space="0" w:color="auto"/>
              <w:right w:val="single" w:sz="6" w:space="0" w:color="auto"/>
            </w:tcBorders>
            <w:vAlign w:val="center"/>
            <w:hideMark/>
          </w:tcPr>
          <w:p w14:paraId="5EAF8ED2" w14:textId="354D107A" w:rsidR="006D068F" w:rsidRPr="003F5034" w:rsidRDefault="006D068F" w:rsidP="005B0126">
            <w:pPr>
              <w:ind w:firstLine="0"/>
              <w:jc w:val="left"/>
              <w:rPr>
                <w:b/>
                <w:bCs/>
                <w:szCs w:val="26"/>
              </w:rPr>
            </w:pPr>
            <w:r w:rsidRPr="006D068F">
              <w:rPr>
                <w:rStyle w:val="Strong"/>
                <w:szCs w:val="26"/>
              </w:rPr>
              <w:t>Điều kiện tiên quyết</w:t>
            </w:r>
          </w:p>
        </w:tc>
        <w:tc>
          <w:tcPr>
            <w:tcW w:w="7001" w:type="dxa"/>
            <w:tcBorders>
              <w:top w:val="single" w:sz="6" w:space="0" w:color="auto"/>
              <w:left w:val="single" w:sz="6" w:space="0" w:color="auto"/>
              <w:bottom w:val="single" w:sz="6" w:space="0" w:color="auto"/>
              <w:right w:val="single" w:sz="6" w:space="0" w:color="auto"/>
            </w:tcBorders>
            <w:vAlign w:val="center"/>
            <w:hideMark/>
          </w:tcPr>
          <w:p w14:paraId="100703A1" w14:textId="42BA20D3" w:rsidR="006D068F" w:rsidRPr="003F5034" w:rsidRDefault="006D068F" w:rsidP="006D068F">
            <w:pPr>
              <w:ind w:firstLine="0"/>
              <w:rPr>
                <w:szCs w:val="26"/>
              </w:rPr>
            </w:pPr>
            <w:r w:rsidRPr="006D068F">
              <w:rPr>
                <w:szCs w:val="26"/>
              </w:rPr>
              <w:t>Người dùng đã đăng nhập, menu và bàn sẵn sàng, database hoạt động</w:t>
            </w:r>
          </w:p>
        </w:tc>
      </w:tr>
      <w:tr w:rsidR="006D068F" w:rsidRPr="003F5034" w14:paraId="2A91D923" w14:textId="77777777" w:rsidTr="009450EB">
        <w:tc>
          <w:tcPr>
            <w:tcW w:w="2402" w:type="dxa"/>
            <w:tcBorders>
              <w:top w:val="single" w:sz="6" w:space="0" w:color="auto"/>
              <w:left w:val="single" w:sz="6" w:space="0" w:color="auto"/>
              <w:bottom w:val="single" w:sz="6" w:space="0" w:color="auto"/>
              <w:right w:val="single" w:sz="6" w:space="0" w:color="auto"/>
            </w:tcBorders>
            <w:vAlign w:val="center"/>
            <w:hideMark/>
          </w:tcPr>
          <w:p w14:paraId="7131F9A8" w14:textId="43055DFF" w:rsidR="006D068F" w:rsidRPr="003F5034" w:rsidRDefault="006D068F" w:rsidP="005B0126">
            <w:pPr>
              <w:ind w:firstLine="0"/>
              <w:jc w:val="left"/>
              <w:rPr>
                <w:b/>
                <w:bCs/>
                <w:szCs w:val="26"/>
              </w:rPr>
            </w:pPr>
            <w:r w:rsidRPr="006D068F">
              <w:rPr>
                <w:rStyle w:val="Strong"/>
                <w:szCs w:val="26"/>
              </w:rPr>
              <w:t>Điều kiện sau</w:t>
            </w:r>
          </w:p>
        </w:tc>
        <w:tc>
          <w:tcPr>
            <w:tcW w:w="7001" w:type="dxa"/>
            <w:tcBorders>
              <w:top w:val="single" w:sz="6" w:space="0" w:color="auto"/>
              <w:left w:val="single" w:sz="6" w:space="0" w:color="auto"/>
              <w:bottom w:val="single" w:sz="6" w:space="0" w:color="auto"/>
              <w:right w:val="single" w:sz="6" w:space="0" w:color="auto"/>
            </w:tcBorders>
            <w:vAlign w:val="center"/>
            <w:hideMark/>
          </w:tcPr>
          <w:p w14:paraId="254386A9" w14:textId="07E27AE5" w:rsidR="006D068F" w:rsidRPr="003F5034" w:rsidRDefault="006D068F" w:rsidP="006D068F">
            <w:pPr>
              <w:ind w:firstLine="0"/>
              <w:rPr>
                <w:szCs w:val="26"/>
              </w:rPr>
            </w:pPr>
            <w:r w:rsidRPr="006D068F">
              <w:rPr>
                <w:szCs w:val="26"/>
              </w:rPr>
              <w:t>Đơn hàng được tạo/cập nhật, lưu database, gửi yêu cầu đến bếp</w:t>
            </w:r>
          </w:p>
        </w:tc>
      </w:tr>
      <w:tr w:rsidR="006D068F" w:rsidRPr="003F5034" w14:paraId="16192CEF" w14:textId="77777777" w:rsidTr="009450EB">
        <w:tc>
          <w:tcPr>
            <w:tcW w:w="2402" w:type="dxa"/>
            <w:tcBorders>
              <w:top w:val="single" w:sz="6" w:space="0" w:color="auto"/>
              <w:left w:val="single" w:sz="6" w:space="0" w:color="auto"/>
              <w:bottom w:val="single" w:sz="6" w:space="0" w:color="auto"/>
              <w:right w:val="single" w:sz="6" w:space="0" w:color="auto"/>
            </w:tcBorders>
            <w:vAlign w:val="center"/>
            <w:hideMark/>
          </w:tcPr>
          <w:p w14:paraId="3843E217" w14:textId="5FF8F854" w:rsidR="006D068F" w:rsidRPr="003F5034" w:rsidRDefault="006D068F" w:rsidP="005B0126">
            <w:pPr>
              <w:ind w:firstLine="0"/>
              <w:jc w:val="left"/>
              <w:rPr>
                <w:b/>
                <w:bCs/>
                <w:szCs w:val="26"/>
              </w:rPr>
            </w:pPr>
            <w:r w:rsidRPr="006D068F">
              <w:rPr>
                <w:rStyle w:val="Strong"/>
                <w:szCs w:val="26"/>
              </w:rPr>
              <w:t>Luồng sự kiện - Tác nhân</w:t>
            </w:r>
          </w:p>
        </w:tc>
        <w:tc>
          <w:tcPr>
            <w:tcW w:w="7001" w:type="dxa"/>
            <w:tcBorders>
              <w:top w:val="single" w:sz="6" w:space="0" w:color="auto"/>
              <w:left w:val="single" w:sz="6" w:space="0" w:color="auto"/>
              <w:bottom w:val="single" w:sz="6" w:space="0" w:color="auto"/>
              <w:right w:val="single" w:sz="6" w:space="0" w:color="auto"/>
            </w:tcBorders>
            <w:vAlign w:val="center"/>
            <w:hideMark/>
          </w:tcPr>
          <w:p w14:paraId="26563D30" w14:textId="77777777" w:rsidR="006D068F" w:rsidRDefault="006D068F" w:rsidP="006D068F">
            <w:pPr>
              <w:ind w:firstLine="0"/>
              <w:rPr>
                <w:szCs w:val="26"/>
              </w:rPr>
            </w:pPr>
            <w:r w:rsidRPr="006D068F">
              <w:rPr>
                <w:szCs w:val="26"/>
              </w:rPr>
              <w:t>1. Chọn bàn/khách hàng</w:t>
            </w:r>
          </w:p>
          <w:p w14:paraId="0FD8B01B" w14:textId="2A5F5540" w:rsidR="006D068F" w:rsidRDefault="006D068F" w:rsidP="006D068F">
            <w:pPr>
              <w:ind w:firstLine="0"/>
              <w:rPr>
                <w:szCs w:val="26"/>
              </w:rPr>
            </w:pPr>
            <w:r w:rsidRPr="006D068F">
              <w:rPr>
                <w:szCs w:val="26"/>
              </w:rPr>
              <w:t>2. Chọn món ăn từ menu</w:t>
            </w:r>
          </w:p>
          <w:p w14:paraId="2AC8657B" w14:textId="77777777" w:rsidR="006D068F" w:rsidRDefault="006D068F" w:rsidP="006D068F">
            <w:pPr>
              <w:ind w:firstLine="0"/>
              <w:rPr>
                <w:szCs w:val="26"/>
              </w:rPr>
            </w:pPr>
            <w:r w:rsidRPr="006D068F">
              <w:rPr>
                <w:szCs w:val="26"/>
              </w:rPr>
              <w:t>3. Nhập số lượng và yêu cầu đặc biệt</w:t>
            </w:r>
          </w:p>
          <w:p w14:paraId="63495165" w14:textId="57E30A0B" w:rsidR="006D068F" w:rsidRDefault="006D068F" w:rsidP="006D068F">
            <w:pPr>
              <w:ind w:firstLine="0"/>
              <w:rPr>
                <w:szCs w:val="26"/>
              </w:rPr>
            </w:pPr>
            <w:r w:rsidRPr="006D068F">
              <w:rPr>
                <w:szCs w:val="26"/>
              </w:rPr>
              <w:t xml:space="preserve">4. Click </w:t>
            </w:r>
            <w:r w:rsidR="005B0126">
              <w:rPr>
                <w:szCs w:val="26"/>
              </w:rPr>
              <w:t>“</w:t>
            </w:r>
            <w:r w:rsidRPr="006D068F">
              <w:rPr>
                <w:szCs w:val="26"/>
              </w:rPr>
              <w:t>Thêm vào đơn</w:t>
            </w:r>
            <w:r w:rsidR="005B0126">
              <w:rPr>
                <w:szCs w:val="26"/>
              </w:rPr>
              <w:t>”</w:t>
            </w:r>
          </w:p>
          <w:p w14:paraId="36FCAA2C" w14:textId="1D3920D5" w:rsidR="006D068F" w:rsidRPr="003F5034" w:rsidRDefault="006D068F" w:rsidP="006D068F">
            <w:pPr>
              <w:ind w:firstLine="0"/>
              <w:rPr>
                <w:szCs w:val="26"/>
              </w:rPr>
            </w:pPr>
            <w:r w:rsidRPr="006D068F">
              <w:rPr>
                <w:szCs w:val="26"/>
              </w:rPr>
              <w:t xml:space="preserve">5. Lặp lại hoặc click </w:t>
            </w:r>
            <w:r w:rsidR="005B0126">
              <w:rPr>
                <w:szCs w:val="26"/>
              </w:rPr>
              <w:t>“</w:t>
            </w:r>
            <w:r w:rsidRPr="006D068F">
              <w:rPr>
                <w:szCs w:val="26"/>
              </w:rPr>
              <w:t>Xác nhận</w:t>
            </w:r>
            <w:r w:rsidR="005B0126">
              <w:rPr>
                <w:szCs w:val="26"/>
              </w:rPr>
              <w:t>”</w:t>
            </w:r>
          </w:p>
        </w:tc>
      </w:tr>
      <w:tr w:rsidR="006D068F" w:rsidRPr="003F5034" w14:paraId="238E79A5" w14:textId="77777777" w:rsidTr="009450EB">
        <w:tc>
          <w:tcPr>
            <w:tcW w:w="2402" w:type="dxa"/>
            <w:tcBorders>
              <w:top w:val="single" w:sz="6" w:space="0" w:color="auto"/>
              <w:left w:val="single" w:sz="6" w:space="0" w:color="auto"/>
              <w:bottom w:val="single" w:sz="6" w:space="0" w:color="auto"/>
              <w:right w:val="single" w:sz="6" w:space="0" w:color="auto"/>
            </w:tcBorders>
            <w:vAlign w:val="center"/>
            <w:hideMark/>
          </w:tcPr>
          <w:p w14:paraId="5EDD8338" w14:textId="2671454E" w:rsidR="006D068F" w:rsidRPr="003F5034" w:rsidRDefault="006D068F" w:rsidP="005B0126">
            <w:pPr>
              <w:ind w:firstLine="0"/>
              <w:jc w:val="left"/>
              <w:rPr>
                <w:b/>
                <w:bCs/>
                <w:szCs w:val="26"/>
              </w:rPr>
            </w:pPr>
            <w:r w:rsidRPr="006D068F">
              <w:rPr>
                <w:rStyle w:val="Strong"/>
                <w:szCs w:val="26"/>
              </w:rPr>
              <w:t>Luồng sự kiện - Hệ thống</w:t>
            </w:r>
          </w:p>
        </w:tc>
        <w:tc>
          <w:tcPr>
            <w:tcW w:w="7001" w:type="dxa"/>
            <w:tcBorders>
              <w:top w:val="single" w:sz="6" w:space="0" w:color="auto"/>
              <w:left w:val="single" w:sz="6" w:space="0" w:color="auto"/>
              <w:bottom w:val="single" w:sz="6" w:space="0" w:color="auto"/>
              <w:right w:val="single" w:sz="6" w:space="0" w:color="auto"/>
            </w:tcBorders>
            <w:vAlign w:val="center"/>
            <w:hideMark/>
          </w:tcPr>
          <w:p w14:paraId="3A1A6E28" w14:textId="77777777" w:rsidR="006D068F" w:rsidRDefault="006D068F" w:rsidP="006D068F">
            <w:pPr>
              <w:ind w:firstLine="0"/>
              <w:rPr>
                <w:szCs w:val="26"/>
              </w:rPr>
            </w:pPr>
            <w:r w:rsidRPr="006D068F">
              <w:rPr>
                <w:szCs w:val="26"/>
              </w:rPr>
              <w:t>1. Kiểm tra tính sẵn có của món</w:t>
            </w:r>
          </w:p>
          <w:p w14:paraId="70DA799E" w14:textId="77777777" w:rsidR="006D068F" w:rsidRDefault="006D068F" w:rsidP="006D068F">
            <w:pPr>
              <w:ind w:firstLine="0"/>
              <w:rPr>
                <w:szCs w:val="26"/>
              </w:rPr>
            </w:pPr>
            <w:r w:rsidRPr="006D068F">
              <w:rPr>
                <w:szCs w:val="26"/>
              </w:rPr>
              <w:t>2. Tạo Order mới nếu cần</w:t>
            </w:r>
          </w:p>
          <w:p w14:paraId="08E6DC49" w14:textId="77777777" w:rsidR="006D068F" w:rsidRDefault="006D068F" w:rsidP="006D068F">
            <w:pPr>
              <w:ind w:firstLine="0"/>
              <w:rPr>
                <w:szCs w:val="26"/>
              </w:rPr>
            </w:pPr>
            <w:r w:rsidRPr="006D068F">
              <w:rPr>
                <w:szCs w:val="26"/>
              </w:rPr>
              <w:t>3. Thêm OrderItem vào Order</w:t>
            </w:r>
          </w:p>
          <w:p w14:paraId="282A2731" w14:textId="33AD3CFC" w:rsidR="006D068F" w:rsidRDefault="006D068F" w:rsidP="006D068F">
            <w:pPr>
              <w:ind w:firstLine="0"/>
              <w:rPr>
                <w:szCs w:val="26"/>
              </w:rPr>
            </w:pPr>
            <w:r w:rsidRPr="006D068F">
              <w:rPr>
                <w:szCs w:val="26"/>
              </w:rPr>
              <w:t>4. Tính toán tổng tiền</w:t>
            </w:r>
          </w:p>
          <w:p w14:paraId="03A02B35" w14:textId="77777777" w:rsidR="006D068F" w:rsidRDefault="006D068F" w:rsidP="006D068F">
            <w:pPr>
              <w:ind w:firstLine="0"/>
              <w:rPr>
                <w:szCs w:val="26"/>
              </w:rPr>
            </w:pPr>
            <w:r w:rsidRPr="006D068F">
              <w:rPr>
                <w:szCs w:val="26"/>
              </w:rPr>
              <w:t>5. Gửi yêu cầu đến bếp</w:t>
            </w:r>
          </w:p>
          <w:p w14:paraId="1C69D7F4" w14:textId="5F380838" w:rsidR="006D068F" w:rsidRPr="003F5034" w:rsidRDefault="006D068F" w:rsidP="006D068F">
            <w:pPr>
              <w:ind w:firstLine="0"/>
              <w:rPr>
                <w:szCs w:val="26"/>
              </w:rPr>
            </w:pPr>
            <w:r w:rsidRPr="006D068F">
              <w:rPr>
                <w:szCs w:val="26"/>
              </w:rPr>
              <w:t>6. Cập nhật trạng thái bàn</w:t>
            </w:r>
          </w:p>
        </w:tc>
      </w:tr>
      <w:tr w:rsidR="006D068F" w:rsidRPr="003F5034" w14:paraId="1F856EF8" w14:textId="77777777" w:rsidTr="009450EB">
        <w:tc>
          <w:tcPr>
            <w:tcW w:w="2402" w:type="dxa"/>
            <w:tcBorders>
              <w:top w:val="single" w:sz="6" w:space="0" w:color="auto"/>
              <w:left w:val="single" w:sz="6" w:space="0" w:color="auto"/>
              <w:bottom w:val="single" w:sz="6" w:space="0" w:color="auto"/>
              <w:right w:val="single" w:sz="6" w:space="0" w:color="auto"/>
            </w:tcBorders>
            <w:vAlign w:val="center"/>
            <w:hideMark/>
          </w:tcPr>
          <w:p w14:paraId="2BDD65CA" w14:textId="23E6D3FB" w:rsidR="006D068F" w:rsidRPr="003F5034" w:rsidRDefault="006D068F" w:rsidP="005B0126">
            <w:pPr>
              <w:ind w:firstLine="0"/>
              <w:jc w:val="left"/>
              <w:rPr>
                <w:b/>
                <w:bCs/>
                <w:szCs w:val="26"/>
              </w:rPr>
            </w:pPr>
            <w:r w:rsidRPr="006D068F">
              <w:rPr>
                <w:rStyle w:val="Strong"/>
                <w:szCs w:val="26"/>
              </w:rPr>
              <w:t>Nguồn sự kiện ngoại lệ</w:t>
            </w:r>
          </w:p>
        </w:tc>
        <w:tc>
          <w:tcPr>
            <w:tcW w:w="7001" w:type="dxa"/>
            <w:tcBorders>
              <w:top w:val="single" w:sz="6" w:space="0" w:color="auto"/>
              <w:left w:val="single" w:sz="6" w:space="0" w:color="auto"/>
              <w:bottom w:val="single" w:sz="6" w:space="0" w:color="auto"/>
              <w:right w:val="single" w:sz="6" w:space="0" w:color="auto"/>
            </w:tcBorders>
            <w:vAlign w:val="center"/>
            <w:hideMark/>
          </w:tcPr>
          <w:p w14:paraId="6796CEB9" w14:textId="7B7AFE20" w:rsidR="006D068F" w:rsidRPr="003F5034" w:rsidRDefault="006D068F" w:rsidP="006D068F">
            <w:pPr>
              <w:ind w:firstLine="0"/>
              <w:rPr>
                <w:szCs w:val="26"/>
              </w:rPr>
            </w:pPr>
            <w:r w:rsidRPr="006D068F">
              <w:rPr>
                <w:szCs w:val="26"/>
              </w:rPr>
              <w:t>Món không sẵn có, bàn không tồn tại, lỗi tính toán, database lỗi, quyền bị từ chối</w:t>
            </w:r>
          </w:p>
        </w:tc>
      </w:tr>
    </w:tbl>
    <w:p w14:paraId="0B726BA0" w14:textId="77777777" w:rsidR="006D068F" w:rsidRDefault="006D068F" w:rsidP="001F3CA4">
      <w:pPr>
        <w:pStyle w:val="Caption"/>
      </w:pPr>
    </w:p>
    <w:p w14:paraId="64C74DDB" w14:textId="5DF934C8" w:rsidR="008D1886" w:rsidRDefault="009D258B" w:rsidP="005B0126">
      <w:pPr>
        <w:pStyle w:val="Caption"/>
      </w:pPr>
      <w:bookmarkStart w:id="62" w:name="_Toc213443328"/>
      <w:r>
        <w:t xml:space="preserve">Bảng </w:t>
      </w:r>
      <w:fldSimple w:instr=" STYLEREF 1 \s ">
        <w:r w:rsidR="005B0126">
          <w:rPr>
            <w:noProof/>
          </w:rPr>
          <w:t>4</w:t>
        </w:r>
      </w:fldSimple>
      <w:r w:rsidR="00806A8E">
        <w:t>.</w:t>
      </w:r>
      <w:fldSimple w:instr=" SEQ Bảng \* ARABIC \s 1 ">
        <w:r w:rsidR="005B0126">
          <w:rPr>
            <w:noProof/>
          </w:rPr>
          <w:t>5</w:t>
        </w:r>
      </w:fldSimple>
      <w:r>
        <w:t xml:space="preserve"> Đặc tả UC0</w:t>
      </w:r>
      <w:r w:rsidR="005B0126">
        <w:t>5</w:t>
      </w:r>
      <w:r>
        <w:t xml:space="preserve"> – </w:t>
      </w:r>
      <w:r w:rsidR="006D068F">
        <w:t>Quản lý đơn hàng</w:t>
      </w:r>
      <w:bookmarkEnd w:id="62"/>
    </w:p>
    <w:p w14:paraId="68173BB2" w14:textId="1097567A" w:rsidR="008D1886" w:rsidRDefault="008D1886" w:rsidP="003F5034">
      <w:pPr>
        <w:pStyle w:val="Heading3"/>
      </w:pPr>
      <w:bookmarkStart w:id="63" w:name="_Toc213461014"/>
      <w:r>
        <w:lastRenderedPageBreak/>
        <w:t>Đặc tả UC0</w:t>
      </w:r>
      <w:r w:rsidR="001B0949">
        <w:t>6</w:t>
      </w:r>
      <w:r>
        <w:t xml:space="preserve"> – </w:t>
      </w:r>
      <w:r w:rsidR="006D068F">
        <w:t>Xem thực đơn và đặt bàn qua chatbot</w:t>
      </w:r>
      <w:bookmarkEnd w:id="63"/>
    </w:p>
    <w:tbl>
      <w:tblPr>
        <w:tblW w:w="9403" w:type="dxa"/>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2402"/>
        <w:gridCol w:w="7001"/>
      </w:tblGrid>
      <w:tr w:rsidR="006D068F" w:rsidRPr="003F5034" w14:paraId="4EB9AAB9" w14:textId="77777777" w:rsidTr="00053D25">
        <w:trPr>
          <w:tblHeader/>
        </w:trPr>
        <w:tc>
          <w:tcPr>
            <w:tcW w:w="2402" w:type="dxa"/>
            <w:tcBorders>
              <w:top w:val="single" w:sz="6" w:space="0" w:color="auto"/>
              <w:left w:val="single" w:sz="6" w:space="0" w:color="auto"/>
              <w:bottom w:val="single" w:sz="6" w:space="0" w:color="auto"/>
              <w:right w:val="single" w:sz="6" w:space="0" w:color="auto"/>
            </w:tcBorders>
            <w:vAlign w:val="center"/>
            <w:hideMark/>
          </w:tcPr>
          <w:p w14:paraId="574A68DA" w14:textId="3948DBFA" w:rsidR="006D068F" w:rsidRPr="003F5034" w:rsidRDefault="006D068F" w:rsidP="001B0949">
            <w:pPr>
              <w:ind w:firstLine="0"/>
              <w:jc w:val="left"/>
              <w:rPr>
                <w:b/>
                <w:bCs/>
                <w:szCs w:val="26"/>
              </w:rPr>
            </w:pPr>
            <w:r w:rsidRPr="006D068F">
              <w:rPr>
                <w:b/>
                <w:bCs/>
                <w:szCs w:val="26"/>
              </w:rPr>
              <w:t>ID</w:t>
            </w:r>
          </w:p>
        </w:tc>
        <w:tc>
          <w:tcPr>
            <w:tcW w:w="7001" w:type="dxa"/>
            <w:tcBorders>
              <w:top w:val="single" w:sz="6" w:space="0" w:color="auto"/>
              <w:left w:val="single" w:sz="6" w:space="0" w:color="auto"/>
              <w:bottom w:val="single" w:sz="6" w:space="0" w:color="auto"/>
              <w:right w:val="single" w:sz="6" w:space="0" w:color="auto"/>
            </w:tcBorders>
            <w:vAlign w:val="center"/>
            <w:hideMark/>
          </w:tcPr>
          <w:p w14:paraId="5CA55BA5" w14:textId="64E23811" w:rsidR="006D068F" w:rsidRPr="003F5034" w:rsidRDefault="006D068F" w:rsidP="006D068F">
            <w:pPr>
              <w:ind w:firstLine="0"/>
              <w:rPr>
                <w:b/>
                <w:bCs/>
                <w:szCs w:val="26"/>
              </w:rPr>
            </w:pPr>
            <w:r w:rsidRPr="006D068F">
              <w:rPr>
                <w:b/>
                <w:bCs/>
                <w:szCs w:val="26"/>
              </w:rPr>
              <w:t>UC0</w:t>
            </w:r>
            <w:r w:rsidR="005B0126">
              <w:rPr>
                <w:b/>
                <w:bCs/>
                <w:szCs w:val="26"/>
              </w:rPr>
              <w:t>6</w:t>
            </w:r>
          </w:p>
        </w:tc>
      </w:tr>
      <w:tr w:rsidR="006D068F" w:rsidRPr="003F5034" w14:paraId="4F6ADF00" w14:textId="77777777" w:rsidTr="00053D25">
        <w:tc>
          <w:tcPr>
            <w:tcW w:w="2402" w:type="dxa"/>
            <w:tcBorders>
              <w:top w:val="single" w:sz="6" w:space="0" w:color="auto"/>
              <w:left w:val="single" w:sz="6" w:space="0" w:color="auto"/>
              <w:bottom w:val="single" w:sz="6" w:space="0" w:color="auto"/>
              <w:right w:val="single" w:sz="6" w:space="0" w:color="auto"/>
            </w:tcBorders>
            <w:vAlign w:val="center"/>
            <w:hideMark/>
          </w:tcPr>
          <w:p w14:paraId="43D7569F" w14:textId="740550DE" w:rsidR="006D068F" w:rsidRPr="003F5034" w:rsidRDefault="006D068F" w:rsidP="001B0949">
            <w:pPr>
              <w:ind w:firstLine="0"/>
              <w:jc w:val="left"/>
              <w:rPr>
                <w:b/>
                <w:bCs/>
                <w:szCs w:val="26"/>
              </w:rPr>
            </w:pPr>
            <w:r w:rsidRPr="006D068F">
              <w:rPr>
                <w:rStyle w:val="Strong"/>
                <w:szCs w:val="26"/>
              </w:rPr>
              <w:t>Tên Use Case</w:t>
            </w:r>
          </w:p>
        </w:tc>
        <w:tc>
          <w:tcPr>
            <w:tcW w:w="7001" w:type="dxa"/>
            <w:tcBorders>
              <w:top w:val="single" w:sz="6" w:space="0" w:color="auto"/>
              <w:left w:val="single" w:sz="6" w:space="0" w:color="auto"/>
              <w:bottom w:val="single" w:sz="6" w:space="0" w:color="auto"/>
              <w:right w:val="single" w:sz="6" w:space="0" w:color="auto"/>
            </w:tcBorders>
            <w:vAlign w:val="center"/>
            <w:hideMark/>
          </w:tcPr>
          <w:p w14:paraId="3722DC51" w14:textId="098A2C66" w:rsidR="006D068F" w:rsidRPr="003F5034" w:rsidRDefault="006D068F" w:rsidP="006D068F">
            <w:pPr>
              <w:ind w:firstLine="0"/>
              <w:rPr>
                <w:szCs w:val="26"/>
              </w:rPr>
            </w:pPr>
            <w:r w:rsidRPr="006D068F">
              <w:rPr>
                <w:szCs w:val="26"/>
              </w:rPr>
              <w:t>Xem thực đơn và đặt bàn qua chatbot</w:t>
            </w:r>
          </w:p>
        </w:tc>
      </w:tr>
      <w:tr w:rsidR="006D068F" w:rsidRPr="003F5034" w14:paraId="18B5FE27" w14:textId="77777777" w:rsidTr="00053D25">
        <w:tc>
          <w:tcPr>
            <w:tcW w:w="2402" w:type="dxa"/>
            <w:tcBorders>
              <w:top w:val="single" w:sz="6" w:space="0" w:color="auto"/>
              <w:left w:val="single" w:sz="6" w:space="0" w:color="auto"/>
              <w:bottom w:val="single" w:sz="6" w:space="0" w:color="auto"/>
              <w:right w:val="single" w:sz="6" w:space="0" w:color="auto"/>
            </w:tcBorders>
            <w:vAlign w:val="center"/>
            <w:hideMark/>
          </w:tcPr>
          <w:p w14:paraId="51F9D918" w14:textId="7130599E" w:rsidR="006D068F" w:rsidRPr="003F5034" w:rsidRDefault="006D068F" w:rsidP="001B0949">
            <w:pPr>
              <w:ind w:firstLine="0"/>
              <w:jc w:val="left"/>
              <w:rPr>
                <w:b/>
                <w:bCs/>
                <w:szCs w:val="26"/>
              </w:rPr>
            </w:pPr>
            <w:r w:rsidRPr="006D068F">
              <w:rPr>
                <w:rStyle w:val="Strong"/>
                <w:szCs w:val="26"/>
              </w:rPr>
              <w:t>Sự kiện kích hoạt</w:t>
            </w:r>
          </w:p>
        </w:tc>
        <w:tc>
          <w:tcPr>
            <w:tcW w:w="7001" w:type="dxa"/>
            <w:tcBorders>
              <w:top w:val="single" w:sz="6" w:space="0" w:color="auto"/>
              <w:left w:val="single" w:sz="6" w:space="0" w:color="auto"/>
              <w:bottom w:val="single" w:sz="6" w:space="0" w:color="auto"/>
              <w:right w:val="single" w:sz="6" w:space="0" w:color="auto"/>
            </w:tcBorders>
            <w:vAlign w:val="center"/>
            <w:hideMark/>
          </w:tcPr>
          <w:p w14:paraId="790A3C3E" w14:textId="3DA9EB4A" w:rsidR="006D068F" w:rsidRPr="003F5034" w:rsidRDefault="006D068F" w:rsidP="006D068F">
            <w:pPr>
              <w:ind w:firstLine="0"/>
              <w:rPr>
                <w:szCs w:val="26"/>
              </w:rPr>
            </w:pPr>
            <w:r w:rsidRPr="006D068F">
              <w:rPr>
                <w:szCs w:val="26"/>
              </w:rPr>
              <w:t xml:space="preserve">Khách hàng nói </w:t>
            </w:r>
            <w:r w:rsidR="005B0126">
              <w:rPr>
                <w:szCs w:val="26"/>
              </w:rPr>
              <w:t>“</w:t>
            </w:r>
            <w:r w:rsidRPr="006D068F">
              <w:rPr>
                <w:szCs w:val="26"/>
              </w:rPr>
              <w:t>xem thực đơn</w:t>
            </w:r>
            <w:r w:rsidR="005B0126">
              <w:rPr>
                <w:szCs w:val="26"/>
              </w:rPr>
              <w:t>”</w:t>
            </w:r>
            <w:r w:rsidRPr="006D068F">
              <w:rPr>
                <w:szCs w:val="26"/>
              </w:rPr>
              <w:t xml:space="preserve"> hoặc </w:t>
            </w:r>
            <w:r w:rsidR="005B0126">
              <w:rPr>
                <w:szCs w:val="26"/>
              </w:rPr>
              <w:t>“</w:t>
            </w:r>
            <w:r w:rsidRPr="006D068F">
              <w:rPr>
                <w:szCs w:val="26"/>
              </w:rPr>
              <w:t>đặt bàn</w:t>
            </w:r>
            <w:r w:rsidR="005B0126">
              <w:rPr>
                <w:szCs w:val="26"/>
              </w:rPr>
              <w:t>”</w:t>
            </w:r>
          </w:p>
        </w:tc>
      </w:tr>
      <w:tr w:rsidR="006D068F" w:rsidRPr="003F5034" w14:paraId="3B4AA49E" w14:textId="77777777" w:rsidTr="00053D25">
        <w:tc>
          <w:tcPr>
            <w:tcW w:w="2402" w:type="dxa"/>
            <w:tcBorders>
              <w:top w:val="single" w:sz="6" w:space="0" w:color="auto"/>
              <w:left w:val="single" w:sz="6" w:space="0" w:color="auto"/>
              <w:bottom w:val="single" w:sz="6" w:space="0" w:color="auto"/>
              <w:right w:val="single" w:sz="6" w:space="0" w:color="auto"/>
            </w:tcBorders>
            <w:vAlign w:val="center"/>
            <w:hideMark/>
          </w:tcPr>
          <w:p w14:paraId="18E3D9BD" w14:textId="6C543347" w:rsidR="006D068F" w:rsidRPr="003F5034" w:rsidRDefault="006D068F" w:rsidP="001B0949">
            <w:pPr>
              <w:ind w:firstLine="0"/>
              <w:jc w:val="left"/>
              <w:rPr>
                <w:b/>
                <w:bCs/>
                <w:szCs w:val="26"/>
              </w:rPr>
            </w:pPr>
            <w:r w:rsidRPr="006D068F">
              <w:rPr>
                <w:rStyle w:val="Strong"/>
                <w:szCs w:val="26"/>
              </w:rPr>
              <w:t>Tác nhân</w:t>
            </w:r>
          </w:p>
        </w:tc>
        <w:tc>
          <w:tcPr>
            <w:tcW w:w="7001" w:type="dxa"/>
            <w:tcBorders>
              <w:top w:val="single" w:sz="6" w:space="0" w:color="auto"/>
              <w:left w:val="single" w:sz="6" w:space="0" w:color="auto"/>
              <w:bottom w:val="single" w:sz="6" w:space="0" w:color="auto"/>
              <w:right w:val="single" w:sz="6" w:space="0" w:color="auto"/>
            </w:tcBorders>
            <w:vAlign w:val="center"/>
            <w:hideMark/>
          </w:tcPr>
          <w:p w14:paraId="7824EAA5" w14:textId="3873B92F" w:rsidR="006D068F" w:rsidRPr="003F5034" w:rsidRDefault="006D068F" w:rsidP="006D068F">
            <w:pPr>
              <w:ind w:firstLine="0"/>
              <w:rPr>
                <w:szCs w:val="26"/>
              </w:rPr>
            </w:pPr>
            <w:r w:rsidRPr="006D068F">
              <w:rPr>
                <w:szCs w:val="26"/>
              </w:rPr>
              <w:t>Khách hàng</w:t>
            </w:r>
          </w:p>
        </w:tc>
      </w:tr>
      <w:tr w:rsidR="006D068F" w:rsidRPr="003F5034" w14:paraId="12CADA8C" w14:textId="77777777" w:rsidTr="00053D25">
        <w:tc>
          <w:tcPr>
            <w:tcW w:w="2402" w:type="dxa"/>
            <w:tcBorders>
              <w:top w:val="single" w:sz="6" w:space="0" w:color="auto"/>
              <w:left w:val="single" w:sz="6" w:space="0" w:color="auto"/>
              <w:bottom w:val="single" w:sz="6" w:space="0" w:color="auto"/>
              <w:right w:val="single" w:sz="6" w:space="0" w:color="auto"/>
            </w:tcBorders>
            <w:vAlign w:val="center"/>
            <w:hideMark/>
          </w:tcPr>
          <w:p w14:paraId="399A11CC" w14:textId="2AED2322" w:rsidR="006D068F" w:rsidRPr="003F5034" w:rsidRDefault="006D068F" w:rsidP="001B0949">
            <w:pPr>
              <w:ind w:firstLine="0"/>
              <w:jc w:val="left"/>
              <w:rPr>
                <w:b/>
                <w:bCs/>
                <w:szCs w:val="26"/>
              </w:rPr>
            </w:pPr>
            <w:r w:rsidRPr="006D068F">
              <w:rPr>
                <w:rStyle w:val="Strong"/>
                <w:szCs w:val="26"/>
              </w:rPr>
              <w:t>Điều kiện tiên quyết</w:t>
            </w:r>
          </w:p>
        </w:tc>
        <w:tc>
          <w:tcPr>
            <w:tcW w:w="7001" w:type="dxa"/>
            <w:tcBorders>
              <w:top w:val="single" w:sz="6" w:space="0" w:color="auto"/>
              <w:left w:val="single" w:sz="6" w:space="0" w:color="auto"/>
              <w:bottom w:val="single" w:sz="6" w:space="0" w:color="auto"/>
              <w:right w:val="single" w:sz="6" w:space="0" w:color="auto"/>
            </w:tcBorders>
            <w:vAlign w:val="center"/>
            <w:hideMark/>
          </w:tcPr>
          <w:p w14:paraId="66A99520" w14:textId="7F05490A" w:rsidR="006D068F" w:rsidRPr="003F5034" w:rsidRDefault="006D068F" w:rsidP="006D068F">
            <w:pPr>
              <w:ind w:firstLine="0"/>
              <w:rPr>
                <w:szCs w:val="26"/>
              </w:rPr>
            </w:pPr>
            <w:r w:rsidRPr="006D068F">
              <w:rPr>
                <w:szCs w:val="26"/>
              </w:rPr>
              <w:t>Chatbot đang hoạt động, backend API sẵn sàng, Rasa model loaded</w:t>
            </w:r>
          </w:p>
        </w:tc>
      </w:tr>
      <w:tr w:rsidR="006D068F" w:rsidRPr="003F5034" w14:paraId="3B290A44" w14:textId="77777777" w:rsidTr="00053D25">
        <w:tc>
          <w:tcPr>
            <w:tcW w:w="2402" w:type="dxa"/>
            <w:tcBorders>
              <w:top w:val="single" w:sz="6" w:space="0" w:color="auto"/>
              <w:left w:val="single" w:sz="6" w:space="0" w:color="auto"/>
              <w:bottom w:val="single" w:sz="6" w:space="0" w:color="auto"/>
              <w:right w:val="single" w:sz="6" w:space="0" w:color="auto"/>
            </w:tcBorders>
            <w:vAlign w:val="center"/>
            <w:hideMark/>
          </w:tcPr>
          <w:p w14:paraId="0B2EF23F" w14:textId="2C53FA26" w:rsidR="006D068F" w:rsidRPr="003F5034" w:rsidRDefault="006D068F" w:rsidP="001B0949">
            <w:pPr>
              <w:ind w:firstLine="0"/>
              <w:jc w:val="left"/>
              <w:rPr>
                <w:b/>
                <w:bCs/>
                <w:szCs w:val="26"/>
              </w:rPr>
            </w:pPr>
            <w:r w:rsidRPr="006D068F">
              <w:rPr>
                <w:rStyle w:val="Strong"/>
                <w:szCs w:val="26"/>
              </w:rPr>
              <w:t>Điều kiện sau</w:t>
            </w:r>
          </w:p>
        </w:tc>
        <w:tc>
          <w:tcPr>
            <w:tcW w:w="7001" w:type="dxa"/>
            <w:tcBorders>
              <w:top w:val="single" w:sz="6" w:space="0" w:color="auto"/>
              <w:left w:val="single" w:sz="6" w:space="0" w:color="auto"/>
              <w:bottom w:val="single" w:sz="6" w:space="0" w:color="auto"/>
              <w:right w:val="single" w:sz="6" w:space="0" w:color="auto"/>
            </w:tcBorders>
            <w:vAlign w:val="center"/>
            <w:hideMark/>
          </w:tcPr>
          <w:p w14:paraId="23101602" w14:textId="04C8F755" w:rsidR="006D068F" w:rsidRPr="003F5034" w:rsidRDefault="006D068F" w:rsidP="006D068F">
            <w:pPr>
              <w:ind w:firstLine="0"/>
              <w:rPr>
                <w:szCs w:val="26"/>
              </w:rPr>
            </w:pPr>
            <w:r w:rsidRPr="006D068F">
              <w:rPr>
                <w:szCs w:val="26"/>
              </w:rPr>
              <w:t>Khách hàng nhận danh sách thực đơn hoặc xác nhận đặt bàn thành công</w:t>
            </w:r>
          </w:p>
        </w:tc>
      </w:tr>
      <w:tr w:rsidR="006D068F" w:rsidRPr="003F5034" w14:paraId="2A6EF431" w14:textId="77777777" w:rsidTr="00053D25">
        <w:tc>
          <w:tcPr>
            <w:tcW w:w="2402" w:type="dxa"/>
            <w:tcBorders>
              <w:top w:val="single" w:sz="6" w:space="0" w:color="auto"/>
              <w:left w:val="single" w:sz="6" w:space="0" w:color="auto"/>
              <w:bottom w:val="single" w:sz="6" w:space="0" w:color="auto"/>
              <w:right w:val="single" w:sz="6" w:space="0" w:color="auto"/>
            </w:tcBorders>
            <w:vAlign w:val="center"/>
            <w:hideMark/>
          </w:tcPr>
          <w:p w14:paraId="307BADBE" w14:textId="24846391" w:rsidR="006D068F" w:rsidRPr="003F5034" w:rsidRDefault="006D068F" w:rsidP="001B0949">
            <w:pPr>
              <w:ind w:firstLine="0"/>
              <w:jc w:val="left"/>
              <w:rPr>
                <w:b/>
                <w:bCs/>
                <w:szCs w:val="26"/>
              </w:rPr>
            </w:pPr>
            <w:r w:rsidRPr="006D068F">
              <w:rPr>
                <w:rStyle w:val="Strong"/>
                <w:szCs w:val="26"/>
              </w:rPr>
              <w:t>Luồng sự kiện - Tác nhân</w:t>
            </w:r>
          </w:p>
        </w:tc>
        <w:tc>
          <w:tcPr>
            <w:tcW w:w="7001" w:type="dxa"/>
            <w:tcBorders>
              <w:top w:val="single" w:sz="6" w:space="0" w:color="auto"/>
              <w:left w:val="single" w:sz="6" w:space="0" w:color="auto"/>
              <w:bottom w:val="single" w:sz="6" w:space="0" w:color="auto"/>
              <w:right w:val="single" w:sz="6" w:space="0" w:color="auto"/>
            </w:tcBorders>
            <w:vAlign w:val="center"/>
            <w:hideMark/>
          </w:tcPr>
          <w:p w14:paraId="06D18AD4" w14:textId="77777777" w:rsidR="006D068F" w:rsidRDefault="006D068F" w:rsidP="006D068F">
            <w:pPr>
              <w:ind w:firstLine="0"/>
              <w:rPr>
                <w:szCs w:val="26"/>
              </w:rPr>
            </w:pPr>
            <w:r w:rsidRPr="006D068F">
              <w:rPr>
                <w:szCs w:val="26"/>
              </w:rPr>
              <w:t>1. Gửi tin nhắn tiếng Việt</w:t>
            </w:r>
          </w:p>
          <w:p w14:paraId="6885DB1E" w14:textId="77777777" w:rsidR="006D068F" w:rsidRDefault="006D068F" w:rsidP="006D068F">
            <w:pPr>
              <w:ind w:firstLine="0"/>
              <w:rPr>
                <w:szCs w:val="26"/>
              </w:rPr>
            </w:pPr>
            <w:r w:rsidRPr="006D068F">
              <w:rPr>
                <w:szCs w:val="26"/>
              </w:rPr>
              <w:t>2. Nói yêu cầu xem menu hoặc đặt bàn</w:t>
            </w:r>
          </w:p>
          <w:p w14:paraId="74B77056" w14:textId="77777777" w:rsidR="006D068F" w:rsidRDefault="006D068F" w:rsidP="006D068F">
            <w:pPr>
              <w:ind w:firstLine="0"/>
              <w:rPr>
                <w:szCs w:val="26"/>
              </w:rPr>
            </w:pPr>
            <w:r w:rsidRPr="006D068F">
              <w:rPr>
                <w:szCs w:val="26"/>
              </w:rPr>
              <w:t>3. Cung cấp thông tin (số người, ngày, giờ</w:t>
            </w:r>
            <w:r>
              <w:rPr>
                <w:szCs w:val="26"/>
              </w:rPr>
              <w:t>)</w:t>
            </w:r>
          </w:p>
          <w:p w14:paraId="40A58F15" w14:textId="7C94D4DF" w:rsidR="006D068F" w:rsidRPr="003F5034" w:rsidRDefault="006D068F" w:rsidP="006D068F">
            <w:pPr>
              <w:ind w:firstLine="0"/>
              <w:rPr>
                <w:szCs w:val="26"/>
              </w:rPr>
            </w:pPr>
            <w:r w:rsidRPr="006D068F">
              <w:rPr>
                <w:szCs w:val="26"/>
              </w:rPr>
              <w:t>4. Xác nhận thông tin</w:t>
            </w:r>
          </w:p>
        </w:tc>
      </w:tr>
      <w:tr w:rsidR="006D068F" w:rsidRPr="003F5034" w14:paraId="1CDF7985" w14:textId="77777777" w:rsidTr="00053D25">
        <w:tc>
          <w:tcPr>
            <w:tcW w:w="2402" w:type="dxa"/>
            <w:tcBorders>
              <w:top w:val="single" w:sz="6" w:space="0" w:color="auto"/>
              <w:left w:val="single" w:sz="6" w:space="0" w:color="auto"/>
              <w:bottom w:val="single" w:sz="6" w:space="0" w:color="auto"/>
              <w:right w:val="single" w:sz="6" w:space="0" w:color="auto"/>
            </w:tcBorders>
            <w:vAlign w:val="center"/>
            <w:hideMark/>
          </w:tcPr>
          <w:p w14:paraId="7D9AD44A" w14:textId="0884978F" w:rsidR="006D068F" w:rsidRPr="003F5034" w:rsidRDefault="006D068F" w:rsidP="001B0949">
            <w:pPr>
              <w:ind w:firstLine="0"/>
              <w:jc w:val="left"/>
              <w:rPr>
                <w:b/>
                <w:bCs/>
                <w:szCs w:val="26"/>
              </w:rPr>
            </w:pPr>
            <w:r w:rsidRPr="006D068F">
              <w:rPr>
                <w:rStyle w:val="Strong"/>
                <w:szCs w:val="26"/>
              </w:rPr>
              <w:t>Luồng sự kiện - Hệ thống</w:t>
            </w:r>
          </w:p>
        </w:tc>
        <w:tc>
          <w:tcPr>
            <w:tcW w:w="7001" w:type="dxa"/>
            <w:tcBorders>
              <w:top w:val="single" w:sz="6" w:space="0" w:color="auto"/>
              <w:left w:val="single" w:sz="6" w:space="0" w:color="auto"/>
              <w:bottom w:val="single" w:sz="6" w:space="0" w:color="auto"/>
              <w:right w:val="single" w:sz="6" w:space="0" w:color="auto"/>
            </w:tcBorders>
            <w:vAlign w:val="center"/>
            <w:hideMark/>
          </w:tcPr>
          <w:p w14:paraId="0551341F" w14:textId="77777777" w:rsidR="006D068F" w:rsidRDefault="006D068F" w:rsidP="006D068F">
            <w:pPr>
              <w:ind w:firstLine="0"/>
              <w:rPr>
                <w:szCs w:val="26"/>
              </w:rPr>
            </w:pPr>
            <w:r w:rsidRPr="006D068F">
              <w:rPr>
                <w:szCs w:val="26"/>
              </w:rPr>
              <w:t>1. NLU nhận diện intent (view_menu, book_table)</w:t>
            </w:r>
          </w:p>
          <w:p w14:paraId="2A3AB7F3" w14:textId="77777777" w:rsidR="006D068F" w:rsidRDefault="006D068F" w:rsidP="006D068F">
            <w:pPr>
              <w:ind w:firstLine="0"/>
              <w:rPr>
                <w:szCs w:val="26"/>
              </w:rPr>
            </w:pPr>
            <w:r w:rsidRPr="006D068F">
              <w:rPr>
                <w:szCs w:val="26"/>
              </w:rPr>
              <w:t>2. Trích xuất entities (number_of_people, date, time)</w:t>
            </w:r>
          </w:p>
          <w:p w14:paraId="4845A93E" w14:textId="77777777" w:rsidR="006D068F" w:rsidRDefault="006D068F" w:rsidP="006D068F">
            <w:pPr>
              <w:ind w:firstLine="0"/>
              <w:rPr>
                <w:szCs w:val="26"/>
              </w:rPr>
            </w:pPr>
            <w:r w:rsidRPr="006D068F">
              <w:rPr>
                <w:szCs w:val="26"/>
              </w:rPr>
              <w:t>3. Gọi API lấy thực đơn hoặc kiểm tra bàn trống</w:t>
            </w:r>
          </w:p>
          <w:p w14:paraId="0C1F77E9" w14:textId="77777777" w:rsidR="006D068F" w:rsidRDefault="006D068F" w:rsidP="006D068F">
            <w:pPr>
              <w:ind w:firstLine="0"/>
              <w:rPr>
                <w:szCs w:val="26"/>
              </w:rPr>
            </w:pPr>
            <w:r w:rsidRPr="006D068F">
              <w:rPr>
                <w:szCs w:val="26"/>
              </w:rPr>
              <w:t>4. Tạo Reservation nếu thành công</w:t>
            </w:r>
          </w:p>
          <w:p w14:paraId="66E290F2" w14:textId="038478EB" w:rsidR="006D068F" w:rsidRPr="003F5034" w:rsidRDefault="006D068F" w:rsidP="006D068F">
            <w:pPr>
              <w:ind w:firstLine="0"/>
              <w:rPr>
                <w:szCs w:val="26"/>
              </w:rPr>
            </w:pPr>
            <w:r w:rsidRPr="006D068F">
              <w:rPr>
                <w:szCs w:val="26"/>
              </w:rPr>
              <w:t>5. Trả lời bằng tin nhắn tự nhiên tiếng Việt</w:t>
            </w:r>
          </w:p>
        </w:tc>
      </w:tr>
      <w:tr w:rsidR="006D068F" w:rsidRPr="003F5034" w14:paraId="7C295833" w14:textId="77777777" w:rsidTr="00053D25">
        <w:tc>
          <w:tcPr>
            <w:tcW w:w="2402" w:type="dxa"/>
            <w:tcBorders>
              <w:top w:val="single" w:sz="6" w:space="0" w:color="auto"/>
              <w:left w:val="single" w:sz="6" w:space="0" w:color="auto"/>
              <w:bottom w:val="single" w:sz="6" w:space="0" w:color="auto"/>
              <w:right w:val="single" w:sz="6" w:space="0" w:color="auto"/>
            </w:tcBorders>
            <w:vAlign w:val="center"/>
            <w:hideMark/>
          </w:tcPr>
          <w:p w14:paraId="4445A27B" w14:textId="429E5F89" w:rsidR="006D068F" w:rsidRPr="003F5034" w:rsidRDefault="006D068F" w:rsidP="001B0949">
            <w:pPr>
              <w:ind w:firstLine="0"/>
              <w:jc w:val="left"/>
              <w:rPr>
                <w:b/>
                <w:bCs/>
                <w:szCs w:val="26"/>
              </w:rPr>
            </w:pPr>
            <w:r w:rsidRPr="006D068F">
              <w:rPr>
                <w:rStyle w:val="Strong"/>
                <w:szCs w:val="26"/>
              </w:rPr>
              <w:t>Nguồn sự kiện ngoại lệ</w:t>
            </w:r>
          </w:p>
        </w:tc>
        <w:tc>
          <w:tcPr>
            <w:tcW w:w="7001" w:type="dxa"/>
            <w:tcBorders>
              <w:top w:val="single" w:sz="6" w:space="0" w:color="auto"/>
              <w:left w:val="single" w:sz="6" w:space="0" w:color="auto"/>
              <w:bottom w:val="single" w:sz="6" w:space="0" w:color="auto"/>
              <w:right w:val="single" w:sz="6" w:space="0" w:color="auto"/>
            </w:tcBorders>
            <w:vAlign w:val="center"/>
            <w:hideMark/>
          </w:tcPr>
          <w:p w14:paraId="3E77273E" w14:textId="06F4FD09" w:rsidR="006D068F" w:rsidRPr="003F5034" w:rsidRDefault="006D068F" w:rsidP="006D068F">
            <w:pPr>
              <w:ind w:firstLine="0"/>
              <w:rPr>
                <w:szCs w:val="26"/>
              </w:rPr>
            </w:pPr>
            <w:r w:rsidRPr="006D068F">
              <w:rPr>
                <w:szCs w:val="26"/>
              </w:rPr>
              <w:t>Chatbot không hiểu intent, API lỗi, không có bàn trống, thông tin không đủ</w:t>
            </w:r>
          </w:p>
        </w:tc>
      </w:tr>
    </w:tbl>
    <w:p w14:paraId="37D090A9" w14:textId="77777777" w:rsidR="006D068F" w:rsidRDefault="006D068F" w:rsidP="008D1886">
      <w:pPr>
        <w:pStyle w:val="Caption"/>
      </w:pPr>
    </w:p>
    <w:p w14:paraId="7E65F54D" w14:textId="3CD6600D" w:rsidR="008D1886" w:rsidRDefault="008D1886" w:rsidP="008D1886">
      <w:pPr>
        <w:pStyle w:val="Caption"/>
      </w:pPr>
      <w:bookmarkStart w:id="64" w:name="_Toc213443329"/>
      <w:r>
        <w:t xml:space="preserve">Bảng </w:t>
      </w:r>
      <w:fldSimple w:instr=" STYLEREF 1 \s ">
        <w:r w:rsidR="001B0949">
          <w:rPr>
            <w:noProof/>
          </w:rPr>
          <w:t>4</w:t>
        </w:r>
      </w:fldSimple>
      <w:r>
        <w:t>.</w:t>
      </w:r>
      <w:fldSimple w:instr=" SEQ Bảng \* ARABIC \s 1 ">
        <w:r w:rsidR="001B0949">
          <w:rPr>
            <w:noProof/>
          </w:rPr>
          <w:t>6</w:t>
        </w:r>
      </w:fldSimple>
      <w:r>
        <w:t xml:space="preserve"> Đặc tả UC</w:t>
      </w:r>
      <w:r w:rsidR="001B0949">
        <w:t>6</w:t>
      </w:r>
      <w:r>
        <w:t xml:space="preserve"> – </w:t>
      </w:r>
      <w:r w:rsidR="006D068F">
        <w:t>Xem thực đơn và đặt bàn qua chatbot</w:t>
      </w:r>
      <w:bookmarkEnd w:id="64"/>
    </w:p>
    <w:p w14:paraId="0785FFA1" w14:textId="3AAC7F95" w:rsidR="00972701" w:rsidRPr="00972701" w:rsidRDefault="00972701" w:rsidP="00972701">
      <w:pPr>
        <w:jc w:val="left"/>
      </w:pPr>
      <w:r>
        <w:br w:type="page"/>
      </w:r>
    </w:p>
    <w:p w14:paraId="5EA86CF5" w14:textId="151CABB8" w:rsidR="00972701" w:rsidRDefault="00972701" w:rsidP="003F5034">
      <w:pPr>
        <w:pStyle w:val="Heading3"/>
      </w:pPr>
      <w:bookmarkStart w:id="65" w:name="_Toc213461015"/>
      <w:r>
        <w:lastRenderedPageBreak/>
        <w:t>Đặc tả UC0</w:t>
      </w:r>
      <w:r w:rsidR="001B0949">
        <w:t>7</w:t>
      </w:r>
      <w:r>
        <w:t xml:space="preserve"> – </w:t>
      </w:r>
      <w:r w:rsidR="001B0949">
        <w:t>Quản lý thực đơn</w:t>
      </w:r>
      <w:bookmarkEnd w:id="65"/>
    </w:p>
    <w:tbl>
      <w:tblPr>
        <w:tblW w:w="9403" w:type="dxa"/>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2402"/>
        <w:gridCol w:w="7001"/>
      </w:tblGrid>
      <w:tr w:rsidR="006D068F" w:rsidRPr="003F5034" w14:paraId="133B9111" w14:textId="77777777" w:rsidTr="00C87666">
        <w:trPr>
          <w:tblHeader/>
        </w:trPr>
        <w:tc>
          <w:tcPr>
            <w:tcW w:w="2402" w:type="dxa"/>
            <w:tcBorders>
              <w:top w:val="single" w:sz="6" w:space="0" w:color="auto"/>
              <w:left w:val="single" w:sz="6" w:space="0" w:color="auto"/>
              <w:bottom w:val="single" w:sz="6" w:space="0" w:color="auto"/>
              <w:right w:val="single" w:sz="6" w:space="0" w:color="auto"/>
            </w:tcBorders>
            <w:hideMark/>
          </w:tcPr>
          <w:p w14:paraId="53D06858" w14:textId="77777777" w:rsidR="006D068F" w:rsidRPr="003F5034" w:rsidRDefault="006D068F" w:rsidP="001B0949">
            <w:pPr>
              <w:ind w:firstLine="0"/>
              <w:jc w:val="left"/>
              <w:rPr>
                <w:b/>
                <w:bCs/>
              </w:rPr>
            </w:pPr>
            <w:r w:rsidRPr="006D068F">
              <w:rPr>
                <w:b/>
                <w:bCs/>
              </w:rPr>
              <w:t>ID</w:t>
            </w:r>
          </w:p>
        </w:tc>
        <w:tc>
          <w:tcPr>
            <w:tcW w:w="7001" w:type="dxa"/>
            <w:tcBorders>
              <w:top w:val="single" w:sz="6" w:space="0" w:color="auto"/>
              <w:left w:val="single" w:sz="6" w:space="0" w:color="auto"/>
              <w:bottom w:val="single" w:sz="6" w:space="0" w:color="auto"/>
              <w:right w:val="single" w:sz="6" w:space="0" w:color="auto"/>
            </w:tcBorders>
            <w:hideMark/>
          </w:tcPr>
          <w:p w14:paraId="7D3FCA29" w14:textId="07A76D36" w:rsidR="006D068F" w:rsidRPr="003F5034" w:rsidRDefault="006D068F" w:rsidP="00C87666">
            <w:pPr>
              <w:ind w:firstLine="0"/>
              <w:rPr>
                <w:b/>
                <w:bCs/>
              </w:rPr>
            </w:pPr>
            <w:r w:rsidRPr="006D068F">
              <w:rPr>
                <w:b/>
                <w:bCs/>
              </w:rPr>
              <w:t>UC0</w:t>
            </w:r>
            <w:r w:rsidR="001B0949">
              <w:rPr>
                <w:b/>
                <w:bCs/>
              </w:rPr>
              <w:t>7</w:t>
            </w:r>
          </w:p>
        </w:tc>
      </w:tr>
      <w:tr w:rsidR="006D068F" w:rsidRPr="003F5034" w14:paraId="74231234" w14:textId="77777777" w:rsidTr="00C87666">
        <w:tc>
          <w:tcPr>
            <w:tcW w:w="2402" w:type="dxa"/>
            <w:tcBorders>
              <w:top w:val="single" w:sz="6" w:space="0" w:color="auto"/>
              <w:left w:val="single" w:sz="6" w:space="0" w:color="auto"/>
              <w:bottom w:val="single" w:sz="6" w:space="0" w:color="auto"/>
              <w:right w:val="single" w:sz="6" w:space="0" w:color="auto"/>
            </w:tcBorders>
            <w:hideMark/>
          </w:tcPr>
          <w:p w14:paraId="6F38EA8D" w14:textId="77777777" w:rsidR="006D068F" w:rsidRPr="003F5034" w:rsidRDefault="006D068F" w:rsidP="001B0949">
            <w:pPr>
              <w:ind w:firstLine="0"/>
              <w:jc w:val="left"/>
              <w:rPr>
                <w:b/>
                <w:bCs/>
              </w:rPr>
            </w:pPr>
            <w:r w:rsidRPr="006D068F">
              <w:rPr>
                <w:b/>
                <w:bCs/>
              </w:rPr>
              <w:t>Tên Use Case</w:t>
            </w:r>
          </w:p>
        </w:tc>
        <w:tc>
          <w:tcPr>
            <w:tcW w:w="7001" w:type="dxa"/>
            <w:tcBorders>
              <w:top w:val="single" w:sz="6" w:space="0" w:color="auto"/>
              <w:left w:val="single" w:sz="6" w:space="0" w:color="auto"/>
              <w:bottom w:val="single" w:sz="6" w:space="0" w:color="auto"/>
              <w:right w:val="single" w:sz="6" w:space="0" w:color="auto"/>
            </w:tcBorders>
            <w:hideMark/>
          </w:tcPr>
          <w:p w14:paraId="758B17F5" w14:textId="77777777" w:rsidR="006D068F" w:rsidRPr="003F5034" w:rsidRDefault="006D068F" w:rsidP="00C87666">
            <w:pPr>
              <w:ind w:firstLine="0"/>
            </w:pPr>
            <w:r w:rsidRPr="006D068F">
              <w:t>Quản lý thực đơn</w:t>
            </w:r>
          </w:p>
        </w:tc>
      </w:tr>
      <w:tr w:rsidR="006D068F" w:rsidRPr="003F5034" w14:paraId="6D0E4865" w14:textId="77777777" w:rsidTr="00C87666">
        <w:tc>
          <w:tcPr>
            <w:tcW w:w="2402" w:type="dxa"/>
            <w:tcBorders>
              <w:top w:val="single" w:sz="6" w:space="0" w:color="auto"/>
              <w:left w:val="single" w:sz="6" w:space="0" w:color="auto"/>
              <w:bottom w:val="single" w:sz="6" w:space="0" w:color="auto"/>
              <w:right w:val="single" w:sz="6" w:space="0" w:color="auto"/>
            </w:tcBorders>
            <w:hideMark/>
          </w:tcPr>
          <w:p w14:paraId="007E4D01" w14:textId="77777777" w:rsidR="006D068F" w:rsidRPr="003F5034" w:rsidRDefault="006D068F" w:rsidP="001B0949">
            <w:pPr>
              <w:ind w:firstLine="0"/>
              <w:jc w:val="left"/>
              <w:rPr>
                <w:b/>
                <w:bCs/>
              </w:rPr>
            </w:pPr>
            <w:r w:rsidRPr="006D068F">
              <w:rPr>
                <w:b/>
                <w:bCs/>
              </w:rPr>
              <w:t>Sự kiện kích hoạt</w:t>
            </w:r>
          </w:p>
        </w:tc>
        <w:tc>
          <w:tcPr>
            <w:tcW w:w="7001" w:type="dxa"/>
            <w:tcBorders>
              <w:top w:val="single" w:sz="6" w:space="0" w:color="auto"/>
              <w:left w:val="single" w:sz="6" w:space="0" w:color="auto"/>
              <w:bottom w:val="single" w:sz="6" w:space="0" w:color="auto"/>
              <w:right w:val="single" w:sz="6" w:space="0" w:color="auto"/>
            </w:tcBorders>
            <w:hideMark/>
          </w:tcPr>
          <w:p w14:paraId="085CD970" w14:textId="47FA9EC4" w:rsidR="006D068F" w:rsidRPr="003F5034" w:rsidRDefault="006D068F" w:rsidP="00C87666">
            <w:pPr>
              <w:ind w:firstLine="0"/>
            </w:pPr>
            <w:r w:rsidRPr="006D068F">
              <w:t xml:space="preserve">Admin click vào mục </w:t>
            </w:r>
            <w:r w:rsidR="001B0949">
              <w:t>“</w:t>
            </w:r>
            <w:r w:rsidRPr="006D068F">
              <w:t>Quản lý thực đơn</w:t>
            </w:r>
            <w:r w:rsidR="001B0949">
              <w:t>”</w:t>
            </w:r>
          </w:p>
        </w:tc>
      </w:tr>
      <w:tr w:rsidR="006D068F" w:rsidRPr="003F5034" w14:paraId="21D7C7B9" w14:textId="77777777" w:rsidTr="00C87666">
        <w:tc>
          <w:tcPr>
            <w:tcW w:w="2402" w:type="dxa"/>
            <w:tcBorders>
              <w:top w:val="single" w:sz="6" w:space="0" w:color="auto"/>
              <w:left w:val="single" w:sz="6" w:space="0" w:color="auto"/>
              <w:bottom w:val="single" w:sz="6" w:space="0" w:color="auto"/>
              <w:right w:val="single" w:sz="6" w:space="0" w:color="auto"/>
            </w:tcBorders>
            <w:hideMark/>
          </w:tcPr>
          <w:p w14:paraId="57FC4490" w14:textId="77777777" w:rsidR="006D068F" w:rsidRPr="003F5034" w:rsidRDefault="006D068F" w:rsidP="001B0949">
            <w:pPr>
              <w:ind w:firstLine="0"/>
              <w:jc w:val="left"/>
              <w:rPr>
                <w:b/>
                <w:bCs/>
              </w:rPr>
            </w:pPr>
            <w:r w:rsidRPr="006D068F">
              <w:rPr>
                <w:b/>
                <w:bCs/>
              </w:rPr>
              <w:t>Tác nhân</w:t>
            </w:r>
          </w:p>
        </w:tc>
        <w:tc>
          <w:tcPr>
            <w:tcW w:w="7001" w:type="dxa"/>
            <w:tcBorders>
              <w:top w:val="single" w:sz="6" w:space="0" w:color="auto"/>
              <w:left w:val="single" w:sz="6" w:space="0" w:color="auto"/>
              <w:bottom w:val="single" w:sz="6" w:space="0" w:color="auto"/>
              <w:right w:val="single" w:sz="6" w:space="0" w:color="auto"/>
            </w:tcBorders>
            <w:hideMark/>
          </w:tcPr>
          <w:p w14:paraId="03DF1FE8" w14:textId="77777777" w:rsidR="006D068F" w:rsidRPr="003F5034" w:rsidRDefault="006D068F" w:rsidP="00C87666">
            <w:pPr>
              <w:ind w:firstLine="0"/>
            </w:pPr>
            <w:r w:rsidRPr="006D068F">
              <w:t>Quản trị viên</w:t>
            </w:r>
          </w:p>
        </w:tc>
      </w:tr>
      <w:tr w:rsidR="006D068F" w:rsidRPr="003F5034" w14:paraId="49C3A49E" w14:textId="77777777" w:rsidTr="00C87666">
        <w:tc>
          <w:tcPr>
            <w:tcW w:w="2402" w:type="dxa"/>
            <w:tcBorders>
              <w:top w:val="single" w:sz="6" w:space="0" w:color="auto"/>
              <w:left w:val="single" w:sz="6" w:space="0" w:color="auto"/>
              <w:bottom w:val="single" w:sz="6" w:space="0" w:color="auto"/>
              <w:right w:val="single" w:sz="6" w:space="0" w:color="auto"/>
            </w:tcBorders>
            <w:hideMark/>
          </w:tcPr>
          <w:p w14:paraId="6E15BFC6" w14:textId="77777777" w:rsidR="006D068F" w:rsidRPr="003F5034" w:rsidRDefault="006D068F" w:rsidP="001B0949">
            <w:pPr>
              <w:ind w:firstLine="0"/>
              <w:jc w:val="left"/>
              <w:rPr>
                <w:b/>
                <w:bCs/>
              </w:rPr>
            </w:pPr>
            <w:r w:rsidRPr="006D068F">
              <w:rPr>
                <w:b/>
                <w:bCs/>
              </w:rPr>
              <w:t>Điều kiện tiên quyết</w:t>
            </w:r>
          </w:p>
        </w:tc>
        <w:tc>
          <w:tcPr>
            <w:tcW w:w="7001" w:type="dxa"/>
            <w:tcBorders>
              <w:top w:val="single" w:sz="6" w:space="0" w:color="auto"/>
              <w:left w:val="single" w:sz="6" w:space="0" w:color="auto"/>
              <w:bottom w:val="single" w:sz="6" w:space="0" w:color="auto"/>
              <w:right w:val="single" w:sz="6" w:space="0" w:color="auto"/>
            </w:tcBorders>
            <w:hideMark/>
          </w:tcPr>
          <w:p w14:paraId="536AF847" w14:textId="77777777" w:rsidR="006D068F" w:rsidRPr="003F5034" w:rsidRDefault="006D068F" w:rsidP="00C87666">
            <w:pPr>
              <w:ind w:firstLine="0"/>
            </w:pPr>
            <w:r w:rsidRPr="006D068F">
              <w:t>Admin đã đăng nhập, có quyền truy cập, có kết nối database</w:t>
            </w:r>
          </w:p>
        </w:tc>
      </w:tr>
      <w:tr w:rsidR="006D068F" w:rsidRPr="003F5034" w14:paraId="140A6065" w14:textId="77777777" w:rsidTr="00C87666">
        <w:tc>
          <w:tcPr>
            <w:tcW w:w="2402" w:type="dxa"/>
            <w:tcBorders>
              <w:top w:val="single" w:sz="6" w:space="0" w:color="auto"/>
              <w:left w:val="single" w:sz="6" w:space="0" w:color="auto"/>
              <w:bottom w:val="single" w:sz="6" w:space="0" w:color="auto"/>
              <w:right w:val="single" w:sz="6" w:space="0" w:color="auto"/>
            </w:tcBorders>
            <w:hideMark/>
          </w:tcPr>
          <w:p w14:paraId="718F1FA8" w14:textId="77777777" w:rsidR="006D068F" w:rsidRPr="003F5034" w:rsidRDefault="006D068F" w:rsidP="001B0949">
            <w:pPr>
              <w:ind w:firstLine="0"/>
              <w:jc w:val="left"/>
              <w:rPr>
                <w:b/>
                <w:bCs/>
              </w:rPr>
            </w:pPr>
            <w:r w:rsidRPr="006D068F">
              <w:rPr>
                <w:b/>
                <w:bCs/>
              </w:rPr>
              <w:t>Điều kiện sau</w:t>
            </w:r>
          </w:p>
        </w:tc>
        <w:tc>
          <w:tcPr>
            <w:tcW w:w="7001" w:type="dxa"/>
            <w:tcBorders>
              <w:top w:val="single" w:sz="6" w:space="0" w:color="auto"/>
              <w:left w:val="single" w:sz="6" w:space="0" w:color="auto"/>
              <w:bottom w:val="single" w:sz="6" w:space="0" w:color="auto"/>
              <w:right w:val="single" w:sz="6" w:space="0" w:color="auto"/>
            </w:tcBorders>
            <w:hideMark/>
          </w:tcPr>
          <w:p w14:paraId="1ABE5D34" w14:textId="77777777" w:rsidR="006D068F" w:rsidRPr="003F5034" w:rsidRDefault="006D068F" w:rsidP="00C87666">
            <w:pPr>
              <w:ind w:firstLine="0"/>
            </w:pPr>
            <w:r w:rsidRPr="006D068F">
              <w:t>Thực đơn được cập nhật, lưu vào database, hiển thị trên API</w:t>
            </w:r>
          </w:p>
        </w:tc>
      </w:tr>
      <w:tr w:rsidR="006D068F" w:rsidRPr="003F5034" w14:paraId="0F056438" w14:textId="77777777" w:rsidTr="00C87666">
        <w:tc>
          <w:tcPr>
            <w:tcW w:w="2402" w:type="dxa"/>
            <w:tcBorders>
              <w:top w:val="single" w:sz="6" w:space="0" w:color="auto"/>
              <w:left w:val="single" w:sz="6" w:space="0" w:color="auto"/>
              <w:bottom w:val="single" w:sz="6" w:space="0" w:color="auto"/>
              <w:right w:val="single" w:sz="6" w:space="0" w:color="auto"/>
            </w:tcBorders>
            <w:hideMark/>
          </w:tcPr>
          <w:p w14:paraId="6D20C79F" w14:textId="77777777" w:rsidR="006D068F" w:rsidRPr="003F5034" w:rsidRDefault="006D068F" w:rsidP="001B0949">
            <w:pPr>
              <w:ind w:firstLine="0"/>
              <w:jc w:val="left"/>
              <w:rPr>
                <w:b/>
                <w:bCs/>
              </w:rPr>
            </w:pPr>
            <w:r w:rsidRPr="006D068F">
              <w:rPr>
                <w:b/>
                <w:bCs/>
              </w:rPr>
              <w:t>Luồng sự kiện - Tác nhân</w:t>
            </w:r>
          </w:p>
        </w:tc>
        <w:tc>
          <w:tcPr>
            <w:tcW w:w="7001" w:type="dxa"/>
            <w:tcBorders>
              <w:top w:val="single" w:sz="6" w:space="0" w:color="auto"/>
              <w:left w:val="single" w:sz="6" w:space="0" w:color="auto"/>
              <w:bottom w:val="single" w:sz="6" w:space="0" w:color="auto"/>
              <w:right w:val="single" w:sz="6" w:space="0" w:color="auto"/>
            </w:tcBorders>
            <w:hideMark/>
          </w:tcPr>
          <w:p w14:paraId="1D97232A" w14:textId="77777777" w:rsidR="006D068F" w:rsidRDefault="006D068F" w:rsidP="00C87666">
            <w:pPr>
              <w:ind w:firstLine="0"/>
            </w:pPr>
            <w:r w:rsidRPr="006D068F">
              <w:t>1. Xem danh sách danh mục/món ăn</w:t>
            </w:r>
          </w:p>
          <w:p w14:paraId="4A2CB43C" w14:textId="4F997482" w:rsidR="006D068F" w:rsidRDefault="006D068F" w:rsidP="00C87666">
            <w:pPr>
              <w:ind w:firstLine="0"/>
            </w:pPr>
            <w:r w:rsidRPr="006D068F">
              <w:t xml:space="preserve">2. Click </w:t>
            </w:r>
            <w:r w:rsidR="001B0949">
              <w:t>“</w:t>
            </w:r>
            <w:r w:rsidRPr="006D068F">
              <w:t>Thêm</w:t>
            </w:r>
            <w:r w:rsidR="001B0949">
              <w:t>”</w:t>
            </w:r>
            <w:r w:rsidRPr="006D068F">
              <w:t xml:space="preserve">, </w:t>
            </w:r>
            <w:r w:rsidR="001B0949">
              <w:t>“</w:t>
            </w:r>
            <w:r w:rsidRPr="006D068F">
              <w:t>Sửa</w:t>
            </w:r>
            <w:r w:rsidR="001B0949">
              <w:t>”</w:t>
            </w:r>
            <w:r w:rsidRPr="006D068F">
              <w:t xml:space="preserve">, hoặc </w:t>
            </w:r>
            <w:r w:rsidR="001B0949">
              <w:t>“</w:t>
            </w:r>
            <w:r w:rsidRPr="006D068F">
              <w:t>Xóa</w:t>
            </w:r>
            <w:r w:rsidR="001B0949">
              <w:t>”</w:t>
            </w:r>
          </w:p>
          <w:p w14:paraId="300B418E" w14:textId="77777777" w:rsidR="006D068F" w:rsidRDefault="006D068F" w:rsidP="00C87666">
            <w:pPr>
              <w:ind w:firstLine="0"/>
            </w:pPr>
            <w:r w:rsidRPr="006D068F">
              <w:t>3. Nhập hoặc chỉnh sửa thông tin</w:t>
            </w:r>
          </w:p>
          <w:p w14:paraId="3ADEC3AC" w14:textId="64931E23" w:rsidR="006D068F" w:rsidRPr="003F5034" w:rsidRDefault="006D068F" w:rsidP="00C87666">
            <w:pPr>
              <w:ind w:firstLine="0"/>
            </w:pPr>
            <w:r w:rsidRPr="006D068F">
              <w:t xml:space="preserve">4. Click </w:t>
            </w:r>
            <w:r w:rsidR="001B0949">
              <w:t>“</w:t>
            </w:r>
            <w:r w:rsidRPr="006D068F">
              <w:t>Lưu</w:t>
            </w:r>
            <w:r w:rsidR="001B0949">
              <w:t>”</w:t>
            </w:r>
            <w:r w:rsidRPr="006D068F">
              <w:t xml:space="preserve"> hoặc </w:t>
            </w:r>
            <w:r w:rsidR="001B0949">
              <w:t>“</w:t>
            </w:r>
            <w:r w:rsidRPr="006D068F">
              <w:t>Hủy</w:t>
            </w:r>
            <w:r w:rsidR="001B0949">
              <w:t>”</w:t>
            </w:r>
          </w:p>
        </w:tc>
      </w:tr>
      <w:tr w:rsidR="006D068F" w:rsidRPr="003F5034" w14:paraId="0B0921DC" w14:textId="77777777" w:rsidTr="00C87666">
        <w:tc>
          <w:tcPr>
            <w:tcW w:w="2402" w:type="dxa"/>
            <w:tcBorders>
              <w:top w:val="single" w:sz="6" w:space="0" w:color="auto"/>
              <w:left w:val="single" w:sz="6" w:space="0" w:color="auto"/>
              <w:bottom w:val="single" w:sz="6" w:space="0" w:color="auto"/>
              <w:right w:val="single" w:sz="6" w:space="0" w:color="auto"/>
            </w:tcBorders>
            <w:hideMark/>
          </w:tcPr>
          <w:p w14:paraId="5CE27DCD" w14:textId="77777777" w:rsidR="006D068F" w:rsidRPr="003F5034" w:rsidRDefault="006D068F" w:rsidP="001B0949">
            <w:pPr>
              <w:ind w:firstLine="0"/>
              <w:jc w:val="left"/>
              <w:rPr>
                <w:b/>
                <w:bCs/>
              </w:rPr>
            </w:pPr>
            <w:r w:rsidRPr="006D068F">
              <w:rPr>
                <w:b/>
                <w:bCs/>
              </w:rPr>
              <w:t>Luồng sự kiện - Hệ thống</w:t>
            </w:r>
          </w:p>
        </w:tc>
        <w:tc>
          <w:tcPr>
            <w:tcW w:w="7001" w:type="dxa"/>
            <w:tcBorders>
              <w:top w:val="single" w:sz="6" w:space="0" w:color="auto"/>
              <w:left w:val="single" w:sz="6" w:space="0" w:color="auto"/>
              <w:bottom w:val="single" w:sz="6" w:space="0" w:color="auto"/>
              <w:right w:val="single" w:sz="6" w:space="0" w:color="auto"/>
            </w:tcBorders>
            <w:hideMark/>
          </w:tcPr>
          <w:p w14:paraId="780109EB" w14:textId="77777777" w:rsidR="006D068F" w:rsidRDefault="006D068F" w:rsidP="00C87666">
            <w:pPr>
              <w:ind w:firstLine="0"/>
            </w:pPr>
            <w:r w:rsidRPr="006D068F">
              <w:t>1. Validate dữ liệu nhập liệu</w:t>
            </w:r>
          </w:p>
          <w:p w14:paraId="5AE68484" w14:textId="77777777" w:rsidR="006D068F" w:rsidRDefault="006D068F" w:rsidP="00C87666">
            <w:pPr>
              <w:ind w:firstLine="0"/>
            </w:pPr>
            <w:r w:rsidRPr="006D068F">
              <w:t>2. Thêm/cập nhật/xóa trong database</w:t>
            </w:r>
          </w:p>
          <w:p w14:paraId="58769770" w14:textId="77777777" w:rsidR="006D068F" w:rsidRDefault="006D068F" w:rsidP="00C87666">
            <w:pPr>
              <w:ind w:firstLine="0"/>
            </w:pPr>
            <w:r w:rsidRPr="006D068F">
              <w:t>3. Cập nhật API endpoint</w:t>
            </w:r>
          </w:p>
          <w:p w14:paraId="589C9B92" w14:textId="77777777" w:rsidR="006D068F" w:rsidRPr="003F5034" w:rsidRDefault="006D068F" w:rsidP="00C87666">
            <w:pPr>
              <w:ind w:firstLine="0"/>
            </w:pPr>
            <w:r w:rsidRPr="006D068F">
              <w:t>4. Hiển thị thông báo thành công hoặc lỗi</w:t>
            </w:r>
          </w:p>
        </w:tc>
      </w:tr>
      <w:tr w:rsidR="006D068F" w:rsidRPr="003F5034" w14:paraId="6CE975F4" w14:textId="77777777" w:rsidTr="00C87666">
        <w:tc>
          <w:tcPr>
            <w:tcW w:w="2402" w:type="dxa"/>
            <w:tcBorders>
              <w:top w:val="single" w:sz="6" w:space="0" w:color="auto"/>
              <w:left w:val="single" w:sz="6" w:space="0" w:color="auto"/>
              <w:bottom w:val="single" w:sz="6" w:space="0" w:color="auto"/>
              <w:right w:val="single" w:sz="6" w:space="0" w:color="auto"/>
            </w:tcBorders>
            <w:hideMark/>
          </w:tcPr>
          <w:p w14:paraId="7864A506" w14:textId="77777777" w:rsidR="006D068F" w:rsidRPr="003F5034" w:rsidRDefault="006D068F" w:rsidP="001B0949">
            <w:pPr>
              <w:ind w:firstLine="0"/>
              <w:jc w:val="left"/>
              <w:rPr>
                <w:b/>
                <w:bCs/>
              </w:rPr>
            </w:pPr>
            <w:r w:rsidRPr="006D068F">
              <w:rPr>
                <w:b/>
                <w:bCs/>
              </w:rPr>
              <w:t>Nguồn sự kiện ngoại lệ</w:t>
            </w:r>
          </w:p>
        </w:tc>
        <w:tc>
          <w:tcPr>
            <w:tcW w:w="7001" w:type="dxa"/>
            <w:tcBorders>
              <w:top w:val="single" w:sz="6" w:space="0" w:color="auto"/>
              <w:left w:val="single" w:sz="6" w:space="0" w:color="auto"/>
              <w:bottom w:val="single" w:sz="6" w:space="0" w:color="auto"/>
              <w:right w:val="single" w:sz="6" w:space="0" w:color="auto"/>
            </w:tcBorders>
            <w:hideMark/>
          </w:tcPr>
          <w:p w14:paraId="481BC88C" w14:textId="77777777" w:rsidR="006D068F" w:rsidRPr="003F5034" w:rsidRDefault="006D068F" w:rsidP="00C87666">
            <w:pPr>
              <w:ind w:firstLine="0"/>
            </w:pPr>
            <w:r w:rsidRPr="006D068F">
              <w:t>Dữ liệu không hợp lệ, duplicate tên danh mục/món, database lỗi, quyền bị từ chối</w:t>
            </w:r>
          </w:p>
        </w:tc>
      </w:tr>
    </w:tbl>
    <w:p w14:paraId="2DB354FE" w14:textId="77777777" w:rsidR="006D068F" w:rsidRDefault="006D068F" w:rsidP="00972701">
      <w:pPr>
        <w:pStyle w:val="Caption"/>
      </w:pPr>
    </w:p>
    <w:p w14:paraId="0F6B6CC8" w14:textId="49C84FD2" w:rsidR="00972701" w:rsidRDefault="00972701" w:rsidP="00972701">
      <w:pPr>
        <w:pStyle w:val="Caption"/>
      </w:pPr>
      <w:bookmarkStart w:id="66" w:name="_Toc213443330"/>
      <w:r>
        <w:t xml:space="preserve">Bảng </w:t>
      </w:r>
      <w:fldSimple w:instr=" STYLEREF 1 \s ">
        <w:r w:rsidR="001B0949">
          <w:rPr>
            <w:noProof/>
          </w:rPr>
          <w:t>4</w:t>
        </w:r>
      </w:fldSimple>
      <w:r>
        <w:t>.</w:t>
      </w:r>
      <w:r w:rsidR="001B0949">
        <w:t>7</w:t>
      </w:r>
      <w:r>
        <w:t xml:space="preserve"> Đặc tả UC0</w:t>
      </w:r>
      <w:r w:rsidR="001B0949">
        <w:t>7</w:t>
      </w:r>
      <w:r>
        <w:t xml:space="preserve"> – </w:t>
      </w:r>
      <w:bookmarkEnd w:id="66"/>
      <w:r w:rsidR="001B0949">
        <w:t>Quản lý thực đơn</w:t>
      </w:r>
    </w:p>
    <w:p w14:paraId="49755C63" w14:textId="7B2E42DD" w:rsidR="0071358E" w:rsidRDefault="0071358E">
      <w:pPr>
        <w:jc w:val="left"/>
      </w:pPr>
      <w:r>
        <w:br w:type="page"/>
      </w:r>
    </w:p>
    <w:p w14:paraId="12223BF1" w14:textId="1A3A3AD8" w:rsidR="0071358E" w:rsidRDefault="0071358E" w:rsidP="003F5034">
      <w:pPr>
        <w:pStyle w:val="Heading3"/>
      </w:pPr>
      <w:bookmarkStart w:id="67" w:name="_Toc213461016"/>
      <w:r>
        <w:lastRenderedPageBreak/>
        <w:t>Đặc tả UC0</w:t>
      </w:r>
      <w:r w:rsidR="001B0949">
        <w:t>8</w:t>
      </w:r>
      <w:r>
        <w:t xml:space="preserve"> – </w:t>
      </w:r>
      <w:r w:rsidR="006D068F">
        <w:t>Quản lý người dùng</w:t>
      </w:r>
      <w:bookmarkEnd w:id="67"/>
    </w:p>
    <w:tbl>
      <w:tblPr>
        <w:tblW w:w="9403" w:type="dxa"/>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2402"/>
        <w:gridCol w:w="7001"/>
      </w:tblGrid>
      <w:tr w:rsidR="006D068F" w:rsidRPr="003F5034" w14:paraId="69D414E1" w14:textId="77777777" w:rsidTr="00D442B8">
        <w:trPr>
          <w:tblHeader/>
        </w:trPr>
        <w:tc>
          <w:tcPr>
            <w:tcW w:w="2402" w:type="dxa"/>
            <w:tcBorders>
              <w:top w:val="single" w:sz="6" w:space="0" w:color="auto"/>
              <w:left w:val="single" w:sz="6" w:space="0" w:color="auto"/>
              <w:bottom w:val="single" w:sz="6" w:space="0" w:color="auto"/>
              <w:right w:val="single" w:sz="6" w:space="0" w:color="auto"/>
            </w:tcBorders>
            <w:vAlign w:val="center"/>
            <w:hideMark/>
          </w:tcPr>
          <w:p w14:paraId="62DD50D8" w14:textId="2DD37227" w:rsidR="006D068F" w:rsidRPr="003F5034" w:rsidRDefault="006D068F" w:rsidP="001B0949">
            <w:pPr>
              <w:ind w:firstLine="0"/>
              <w:jc w:val="left"/>
              <w:rPr>
                <w:b/>
                <w:bCs/>
                <w:szCs w:val="26"/>
              </w:rPr>
            </w:pPr>
            <w:r w:rsidRPr="006D068F">
              <w:rPr>
                <w:b/>
                <w:bCs/>
                <w:szCs w:val="26"/>
              </w:rPr>
              <w:t>ID</w:t>
            </w:r>
          </w:p>
        </w:tc>
        <w:tc>
          <w:tcPr>
            <w:tcW w:w="7001" w:type="dxa"/>
            <w:tcBorders>
              <w:top w:val="single" w:sz="6" w:space="0" w:color="auto"/>
              <w:left w:val="single" w:sz="6" w:space="0" w:color="auto"/>
              <w:bottom w:val="single" w:sz="6" w:space="0" w:color="auto"/>
              <w:right w:val="single" w:sz="6" w:space="0" w:color="auto"/>
            </w:tcBorders>
            <w:vAlign w:val="center"/>
            <w:hideMark/>
          </w:tcPr>
          <w:p w14:paraId="5F736AC6" w14:textId="0851AD8D" w:rsidR="006D068F" w:rsidRPr="003F5034" w:rsidRDefault="006D068F" w:rsidP="006D068F">
            <w:pPr>
              <w:ind w:firstLine="0"/>
              <w:rPr>
                <w:b/>
                <w:bCs/>
                <w:szCs w:val="26"/>
              </w:rPr>
            </w:pPr>
            <w:r w:rsidRPr="006D068F">
              <w:rPr>
                <w:b/>
                <w:bCs/>
                <w:szCs w:val="26"/>
              </w:rPr>
              <w:t>UC0</w:t>
            </w:r>
            <w:r w:rsidR="001B0949">
              <w:rPr>
                <w:b/>
                <w:bCs/>
                <w:szCs w:val="26"/>
              </w:rPr>
              <w:t>8</w:t>
            </w:r>
          </w:p>
        </w:tc>
      </w:tr>
      <w:tr w:rsidR="006D068F" w:rsidRPr="003F5034" w14:paraId="71ED1DEE" w14:textId="77777777" w:rsidTr="00D442B8">
        <w:tc>
          <w:tcPr>
            <w:tcW w:w="2402" w:type="dxa"/>
            <w:tcBorders>
              <w:top w:val="single" w:sz="6" w:space="0" w:color="auto"/>
              <w:left w:val="single" w:sz="6" w:space="0" w:color="auto"/>
              <w:bottom w:val="single" w:sz="6" w:space="0" w:color="auto"/>
              <w:right w:val="single" w:sz="6" w:space="0" w:color="auto"/>
            </w:tcBorders>
            <w:vAlign w:val="center"/>
            <w:hideMark/>
          </w:tcPr>
          <w:p w14:paraId="0831EB9C" w14:textId="16D4C9CC" w:rsidR="006D068F" w:rsidRPr="003F5034" w:rsidRDefault="006D068F" w:rsidP="001B0949">
            <w:pPr>
              <w:ind w:firstLine="0"/>
              <w:jc w:val="left"/>
              <w:rPr>
                <w:b/>
                <w:bCs/>
                <w:szCs w:val="26"/>
              </w:rPr>
            </w:pPr>
            <w:r w:rsidRPr="006D068F">
              <w:rPr>
                <w:rStyle w:val="Strong"/>
                <w:szCs w:val="26"/>
              </w:rPr>
              <w:t>Tên Use Case</w:t>
            </w:r>
          </w:p>
        </w:tc>
        <w:tc>
          <w:tcPr>
            <w:tcW w:w="7001" w:type="dxa"/>
            <w:tcBorders>
              <w:top w:val="single" w:sz="6" w:space="0" w:color="auto"/>
              <w:left w:val="single" w:sz="6" w:space="0" w:color="auto"/>
              <w:bottom w:val="single" w:sz="6" w:space="0" w:color="auto"/>
              <w:right w:val="single" w:sz="6" w:space="0" w:color="auto"/>
            </w:tcBorders>
            <w:vAlign w:val="center"/>
            <w:hideMark/>
          </w:tcPr>
          <w:p w14:paraId="7E287A6A" w14:textId="6630A464" w:rsidR="006D068F" w:rsidRPr="003F5034" w:rsidRDefault="006D068F" w:rsidP="006D068F">
            <w:pPr>
              <w:ind w:firstLine="0"/>
              <w:rPr>
                <w:szCs w:val="26"/>
              </w:rPr>
            </w:pPr>
            <w:r w:rsidRPr="006D068F">
              <w:rPr>
                <w:szCs w:val="26"/>
              </w:rPr>
              <w:t>Quản lý người dùng</w:t>
            </w:r>
          </w:p>
        </w:tc>
      </w:tr>
      <w:tr w:rsidR="006D068F" w:rsidRPr="003F5034" w14:paraId="5EA97F46" w14:textId="77777777" w:rsidTr="00D442B8">
        <w:tc>
          <w:tcPr>
            <w:tcW w:w="2402" w:type="dxa"/>
            <w:tcBorders>
              <w:top w:val="single" w:sz="6" w:space="0" w:color="auto"/>
              <w:left w:val="single" w:sz="6" w:space="0" w:color="auto"/>
              <w:bottom w:val="single" w:sz="6" w:space="0" w:color="auto"/>
              <w:right w:val="single" w:sz="6" w:space="0" w:color="auto"/>
            </w:tcBorders>
            <w:vAlign w:val="center"/>
            <w:hideMark/>
          </w:tcPr>
          <w:p w14:paraId="30A2232E" w14:textId="18E7F1E6" w:rsidR="006D068F" w:rsidRPr="003F5034" w:rsidRDefault="006D068F" w:rsidP="001B0949">
            <w:pPr>
              <w:ind w:firstLine="0"/>
              <w:jc w:val="left"/>
              <w:rPr>
                <w:b/>
                <w:bCs/>
                <w:szCs w:val="26"/>
              </w:rPr>
            </w:pPr>
            <w:r w:rsidRPr="006D068F">
              <w:rPr>
                <w:rStyle w:val="Strong"/>
                <w:szCs w:val="26"/>
              </w:rPr>
              <w:t>Sự kiện kích hoạt</w:t>
            </w:r>
          </w:p>
        </w:tc>
        <w:tc>
          <w:tcPr>
            <w:tcW w:w="7001" w:type="dxa"/>
            <w:tcBorders>
              <w:top w:val="single" w:sz="6" w:space="0" w:color="auto"/>
              <w:left w:val="single" w:sz="6" w:space="0" w:color="auto"/>
              <w:bottom w:val="single" w:sz="6" w:space="0" w:color="auto"/>
              <w:right w:val="single" w:sz="6" w:space="0" w:color="auto"/>
            </w:tcBorders>
            <w:vAlign w:val="center"/>
            <w:hideMark/>
          </w:tcPr>
          <w:p w14:paraId="572C6EF5" w14:textId="2DEB6F45" w:rsidR="006D068F" w:rsidRPr="003F5034" w:rsidRDefault="006D068F" w:rsidP="006D068F">
            <w:pPr>
              <w:ind w:firstLine="0"/>
              <w:rPr>
                <w:szCs w:val="26"/>
              </w:rPr>
            </w:pPr>
            <w:r w:rsidRPr="006D068F">
              <w:rPr>
                <w:szCs w:val="26"/>
              </w:rPr>
              <w:t xml:space="preserve">Admin click </w:t>
            </w:r>
            <w:r w:rsidR="001B0949">
              <w:rPr>
                <w:szCs w:val="26"/>
              </w:rPr>
              <w:t>“</w:t>
            </w:r>
            <w:r w:rsidRPr="006D068F">
              <w:rPr>
                <w:szCs w:val="26"/>
              </w:rPr>
              <w:t>Quản lý người dùng</w:t>
            </w:r>
            <w:r w:rsidR="001B0949">
              <w:rPr>
                <w:szCs w:val="26"/>
              </w:rPr>
              <w:t>”</w:t>
            </w:r>
          </w:p>
        </w:tc>
      </w:tr>
      <w:tr w:rsidR="006D068F" w:rsidRPr="003F5034" w14:paraId="17C1F958" w14:textId="77777777" w:rsidTr="00D442B8">
        <w:tc>
          <w:tcPr>
            <w:tcW w:w="2402" w:type="dxa"/>
            <w:tcBorders>
              <w:top w:val="single" w:sz="6" w:space="0" w:color="auto"/>
              <w:left w:val="single" w:sz="6" w:space="0" w:color="auto"/>
              <w:bottom w:val="single" w:sz="6" w:space="0" w:color="auto"/>
              <w:right w:val="single" w:sz="6" w:space="0" w:color="auto"/>
            </w:tcBorders>
            <w:vAlign w:val="center"/>
            <w:hideMark/>
          </w:tcPr>
          <w:p w14:paraId="27848B34" w14:textId="038E06C9" w:rsidR="006D068F" w:rsidRPr="003F5034" w:rsidRDefault="006D068F" w:rsidP="001B0949">
            <w:pPr>
              <w:ind w:firstLine="0"/>
              <w:jc w:val="left"/>
              <w:rPr>
                <w:b/>
                <w:bCs/>
                <w:szCs w:val="26"/>
              </w:rPr>
            </w:pPr>
            <w:r w:rsidRPr="006D068F">
              <w:rPr>
                <w:rStyle w:val="Strong"/>
                <w:szCs w:val="26"/>
              </w:rPr>
              <w:t>Tác nhân</w:t>
            </w:r>
          </w:p>
        </w:tc>
        <w:tc>
          <w:tcPr>
            <w:tcW w:w="7001" w:type="dxa"/>
            <w:tcBorders>
              <w:top w:val="single" w:sz="6" w:space="0" w:color="auto"/>
              <w:left w:val="single" w:sz="6" w:space="0" w:color="auto"/>
              <w:bottom w:val="single" w:sz="6" w:space="0" w:color="auto"/>
              <w:right w:val="single" w:sz="6" w:space="0" w:color="auto"/>
            </w:tcBorders>
            <w:vAlign w:val="center"/>
            <w:hideMark/>
          </w:tcPr>
          <w:p w14:paraId="22DD1D83" w14:textId="70F67A65" w:rsidR="006D068F" w:rsidRPr="003F5034" w:rsidRDefault="006D068F" w:rsidP="006D068F">
            <w:pPr>
              <w:ind w:firstLine="0"/>
              <w:rPr>
                <w:szCs w:val="26"/>
              </w:rPr>
            </w:pPr>
            <w:r w:rsidRPr="006D068F">
              <w:rPr>
                <w:szCs w:val="26"/>
              </w:rPr>
              <w:t>Quản trị viên</w:t>
            </w:r>
          </w:p>
        </w:tc>
      </w:tr>
      <w:tr w:rsidR="006D068F" w:rsidRPr="003F5034" w14:paraId="46F8E3BD" w14:textId="77777777" w:rsidTr="00D442B8">
        <w:tc>
          <w:tcPr>
            <w:tcW w:w="2402" w:type="dxa"/>
            <w:tcBorders>
              <w:top w:val="single" w:sz="6" w:space="0" w:color="auto"/>
              <w:left w:val="single" w:sz="6" w:space="0" w:color="auto"/>
              <w:bottom w:val="single" w:sz="6" w:space="0" w:color="auto"/>
              <w:right w:val="single" w:sz="6" w:space="0" w:color="auto"/>
            </w:tcBorders>
            <w:vAlign w:val="center"/>
            <w:hideMark/>
          </w:tcPr>
          <w:p w14:paraId="078754C7" w14:textId="516742CD" w:rsidR="006D068F" w:rsidRPr="003F5034" w:rsidRDefault="006D068F" w:rsidP="001B0949">
            <w:pPr>
              <w:ind w:firstLine="0"/>
              <w:jc w:val="left"/>
              <w:rPr>
                <w:b/>
                <w:bCs/>
                <w:szCs w:val="26"/>
              </w:rPr>
            </w:pPr>
            <w:r w:rsidRPr="006D068F">
              <w:rPr>
                <w:rStyle w:val="Strong"/>
                <w:szCs w:val="26"/>
              </w:rPr>
              <w:t>Điều kiện tiên quyết</w:t>
            </w:r>
          </w:p>
        </w:tc>
        <w:tc>
          <w:tcPr>
            <w:tcW w:w="7001" w:type="dxa"/>
            <w:tcBorders>
              <w:top w:val="single" w:sz="6" w:space="0" w:color="auto"/>
              <w:left w:val="single" w:sz="6" w:space="0" w:color="auto"/>
              <w:bottom w:val="single" w:sz="6" w:space="0" w:color="auto"/>
              <w:right w:val="single" w:sz="6" w:space="0" w:color="auto"/>
            </w:tcBorders>
            <w:vAlign w:val="center"/>
            <w:hideMark/>
          </w:tcPr>
          <w:p w14:paraId="6DCC056C" w14:textId="53DBDC73" w:rsidR="006D068F" w:rsidRPr="003F5034" w:rsidRDefault="006D068F" w:rsidP="006D068F">
            <w:pPr>
              <w:ind w:firstLine="0"/>
              <w:rPr>
                <w:szCs w:val="26"/>
              </w:rPr>
            </w:pPr>
            <w:r w:rsidRPr="006D068F">
              <w:rPr>
                <w:szCs w:val="26"/>
              </w:rPr>
              <w:t>Admin đã đăng nhập, có quyền truy cập cao nhất, database sẵn sàng</w:t>
            </w:r>
          </w:p>
        </w:tc>
      </w:tr>
      <w:tr w:rsidR="006D068F" w:rsidRPr="003F5034" w14:paraId="6E85C020" w14:textId="77777777" w:rsidTr="00D442B8">
        <w:tc>
          <w:tcPr>
            <w:tcW w:w="2402" w:type="dxa"/>
            <w:tcBorders>
              <w:top w:val="single" w:sz="6" w:space="0" w:color="auto"/>
              <w:left w:val="single" w:sz="6" w:space="0" w:color="auto"/>
              <w:bottom w:val="single" w:sz="6" w:space="0" w:color="auto"/>
              <w:right w:val="single" w:sz="6" w:space="0" w:color="auto"/>
            </w:tcBorders>
            <w:vAlign w:val="center"/>
            <w:hideMark/>
          </w:tcPr>
          <w:p w14:paraId="5545ABE4" w14:textId="3D4998D9" w:rsidR="006D068F" w:rsidRPr="003F5034" w:rsidRDefault="006D068F" w:rsidP="001B0949">
            <w:pPr>
              <w:ind w:firstLine="0"/>
              <w:jc w:val="left"/>
              <w:rPr>
                <w:b/>
                <w:bCs/>
                <w:szCs w:val="26"/>
              </w:rPr>
            </w:pPr>
            <w:r w:rsidRPr="006D068F">
              <w:rPr>
                <w:rStyle w:val="Strong"/>
                <w:szCs w:val="26"/>
              </w:rPr>
              <w:t>Điều kiện sau</w:t>
            </w:r>
          </w:p>
        </w:tc>
        <w:tc>
          <w:tcPr>
            <w:tcW w:w="7001" w:type="dxa"/>
            <w:tcBorders>
              <w:top w:val="single" w:sz="6" w:space="0" w:color="auto"/>
              <w:left w:val="single" w:sz="6" w:space="0" w:color="auto"/>
              <w:bottom w:val="single" w:sz="6" w:space="0" w:color="auto"/>
              <w:right w:val="single" w:sz="6" w:space="0" w:color="auto"/>
            </w:tcBorders>
            <w:vAlign w:val="center"/>
            <w:hideMark/>
          </w:tcPr>
          <w:p w14:paraId="6CE028AF" w14:textId="12961629" w:rsidR="006D068F" w:rsidRPr="003F5034" w:rsidRDefault="006D068F" w:rsidP="006D068F">
            <w:pPr>
              <w:ind w:firstLine="0"/>
              <w:rPr>
                <w:szCs w:val="26"/>
              </w:rPr>
            </w:pPr>
            <w:r w:rsidRPr="006D068F">
              <w:rPr>
                <w:szCs w:val="26"/>
              </w:rPr>
              <w:t>Danh sách người dùng được cập nhật, vai trò/trạng thái thay đổi</w:t>
            </w:r>
          </w:p>
        </w:tc>
      </w:tr>
      <w:tr w:rsidR="006D068F" w:rsidRPr="003F5034" w14:paraId="1FF63B8F" w14:textId="77777777" w:rsidTr="00D442B8">
        <w:tc>
          <w:tcPr>
            <w:tcW w:w="2402" w:type="dxa"/>
            <w:tcBorders>
              <w:top w:val="single" w:sz="6" w:space="0" w:color="auto"/>
              <w:left w:val="single" w:sz="6" w:space="0" w:color="auto"/>
              <w:bottom w:val="single" w:sz="6" w:space="0" w:color="auto"/>
              <w:right w:val="single" w:sz="6" w:space="0" w:color="auto"/>
            </w:tcBorders>
            <w:vAlign w:val="center"/>
            <w:hideMark/>
          </w:tcPr>
          <w:p w14:paraId="1C2883E3" w14:textId="0D078CF7" w:rsidR="006D068F" w:rsidRPr="003F5034" w:rsidRDefault="006D068F" w:rsidP="001B0949">
            <w:pPr>
              <w:ind w:firstLine="0"/>
              <w:jc w:val="left"/>
              <w:rPr>
                <w:b/>
                <w:bCs/>
                <w:szCs w:val="26"/>
              </w:rPr>
            </w:pPr>
            <w:r w:rsidRPr="006D068F">
              <w:rPr>
                <w:rStyle w:val="Strong"/>
                <w:szCs w:val="26"/>
              </w:rPr>
              <w:t>Luồng sự kiện - Tác nhân</w:t>
            </w:r>
          </w:p>
        </w:tc>
        <w:tc>
          <w:tcPr>
            <w:tcW w:w="7001" w:type="dxa"/>
            <w:tcBorders>
              <w:top w:val="single" w:sz="6" w:space="0" w:color="auto"/>
              <w:left w:val="single" w:sz="6" w:space="0" w:color="auto"/>
              <w:bottom w:val="single" w:sz="6" w:space="0" w:color="auto"/>
              <w:right w:val="single" w:sz="6" w:space="0" w:color="auto"/>
            </w:tcBorders>
            <w:vAlign w:val="center"/>
            <w:hideMark/>
          </w:tcPr>
          <w:p w14:paraId="7B212AF6" w14:textId="77777777" w:rsidR="006D068F" w:rsidRDefault="006D068F" w:rsidP="006D068F">
            <w:pPr>
              <w:ind w:firstLine="0"/>
              <w:rPr>
                <w:szCs w:val="26"/>
              </w:rPr>
            </w:pPr>
            <w:r w:rsidRPr="006D068F">
              <w:rPr>
                <w:szCs w:val="26"/>
              </w:rPr>
              <w:t>1. Xem danh sách người dùng</w:t>
            </w:r>
          </w:p>
          <w:p w14:paraId="07267923" w14:textId="77777777" w:rsidR="006D068F" w:rsidRDefault="006D068F" w:rsidP="006D068F">
            <w:pPr>
              <w:ind w:firstLine="0"/>
              <w:rPr>
                <w:szCs w:val="26"/>
              </w:rPr>
            </w:pPr>
            <w:r w:rsidRPr="006D068F">
              <w:rPr>
                <w:szCs w:val="26"/>
              </w:rPr>
              <w:t>2. Chọn người dùng để xem chi tiết</w:t>
            </w:r>
          </w:p>
          <w:p w14:paraId="019927F3" w14:textId="77777777" w:rsidR="006D068F" w:rsidRDefault="006D068F" w:rsidP="006D068F">
            <w:pPr>
              <w:ind w:firstLine="0"/>
              <w:rPr>
                <w:szCs w:val="26"/>
              </w:rPr>
            </w:pPr>
            <w:r w:rsidRPr="006D068F">
              <w:rPr>
                <w:szCs w:val="26"/>
              </w:rPr>
              <w:t>3. Thay đổi vai trò hoặc trạng thái</w:t>
            </w:r>
          </w:p>
          <w:p w14:paraId="76E3E5DD" w14:textId="24C44C51" w:rsidR="006D068F" w:rsidRPr="003F5034" w:rsidRDefault="006D068F" w:rsidP="006D068F">
            <w:pPr>
              <w:ind w:firstLine="0"/>
              <w:rPr>
                <w:szCs w:val="26"/>
              </w:rPr>
            </w:pPr>
            <w:r w:rsidRPr="006D068F">
              <w:rPr>
                <w:szCs w:val="26"/>
              </w:rPr>
              <w:t xml:space="preserve">4. Click </w:t>
            </w:r>
            <w:r w:rsidR="001B0949">
              <w:rPr>
                <w:szCs w:val="26"/>
              </w:rPr>
              <w:t>“</w:t>
            </w:r>
            <w:r w:rsidRPr="006D068F">
              <w:rPr>
                <w:szCs w:val="26"/>
              </w:rPr>
              <w:t>Lưu</w:t>
            </w:r>
            <w:r w:rsidR="001B0949">
              <w:rPr>
                <w:szCs w:val="26"/>
              </w:rPr>
              <w:t>”</w:t>
            </w:r>
            <w:r w:rsidRPr="006D068F">
              <w:rPr>
                <w:szCs w:val="26"/>
              </w:rPr>
              <w:t xml:space="preserve"> hoặc </w:t>
            </w:r>
            <w:r w:rsidR="001B0949">
              <w:rPr>
                <w:szCs w:val="26"/>
              </w:rPr>
              <w:t>“</w:t>
            </w:r>
            <w:r w:rsidRPr="006D068F">
              <w:rPr>
                <w:szCs w:val="26"/>
              </w:rPr>
              <w:t>Xóa</w:t>
            </w:r>
            <w:r w:rsidR="001B0949">
              <w:rPr>
                <w:szCs w:val="26"/>
              </w:rPr>
              <w:t>”</w:t>
            </w:r>
          </w:p>
        </w:tc>
      </w:tr>
      <w:tr w:rsidR="006D068F" w:rsidRPr="003F5034" w14:paraId="26845F2A" w14:textId="77777777" w:rsidTr="00D442B8">
        <w:tc>
          <w:tcPr>
            <w:tcW w:w="2402" w:type="dxa"/>
            <w:tcBorders>
              <w:top w:val="single" w:sz="6" w:space="0" w:color="auto"/>
              <w:left w:val="single" w:sz="6" w:space="0" w:color="auto"/>
              <w:bottom w:val="single" w:sz="6" w:space="0" w:color="auto"/>
              <w:right w:val="single" w:sz="6" w:space="0" w:color="auto"/>
            </w:tcBorders>
            <w:vAlign w:val="center"/>
            <w:hideMark/>
          </w:tcPr>
          <w:p w14:paraId="4457A28F" w14:textId="726E5D41" w:rsidR="006D068F" w:rsidRPr="003F5034" w:rsidRDefault="006D068F" w:rsidP="001B0949">
            <w:pPr>
              <w:ind w:firstLine="0"/>
              <w:jc w:val="left"/>
              <w:rPr>
                <w:b/>
                <w:bCs/>
                <w:szCs w:val="26"/>
              </w:rPr>
            </w:pPr>
            <w:r w:rsidRPr="006D068F">
              <w:rPr>
                <w:rStyle w:val="Strong"/>
                <w:szCs w:val="26"/>
              </w:rPr>
              <w:t>Luồng sự kiện - Hệ thống</w:t>
            </w:r>
          </w:p>
        </w:tc>
        <w:tc>
          <w:tcPr>
            <w:tcW w:w="7001" w:type="dxa"/>
            <w:tcBorders>
              <w:top w:val="single" w:sz="6" w:space="0" w:color="auto"/>
              <w:left w:val="single" w:sz="6" w:space="0" w:color="auto"/>
              <w:bottom w:val="single" w:sz="6" w:space="0" w:color="auto"/>
              <w:right w:val="single" w:sz="6" w:space="0" w:color="auto"/>
            </w:tcBorders>
            <w:vAlign w:val="center"/>
            <w:hideMark/>
          </w:tcPr>
          <w:p w14:paraId="2ACAE78A" w14:textId="77777777" w:rsidR="006D068F" w:rsidRDefault="006D068F" w:rsidP="006D068F">
            <w:pPr>
              <w:ind w:firstLine="0"/>
              <w:rPr>
                <w:szCs w:val="26"/>
              </w:rPr>
            </w:pPr>
            <w:r w:rsidRPr="006D068F">
              <w:rPr>
                <w:szCs w:val="26"/>
              </w:rPr>
              <w:t>1. Lấy danh sách từ database</w:t>
            </w:r>
          </w:p>
          <w:p w14:paraId="1E87196B" w14:textId="77777777" w:rsidR="006D068F" w:rsidRDefault="006D068F" w:rsidP="006D068F">
            <w:pPr>
              <w:ind w:firstLine="0"/>
              <w:rPr>
                <w:szCs w:val="26"/>
              </w:rPr>
            </w:pPr>
            <w:r w:rsidRPr="006D068F">
              <w:rPr>
                <w:szCs w:val="26"/>
              </w:rPr>
              <w:t>2. Hiển thị thông tin người dùng</w:t>
            </w:r>
          </w:p>
          <w:p w14:paraId="2644881A" w14:textId="77777777" w:rsidR="006D068F" w:rsidRDefault="006D068F" w:rsidP="006D068F">
            <w:pPr>
              <w:ind w:firstLine="0"/>
              <w:rPr>
                <w:szCs w:val="26"/>
              </w:rPr>
            </w:pPr>
            <w:r w:rsidRPr="006D068F">
              <w:rPr>
                <w:szCs w:val="26"/>
              </w:rPr>
              <w:t>3. Cập nhật vai trò/trạng thái/thông tin</w:t>
            </w:r>
          </w:p>
          <w:p w14:paraId="35FD5F51" w14:textId="77777777" w:rsidR="006D068F" w:rsidRDefault="006D068F" w:rsidP="006D068F">
            <w:pPr>
              <w:ind w:firstLine="0"/>
              <w:rPr>
                <w:szCs w:val="26"/>
              </w:rPr>
            </w:pPr>
            <w:r w:rsidRPr="006D068F">
              <w:rPr>
                <w:szCs w:val="26"/>
              </w:rPr>
              <w:t>4. Ghi log hoạt động Admin</w:t>
            </w:r>
          </w:p>
          <w:p w14:paraId="671B89DA" w14:textId="00B189BA" w:rsidR="006D068F" w:rsidRPr="003F5034" w:rsidRDefault="006D068F" w:rsidP="006D068F">
            <w:pPr>
              <w:ind w:firstLine="0"/>
              <w:rPr>
                <w:szCs w:val="26"/>
              </w:rPr>
            </w:pPr>
            <w:r w:rsidRPr="006D068F">
              <w:rPr>
                <w:szCs w:val="26"/>
              </w:rPr>
              <w:t>5. Hiển thị thông báo xác nhận</w:t>
            </w:r>
          </w:p>
        </w:tc>
      </w:tr>
      <w:tr w:rsidR="006D068F" w:rsidRPr="003F5034" w14:paraId="04150EF6" w14:textId="77777777" w:rsidTr="00D442B8">
        <w:tc>
          <w:tcPr>
            <w:tcW w:w="2402" w:type="dxa"/>
            <w:tcBorders>
              <w:top w:val="single" w:sz="6" w:space="0" w:color="auto"/>
              <w:left w:val="single" w:sz="6" w:space="0" w:color="auto"/>
              <w:bottom w:val="single" w:sz="6" w:space="0" w:color="auto"/>
              <w:right w:val="single" w:sz="6" w:space="0" w:color="auto"/>
            </w:tcBorders>
            <w:vAlign w:val="center"/>
            <w:hideMark/>
          </w:tcPr>
          <w:p w14:paraId="3F43A879" w14:textId="1F7C8DEA" w:rsidR="006D068F" w:rsidRPr="003F5034" w:rsidRDefault="006D068F" w:rsidP="001B0949">
            <w:pPr>
              <w:ind w:firstLine="0"/>
              <w:jc w:val="left"/>
              <w:rPr>
                <w:b/>
                <w:bCs/>
                <w:szCs w:val="26"/>
              </w:rPr>
            </w:pPr>
            <w:r w:rsidRPr="006D068F">
              <w:rPr>
                <w:rStyle w:val="Strong"/>
                <w:szCs w:val="26"/>
              </w:rPr>
              <w:t>Nguồn sự kiện ngoại lệ</w:t>
            </w:r>
          </w:p>
        </w:tc>
        <w:tc>
          <w:tcPr>
            <w:tcW w:w="7001" w:type="dxa"/>
            <w:tcBorders>
              <w:top w:val="single" w:sz="6" w:space="0" w:color="auto"/>
              <w:left w:val="single" w:sz="6" w:space="0" w:color="auto"/>
              <w:bottom w:val="single" w:sz="6" w:space="0" w:color="auto"/>
              <w:right w:val="single" w:sz="6" w:space="0" w:color="auto"/>
            </w:tcBorders>
            <w:vAlign w:val="center"/>
            <w:hideMark/>
          </w:tcPr>
          <w:p w14:paraId="21A2F81C" w14:textId="7785B564" w:rsidR="006D068F" w:rsidRPr="003F5034" w:rsidRDefault="006D068F" w:rsidP="006D068F">
            <w:pPr>
              <w:ind w:firstLine="0"/>
              <w:rPr>
                <w:szCs w:val="26"/>
              </w:rPr>
            </w:pPr>
            <w:r w:rsidRPr="006D068F">
              <w:rPr>
                <w:szCs w:val="26"/>
              </w:rPr>
              <w:t>Người dùng không tồn tại, quyền bị từ chối, database lỗi, vai trò không hợp lệ</w:t>
            </w:r>
          </w:p>
        </w:tc>
      </w:tr>
    </w:tbl>
    <w:p w14:paraId="61292C3F" w14:textId="77777777" w:rsidR="005A338B" w:rsidRDefault="005A338B" w:rsidP="005A338B">
      <w:pPr>
        <w:pStyle w:val="Caption"/>
      </w:pPr>
    </w:p>
    <w:p w14:paraId="64254564" w14:textId="09DF9379" w:rsidR="005A338B" w:rsidRDefault="005A338B" w:rsidP="005A338B">
      <w:pPr>
        <w:pStyle w:val="Caption"/>
      </w:pPr>
      <w:r>
        <w:t xml:space="preserve">Bảng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Bảng \* ARABIC \s 1 </w:instrText>
      </w:r>
      <w:r>
        <w:fldChar w:fldCharType="separate"/>
      </w:r>
      <w:r>
        <w:rPr>
          <w:noProof/>
        </w:rPr>
        <w:t>8</w:t>
      </w:r>
      <w:r>
        <w:rPr>
          <w:noProof/>
        </w:rPr>
        <w:fldChar w:fldCharType="end"/>
      </w:r>
      <w:r>
        <w:t xml:space="preserve"> Đặc tả UC08 – Quản lý người dùng</w:t>
      </w:r>
    </w:p>
    <w:p w14:paraId="55AA1C8E" w14:textId="351CE8B6" w:rsidR="00750B83" w:rsidRPr="00DA61B9" w:rsidRDefault="00750B83" w:rsidP="006D068F">
      <w:pPr>
        <w:ind w:firstLine="0"/>
      </w:pPr>
    </w:p>
    <w:p w14:paraId="4DF5748B" w14:textId="27318E8D" w:rsidR="007767B6" w:rsidRDefault="007767B6" w:rsidP="007767B6">
      <w:pPr>
        <w:pStyle w:val="Heading1"/>
        <w:rPr>
          <w:lang w:val="en-US"/>
        </w:rPr>
      </w:pPr>
      <w:bookmarkStart w:id="68" w:name="_Toc213461017"/>
      <w:r>
        <w:lastRenderedPageBreak/>
        <w:t>T</w:t>
      </w:r>
      <w:r w:rsidR="00796B46">
        <w:rPr>
          <w:lang w:val="en-US"/>
        </w:rPr>
        <w:t>ỔNG KẾT</w:t>
      </w:r>
      <w:bookmarkEnd w:id="68"/>
    </w:p>
    <w:p w14:paraId="16AB8F4E" w14:textId="4AB6B7CA" w:rsidR="000A56F5" w:rsidRDefault="00E14309" w:rsidP="005B22BC">
      <w:pPr>
        <w:pStyle w:val="Heading2"/>
      </w:pPr>
      <w:bookmarkStart w:id="69" w:name="_Toc213461018"/>
      <w:r>
        <w:t>Kết quả đạt được</w:t>
      </w:r>
      <w:r w:rsidR="005B22BC">
        <w:t xml:space="preserve"> về mặt lý thuyết</w:t>
      </w:r>
      <w:bookmarkEnd w:id="69"/>
    </w:p>
    <w:p w14:paraId="229C84A3" w14:textId="77777777" w:rsidR="00366A95" w:rsidRPr="00366A95" w:rsidRDefault="001C4EF9" w:rsidP="00366A95">
      <w:r>
        <w:t xml:space="preserve">Sau quá </w:t>
      </w:r>
      <w:r w:rsidR="00366A95" w:rsidRPr="00366A95">
        <w:t>Thông qua quá trình nghiên cứu và phát triển dự án RestoBot, đã đạt được những kết quả lý thuyết quan trọng sau:</w:t>
      </w:r>
    </w:p>
    <w:p w14:paraId="69993608" w14:textId="77777777" w:rsidR="00366A95" w:rsidRPr="00366A95" w:rsidRDefault="00366A95" w:rsidP="00366A95">
      <w:r w:rsidRPr="00366A95">
        <w:t>Thứ nhất, hiểu rõ được kiến trúc và nguyên lý hoạt động của FastAPI như một framework backend hiệu suất cao cho phát triển API RESTful. FastAPI sử dụng ASGI server (Uvicorn) và hỗ trợ async/await, cho phép xử lý hàng nghìn request đồng thời một cách hiệu quả. Việc sử dụng Pydantic cho data validation tự động và type hints giúp code an toàn hơn và dễ bảo trì.</w:t>
      </w:r>
    </w:p>
    <w:p w14:paraId="35BAC26C" w14:textId="77777777" w:rsidR="00366A95" w:rsidRPr="00366A95" w:rsidRDefault="00366A95" w:rsidP="00366A95">
      <w:r w:rsidRPr="00366A95">
        <w:t>Thứ hai, nắm vững được cách xây dựng chatbot tiếng Việt sử dụng Rasa Framework. Rasa bao gồm hai thành phần chính: Rasa NLU để hiểu ngôn ngữ (intent classification và entity extraction) và Rasa Core để quản lý luồng hội thoại. Việc xử lý ngôn ngữ tiếng Việt đòi hỏi sử dụng character n-grams thay vì word tokens để capture các đặc trưng của tiếng Việt một cách hiệu quả.</w:t>
      </w:r>
    </w:p>
    <w:p w14:paraId="58C18A31" w14:textId="77777777" w:rsidR="00366A95" w:rsidRPr="00366A95" w:rsidRDefault="00366A95" w:rsidP="00366A95">
      <w:r w:rsidRPr="00366A95">
        <w:t>Thứ ba, hiểu sâu về kiến trúc Microservices, nơi các thành phần (FastAPI backend, Rasa server, Rasa actions server) chạy độc lập nhưng giao tiếp với nhau qua HTTP APIs. Kiến trúc này cho phép dễ dàng scale up và maintain các thành phần riêng biệt.</w:t>
      </w:r>
    </w:p>
    <w:p w14:paraId="13DF554B" w14:textId="77777777" w:rsidR="00366A95" w:rsidRPr="00366A95" w:rsidRDefault="00366A95" w:rsidP="00366A95">
      <w:r w:rsidRPr="00366A95">
        <w:t>Thứ tư, nắm rõ các best practices trong bảo mật ứng dụng web, bao gồm JWT authentication, password hashing với bcrypt, SQL injection prevention thông qua ORM, và Role-Based Access Control (RBAC) để kiểm soát quyền truy cập.</w:t>
      </w:r>
    </w:p>
    <w:p w14:paraId="79D7C967" w14:textId="77777777" w:rsidR="00366A95" w:rsidRPr="00366A95" w:rsidRDefault="00366A95" w:rsidP="00366A95">
      <w:r w:rsidRPr="00366A95">
        <w:t>Thứ năm, hiểu được cách tích hợp nhiều công nghệ khác nhau (FastAPI, Rasa, PostgreSQL, Docker) để tạo thành một hệ thống hoàn chỉnh. Việc tích hợp này đòi hỏi hiểu biết về cách các service giao tiếp, quản lý state, và xử lý các edge cases.</w:t>
      </w:r>
    </w:p>
    <w:p w14:paraId="6656663B" w14:textId="3064A2CC" w:rsidR="00366A95" w:rsidRPr="00366A95" w:rsidRDefault="00366A95" w:rsidP="00366A95">
      <w:pPr>
        <w:pStyle w:val="Heading2"/>
      </w:pPr>
      <w:bookmarkStart w:id="70" w:name="_Toc213461019"/>
      <w:r w:rsidRPr="00366A95">
        <w:t>Kết quả đạt được về mặt phát triển</w:t>
      </w:r>
      <w:bookmarkEnd w:id="70"/>
    </w:p>
    <w:p w14:paraId="1B9CE257" w14:textId="1FC62A74" w:rsidR="00366A95" w:rsidRPr="00366A95" w:rsidRDefault="00366A95" w:rsidP="00366A95">
      <w:pPr>
        <w:pStyle w:val="Heading3"/>
      </w:pPr>
      <w:bookmarkStart w:id="71" w:name="_Toc213461020"/>
      <w:r w:rsidRPr="00366A95">
        <w:lastRenderedPageBreak/>
        <w:t>Các chức năng Backend API đã triển khai</w:t>
      </w:r>
      <w:bookmarkEnd w:id="71"/>
    </w:p>
    <w:p w14:paraId="6CA3F593" w14:textId="77777777" w:rsidR="00366A95" w:rsidRPr="00366A95" w:rsidRDefault="00366A95" w:rsidP="00366A95">
      <w:r w:rsidRPr="00366A95">
        <w:rPr>
          <w:b/>
          <w:bCs/>
        </w:rPr>
        <w:t>Authentication System (Hệ thống xác thực)</w:t>
      </w:r>
    </w:p>
    <w:p w14:paraId="6910FDAA" w14:textId="77777777" w:rsidR="00366A95" w:rsidRPr="00366A95" w:rsidRDefault="00366A95" w:rsidP="00366A95">
      <w:r w:rsidRPr="00366A95">
        <w:t>Hệ thống xác thực được xây dựng bằng JWT tokens, cho phép người dùng đăng nhập an toàn và duy trì phiên làm việc. Các endpoint chính bao gồm:</w:t>
      </w:r>
    </w:p>
    <w:p w14:paraId="4BE046F0" w14:textId="77777777" w:rsidR="00366A95" w:rsidRPr="00366A95" w:rsidRDefault="00366A95" w:rsidP="00366A95">
      <w:pPr>
        <w:numPr>
          <w:ilvl w:val="0"/>
          <w:numId w:val="94"/>
        </w:numPr>
      </w:pPr>
      <w:r w:rsidRPr="00366A95">
        <w:t>POST /api/v1/auth/login: Đăng nhập người dùng bằng username/email và password</w:t>
      </w:r>
    </w:p>
    <w:p w14:paraId="760E3967" w14:textId="77777777" w:rsidR="00366A95" w:rsidRPr="00366A95" w:rsidRDefault="00366A95" w:rsidP="00366A95">
      <w:pPr>
        <w:numPr>
          <w:ilvl w:val="0"/>
          <w:numId w:val="94"/>
        </w:numPr>
      </w:pPr>
      <w:r w:rsidRPr="00366A95">
        <w:t>POST /api/v1/auth/register: Đăng ký tài khoản mới</w:t>
      </w:r>
    </w:p>
    <w:p w14:paraId="1ABD2AEB" w14:textId="77777777" w:rsidR="00366A95" w:rsidRPr="00366A95" w:rsidRDefault="00366A95" w:rsidP="00366A95">
      <w:pPr>
        <w:numPr>
          <w:ilvl w:val="0"/>
          <w:numId w:val="94"/>
        </w:numPr>
      </w:pPr>
      <w:r w:rsidRPr="00366A95">
        <w:t>POST /api/v1/auth/refresh: Làm mới token khi sắp hết hạn</w:t>
      </w:r>
    </w:p>
    <w:p w14:paraId="66242EA5" w14:textId="77777777" w:rsidR="00366A95" w:rsidRPr="00366A95" w:rsidRDefault="00366A95" w:rsidP="00366A95">
      <w:pPr>
        <w:numPr>
          <w:ilvl w:val="0"/>
          <w:numId w:val="94"/>
        </w:numPr>
      </w:pPr>
      <w:r w:rsidRPr="00366A95">
        <w:t>POST /api/v1/auth/logout: Đăng xuất</w:t>
      </w:r>
    </w:p>
    <w:p w14:paraId="151E4F67" w14:textId="77777777" w:rsidR="00366A95" w:rsidRPr="00366A95" w:rsidRDefault="00366A95" w:rsidP="00366A95">
      <w:r w:rsidRPr="00366A95">
        <w:t>Mật khẩu được mã hóa bằng bcrypt trước khi lưu, và JWT token có thời hạn 30 phút. Khi token hết hạn, client phải sử dụng refresh token để lấy token mới mà không cần đăng nhập lại.</w:t>
      </w:r>
    </w:p>
    <w:p w14:paraId="46D8E5A1" w14:textId="77777777" w:rsidR="00366A95" w:rsidRPr="00366A95" w:rsidRDefault="00366A95" w:rsidP="00366A95">
      <w:r w:rsidRPr="00366A95">
        <w:rPr>
          <w:b/>
          <w:bCs/>
        </w:rPr>
        <w:t>User Management (Quản lý người dùng)</w:t>
      </w:r>
    </w:p>
    <w:p w14:paraId="09EE28B5" w14:textId="77777777" w:rsidR="00366A95" w:rsidRPr="00366A95" w:rsidRDefault="00366A95" w:rsidP="00366A95">
      <w:r w:rsidRPr="00366A95">
        <w:t>Hệ thống quản lý người dùng cho phép Admin quản lý toàn bộ tài khoản người dùng trong hệ thống. Các endpoint chính:</w:t>
      </w:r>
    </w:p>
    <w:p w14:paraId="109C6BB8" w14:textId="77777777" w:rsidR="00366A95" w:rsidRPr="00366A95" w:rsidRDefault="00366A95" w:rsidP="00366A95">
      <w:pPr>
        <w:numPr>
          <w:ilvl w:val="0"/>
          <w:numId w:val="95"/>
        </w:numPr>
      </w:pPr>
      <w:r w:rsidRPr="00366A95">
        <w:t>GET /api/v1/users/: Lấy danh sách tất cả người dùng</w:t>
      </w:r>
    </w:p>
    <w:p w14:paraId="5BDD1BA7" w14:textId="77777777" w:rsidR="00366A95" w:rsidRPr="00366A95" w:rsidRDefault="00366A95" w:rsidP="00366A95">
      <w:pPr>
        <w:numPr>
          <w:ilvl w:val="0"/>
          <w:numId w:val="95"/>
        </w:numPr>
      </w:pPr>
      <w:r w:rsidRPr="00366A95">
        <w:t>GET /api/v1/users/{user_id}: Lấy thông tin chi tiết của một người dùng</w:t>
      </w:r>
    </w:p>
    <w:p w14:paraId="4C7ABD25" w14:textId="77777777" w:rsidR="00366A95" w:rsidRPr="00366A95" w:rsidRDefault="00366A95" w:rsidP="00366A95">
      <w:pPr>
        <w:numPr>
          <w:ilvl w:val="0"/>
          <w:numId w:val="95"/>
        </w:numPr>
      </w:pPr>
      <w:r w:rsidRPr="00366A95">
        <w:t>PUT /api/v1/users/{user_id}: Cập nhật thông tin người dùng</w:t>
      </w:r>
    </w:p>
    <w:p w14:paraId="1BB7085D" w14:textId="77777777" w:rsidR="00366A95" w:rsidRPr="00366A95" w:rsidRDefault="00366A95" w:rsidP="00366A95">
      <w:pPr>
        <w:numPr>
          <w:ilvl w:val="0"/>
          <w:numId w:val="95"/>
        </w:numPr>
      </w:pPr>
      <w:r w:rsidRPr="00366A95">
        <w:t>DELETE /api/v1/users/{user_id}: Xóa người dùng</w:t>
      </w:r>
    </w:p>
    <w:p w14:paraId="57C89C0B" w14:textId="77777777" w:rsidR="00366A95" w:rsidRPr="00366A95" w:rsidRDefault="00366A95" w:rsidP="00366A95">
      <w:pPr>
        <w:numPr>
          <w:ilvl w:val="0"/>
          <w:numId w:val="95"/>
        </w:numPr>
      </w:pPr>
      <w:r w:rsidRPr="00366A95">
        <w:t>GET /api/v1/users/me: Lấy thông tin của người dùng hiện tại</w:t>
      </w:r>
    </w:p>
    <w:p w14:paraId="46173E0B" w14:textId="77777777" w:rsidR="00366A95" w:rsidRPr="00366A95" w:rsidRDefault="00366A95" w:rsidP="00366A95">
      <w:r w:rsidRPr="00366A95">
        <w:t>Hệ thống hỗ trợ ba loại vai trò: Admin (quản trị viên), Staff (nhân viên), Customer (khách hàng). Mỗi vai trò có các quyền truy cập khác nhau.</w:t>
      </w:r>
    </w:p>
    <w:p w14:paraId="04B402FE" w14:textId="77777777" w:rsidR="00366A95" w:rsidRPr="00366A95" w:rsidRDefault="00366A95" w:rsidP="00366A95">
      <w:r w:rsidRPr="00366A95">
        <w:rPr>
          <w:b/>
          <w:bCs/>
        </w:rPr>
        <w:t>Menu Management (Quản lý thực đơn)</w:t>
      </w:r>
    </w:p>
    <w:p w14:paraId="08E37955" w14:textId="77777777" w:rsidR="00366A95" w:rsidRPr="00366A95" w:rsidRDefault="00366A95" w:rsidP="00366A95">
      <w:r w:rsidRPr="00366A95">
        <w:t>Quản lý thực đơn cho phép Admin tạo, chỉnh sửa, và xóa các danh mục và món ăn. Các endpoint chính:</w:t>
      </w:r>
    </w:p>
    <w:p w14:paraId="19B2680E" w14:textId="77777777" w:rsidR="00366A95" w:rsidRPr="00366A95" w:rsidRDefault="00366A95" w:rsidP="00366A95">
      <w:pPr>
        <w:numPr>
          <w:ilvl w:val="0"/>
          <w:numId w:val="96"/>
        </w:numPr>
      </w:pPr>
      <w:r w:rsidRPr="00366A95">
        <w:t>GET /api/v1/menu/categories/: Lấy danh sách danh mục</w:t>
      </w:r>
    </w:p>
    <w:p w14:paraId="6C4EA113" w14:textId="77777777" w:rsidR="00366A95" w:rsidRPr="00366A95" w:rsidRDefault="00366A95" w:rsidP="00366A95">
      <w:pPr>
        <w:numPr>
          <w:ilvl w:val="0"/>
          <w:numId w:val="96"/>
        </w:numPr>
      </w:pPr>
      <w:r w:rsidRPr="00366A95">
        <w:t>POST /api/v1/menu/categories/: Tạo danh mục mới</w:t>
      </w:r>
    </w:p>
    <w:p w14:paraId="1F863464" w14:textId="77777777" w:rsidR="00366A95" w:rsidRPr="00366A95" w:rsidRDefault="00366A95" w:rsidP="00366A95">
      <w:pPr>
        <w:numPr>
          <w:ilvl w:val="0"/>
          <w:numId w:val="96"/>
        </w:numPr>
      </w:pPr>
      <w:r w:rsidRPr="00366A95">
        <w:lastRenderedPageBreak/>
        <w:t>PUT /api/v1/menu/categories/{category_id}: Cập nhật danh mục</w:t>
      </w:r>
    </w:p>
    <w:p w14:paraId="7A9495C0" w14:textId="77777777" w:rsidR="00366A95" w:rsidRPr="00366A95" w:rsidRDefault="00366A95" w:rsidP="00366A95">
      <w:pPr>
        <w:numPr>
          <w:ilvl w:val="0"/>
          <w:numId w:val="96"/>
        </w:numPr>
      </w:pPr>
      <w:r w:rsidRPr="00366A95">
        <w:t>DELETE /api/v1/menu/categories/{category_id}: Xóa danh mục</w:t>
      </w:r>
    </w:p>
    <w:p w14:paraId="3141D426" w14:textId="77777777" w:rsidR="00366A95" w:rsidRPr="00366A95" w:rsidRDefault="00366A95" w:rsidP="00366A95">
      <w:pPr>
        <w:numPr>
          <w:ilvl w:val="0"/>
          <w:numId w:val="96"/>
        </w:numPr>
      </w:pPr>
      <w:r w:rsidRPr="00366A95">
        <w:t>GET /api/v1/menu/items/: Lấy danh sách món ăn</w:t>
      </w:r>
    </w:p>
    <w:p w14:paraId="457470C6" w14:textId="77777777" w:rsidR="00366A95" w:rsidRPr="00366A95" w:rsidRDefault="00366A95" w:rsidP="00366A95">
      <w:pPr>
        <w:numPr>
          <w:ilvl w:val="0"/>
          <w:numId w:val="96"/>
        </w:numPr>
      </w:pPr>
      <w:r w:rsidRPr="00366A95">
        <w:t>POST /api/v1/menu/items/: Tạo món ăn mới</w:t>
      </w:r>
    </w:p>
    <w:p w14:paraId="1F1733E6" w14:textId="77777777" w:rsidR="00366A95" w:rsidRPr="00366A95" w:rsidRDefault="00366A95" w:rsidP="00366A95">
      <w:pPr>
        <w:numPr>
          <w:ilvl w:val="0"/>
          <w:numId w:val="96"/>
        </w:numPr>
      </w:pPr>
      <w:r w:rsidRPr="00366A95">
        <w:t>PUT /api/v1/menu/items/{item_id}: Cập nhật món ăn</w:t>
      </w:r>
    </w:p>
    <w:p w14:paraId="582EBB78" w14:textId="77777777" w:rsidR="00366A95" w:rsidRPr="00366A95" w:rsidRDefault="00366A95" w:rsidP="00366A95">
      <w:pPr>
        <w:numPr>
          <w:ilvl w:val="0"/>
          <w:numId w:val="96"/>
        </w:numPr>
      </w:pPr>
      <w:r w:rsidRPr="00366A95">
        <w:t>DELETE /api/v1/menu/items/{item_id}: Xóa món ăn</w:t>
      </w:r>
    </w:p>
    <w:p w14:paraId="13DADE49" w14:textId="77777777" w:rsidR="00366A95" w:rsidRPr="00366A95" w:rsidRDefault="00366A95" w:rsidP="00366A95">
      <w:r w:rsidRPr="00366A95">
        <w:t>Người dùng có thể tìm kiếm, lọc theo danh mục, sắp xếp theo giá.</w:t>
      </w:r>
    </w:p>
    <w:p w14:paraId="4E8E5B61" w14:textId="77777777" w:rsidR="00366A95" w:rsidRPr="00366A95" w:rsidRDefault="00366A95" w:rsidP="00366A95">
      <w:r w:rsidRPr="00366A95">
        <w:rPr>
          <w:b/>
          <w:bCs/>
        </w:rPr>
        <w:t>Table Management (Quản lý bàn ăn)</w:t>
      </w:r>
    </w:p>
    <w:p w14:paraId="46546F4E" w14:textId="77777777" w:rsidR="00366A95" w:rsidRPr="00366A95" w:rsidRDefault="00366A95" w:rsidP="00366A95">
      <w:r w:rsidRPr="00366A95">
        <w:t>Quản lý bàn cho phép Admin và Staff theo dõi trạng thái các bàn và quản lý đặt bàn. Các endpoint chính:</w:t>
      </w:r>
    </w:p>
    <w:p w14:paraId="303EDFB9" w14:textId="77777777" w:rsidR="00366A95" w:rsidRPr="00366A95" w:rsidRDefault="00366A95" w:rsidP="00366A95">
      <w:pPr>
        <w:numPr>
          <w:ilvl w:val="0"/>
          <w:numId w:val="97"/>
        </w:numPr>
      </w:pPr>
      <w:r w:rsidRPr="00366A95">
        <w:t>GET /api/v1/tables/: Lấy danh sách tất cả bàn</w:t>
      </w:r>
    </w:p>
    <w:p w14:paraId="7719949F" w14:textId="77777777" w:rsidR="00366A95" w:rsidRPr="00366A95" w:rsidRDefault="00366A95" w:rsidP="00366A95">
      <w:pPr>
        <w:numPr>
          <w:ilvl w:val="0"/>
          <w:numId w:val="97"/>
        </w:numPr>
      </w:pPr>
      <w:r w:rsidRPr="00366A95">
        <w:t>POST /api/v1/tables/: Tạo bàn mới</w:t>
      </w:r>
    </w:p>
    <w:p w14:paraId="2B677E7D" w14:textId="77777777" w:rsidR="00366A95" w:rsidRPr="00366A95" w:rsidRDefault="00366A95" w:rsidP="00366A95">
      <w:pPr>
        <w:numPr>
          <w:ilvl w:val="0"/>
          <w:numId w:val="97"/>
        </w:numPr>
      </w:pPr>
      <w:r w:rsidRPr="00366A95">
        <w:t>PUT /api/v1/tables/{table_id}: Cập nhật thông tin bàn</w:t>
      </w:r>
    </w:p>
    <w:p w14:paraId="3C6C5C73" w14:textId="77777777" w:rsidR="00366A95" w:rsidRPr="00366A95" w:rsidRDefault="00366A95" w:rsidP="00366A95">
      <w:pPr>
        <w:numPr>
          <w:ilvl w:val="0"/>
          <w:numId w:val="97"/>
        </w:numPr>
      </w:pPr>
      <w:r w:rsidRPr="00366A95">
        <w:t>DELETE /api/v1/tables/{table_id}: Xóa bàn</w:t>
      </w:r>
    </w:p>
    <w:p w14:paraId="242375DB" w14:textId="77777777" w:rsidR="00366A95" w:rsidRPr="00366A95" w:rsidRDefault="00366A95" w:rsidP="00366A95">
      <w:pPr>
        <w:numPr>
          <w:ilvl w:val="0"/>
          <w:numId w:val="97"/>
        </w:numPr>
      </w:pPr>
      <w:r w:rsidRPr="00366A95">
        <w:t>POST /api/v1/reservations/: Tạo đặt bàn mới</w:t>
      </w:r>
    </w:p>
    <w:p w14:paraId="7F6D105F" w14:textId="77777777" w:rsidR="00366A95" w:rsidRPr="00366A95" w:rsidRDefault="00366A95" w:rsidP="00366A95">
      <w:pPr>
        <w:numPr>
          <w:ilvl w:val="0"/>
          <w:numId w:val="97"/>
        </w:numPr>
      </w:pPr>
      <w:r w:rsidRPr="00366A95">
        <w:t>GET /api/v1/reservations/: Lấy danh sách đặt bàn</w:t>
      </w:r>
    </w:p>
    <w:p w14:paraId="161A0719" w14:textId="77777777" w:rsidR="00366A95" w:rsidRPr="00366A95" w:rsidRDefault="00366A95" w:rsidP="00366A95">
      <w:pPr>
        <w:numPr>
          <w:ilvl w:val="0"/>
          <w:numId w:val="97"/>
        </w:numPr>
      </w:pPr>
      <w:r w:rsidRPr="00366A95">
        <w:t>PUT /api/v1/reservations/{reservation_id}: Cập nhật trạng thái đặt bàn</w:t>
      </w:r>
    </w:p>
    <w:p w14:paraId="7F8F03D9" w14:textId="77777777" w:rsidR="00366A95" w:rsidRPr="00366A95" w:rsidRDefault="00366A95" w:rsidP="00366A95">
      <w:r w:rsidRPr="00366A95">
        <w:rPr>
          <w:b/>
          <w:bCs/>
        </w:rPr>
        <w:t>Order Management (Quản lý đơn hàng)</w:t>
      </w:r>
    </w:p>
    <w:p w14:paraId="2C939DC2" w14:textId="77777777" w:rsidR="00366A95" w:rsidRPr="00366A95" w:rsidRDefault="00366A95" w:rsidP="00366A95">
      <w:r w:rsidRPr="00366A95">
        <w:t>Quản lý đơn hàng cho phép Customer tạo đơn, Staff cập nhật trạng thái đơn. Các endpoint chính:</w:t>
      </w:r>
    </w:p>
    <w:p w14:paraId="3617F41E" w14:textId="77777777" w:rsidR="00366A95" w:rsidRPr="00366A95" w:rsidRDefault="00366A95" w:rsidP="00366A95">
      <w:pPr>
        <w:numPr>
          <w:ilvl w:val="0"/>
          <w:numId w:val="98"/>
        </w:numPr>
      </w:pPr>
      <w:r w:rsidRPr="00366A95">
        <w:t>POST /api/v1/orders/: Tạo đơn hàng mới</w:t>
      </w:r>
    </w:p>
    <w:p w14:paraId="4FFCF82B" w14:textId="77777777" w:rsidR="00366A95" w:rsidRPr="00366A95" w:rsidRDefault="00366A95" w:rsidP="00366A95">
      <w:pPr>
        <w:numPr>
          <w:ilvl w:val="0"/>
          <w:numId w:val="98"/>
        </w:numPr>
      </w:pPr>
      <w:r w:rsidRPr="00366A95">
        <w:t>GET /api/v1/orders/: Lấy danh sách đơn hàng</w:t>
      </w:r>
    </w:p>
    <w:p w14:paraId="36C95839" w14:textId="77777777" w:rsidR="00366A95" w:rsidRPr="00366A95" w:rsidRDefault="00366A95" w:rsidP="00366A95">
      <w:pPr>
        <w:numPr>
          <w:ilvl w:val="0"/>
          <w:numId w:val="98"/>
        </w:numPr>
      </w:pPr>
      <w:r w:rsidRPr="00366A95">
        <w:t>GET /api/v1/orders/{order_id}: Lấy chi tiết đơn hàng</w:t>
      </w:r>
    </w:p>
    <w:p w14:paraId="654A4AF0" w14:textId="77777777" w:rsidR="00366A95" w:rsidRPr="00366A95" w:rsidRDefault="00366A95" w:rsidP="00366A95">
      <w:pPr>
        <w:numPr>
          <w:ilvl w:val="0"/>
          <w:numId w:val="98"/>
        </w:numPr>
      </w:pPr>
      <w:r w:rsidRPr="00366A95">
        <w:t>PUT /api/v1/orders/{order_id}: Cập nhật trạng thái đơn hàng</w:t>
      </w:r>
    </w:p>
    <w:p w14:paraId="6E29B6EC" w14:textId="77777777" w:rsidR="00366A95" w:rsidRPr="00366A95" w:rsidRDefault="00366A95" w:rsidP="00366A95">
      <w:pPr>
        <w:numPr>
          <w:ilvl w:val="0"/>
          <w:numId w:val="98"/>
        </w:numPr>
      </w:pPr>
      <w:r w:rsidRPr="00366A95">
        <w:t>DELETE /api/v1/orders/{order_id}: Hủy đơn hàng</w:t>
      </w:r>
    </w:p>
    <w:p w14:paraId="515B5E7D" w14:textId="77777777" w:rsidR="00366A95" w:rsidRPr="00366A95" w:rsidRDefault="00366A95" w:rsidP="00366A95">
      <w:pPr>
        <w:numPr>
          <w:ilvl w:val="0"/>
          <w:numId w:val="98"/>
        </w:numPr>
      </w:pPr>
      <w:r w:rsidRPr="00366A95">
        <w:t>POST /api/v1/orders/{order_id}/items/: Thêm món vào đơn hàng</w:t>
      </w:r>
    </w:p>
    <w:p w14:paraId="3944CAD6" w14:textId="77777777" w:rsidR="00366A95" w:rsidRPr="00366A95" w:rsidRDefault="00366A95" w:rsidP="00366A95">
      <w:pPr>
        <w:numPr>
          <w:ilvl w:val="0"/>
          <w:numId w:val="98"/>
        </w:numPr>
      </w:pPr>
      <w:r w:rsidRPr="00366A95">
        <w:t>DELETE /api/v1/orders/{order_id}/items/{item_id}: Xóa món khỏi đơn hàng</w:t>
      </w:r>
    </w:p>
    <w:p w14:paraId="1F263D06" w14:textId="77777777" w:rsidR="00366A95" w:rsidRPr="00366A95" w:rsidRDefault="00366A95" w:rsidP="00366A95">
      <w:r w:rsidRPr="00366A95">
        <w:lastRenderedPageBreak/>
        <w:t>Hệ thống tự động tính toán tổng tiền, thuế, và giảm giá.</w:t>
      </w:r>
    </w:p>
    <w:p w14:paraId="18FFDB62" w14:textId="77777777" w:rsidR="00366A95" w:rsidRPr="00366A95" w:rsidRDefault="00366A95" w:rsidP="00366A95">
      <w:pPr>
        <w:numPr>
          <w:ilvl w:val="0"/>
          <w:numId w:val="94"/>
        </w:numPr>
        <w:rPr>
          <w:b/>
          <w:bCs/>
        </w:rPr>
      </w:pPr>
      <w:r w:rsidRPr="00366A95">
        <w:rPr>
          <w:b/>
          <w:bCs/>
        </w:rPr>
        <w:t>5.2.2 Giao diện người dùng (UI/UX)</w:t>
      </w:r>
    </w:p>
    <w:p w14:paraId="2A900E07" w14:textId="77777777" w:rsidR="00366A95" w:rsidRPr="00366A95" w:rsidRDefault="00366A95" w:rsidP="00366A95">
      <w:r w:rsidRPr="00366A95">
        <w:rPr>
          <w:b/>
          <w:bCs/>
        </w:rPr>
        <w:t>Trang đăng nhập (Login Page)</w:t>
      </w:r>
    </w:p>
    <w:p w14:paraId="179B1607" w14:textId="77777777" w:rsidR="006D068F" w:rsidRDefault="007C0F7F" w:rsidP="006D068F">
      <w:pPr>
        <w:keepNext/>
      </w:pPr>
      <w:r w:rsidRPr="007C0F7F">
        <w:rPr>
          <w:noProof/>
        </w:rPr>
        <w:drawing>
          <wp:inline distT="0" distB="0" distL="0" distR="0" wp14:anchorId="3B88956F" wp14:editId="52B81E22">
            <wp:extent cx="5791835" cy="2752090"/>
            <wp:effectExtent l="0" t="0" r="0" b="0"/>
            <wp:docPr id="1944051025"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51025" name="Picture 1" descr="A screenshot of a login page&#10;&#10;AI-generated content may be incorrect."/>
                    <pic:cNvPicPr/>
                  </pic:nvPicPr>
                  <pic:blipFill>
                    <a:blip r:embed="rId22"/>
                    <a:stretch>
                      <a:fillRect/>
                    </a:stretch>
                  </pic:blipFill>
                  <pic:spPr>
                    <a:xfrm>
                      <a:off x="0" y="0"/>
                      <a:ext cx="5791835" cy="2752090"/>
                    </a:xfrm>
                    <a:prstGeom prst="rect">
                      <a:avLst/>
                    </a:prstGeom>
                  </pic:spPr>
                </pic:pic>
              </a:graphicData>
            </a:graphic>
          </wp:inline>
        </w:drawing>
      </w:r>
    </w:p>
    <w:p w14:paraId="7376EAB2" w14:textId="5C2416E6" w:rsidR="00366A95" w:rsidRPr="00366A95" w:rsidRDefault="006D068F" w:rsidP="006D068F">
      <w:pPr>
        <w:pStyle w:val="Caption"/>
      </w:pPr>
      <w:bookmarkStart w:id="72" w:name="_Toc213461024"/>
      <w:r w:rsidRPr="006D068F">
        <w:t xml:space="preserve">Hình 5. </w:t>
      </w:r>
      <w:fldSimple w:instr=" SEQ Hình_5. \* ARABIC ">
        <w:r>
          <w:rPr>
            <w:noProof/>
          </w:rPr>
          <w:t>1</w:t>
        </w:r>
      </w:fldSimple>
      <w:r w:rsidRPr="006D068F">
        <w:t>: Trang đăng nhập</w:t>
      </w:r>
      <w:bookmarkEnd w:id="72"/>
    </w:p>
    <w:p w14:paraId="3416ABCC" w14:textId="77777777" w:rsidR="00366A95" w:rsidRPr="00366A95" w:rsidRDefault="00366A95" w:rsidP="00366A95">
      <w:r w:rsidRPr="00366A95">
        <w:t>Giao diện đăng nhập cho phép người dùng nhập username/email và password để xác thực danh tính. Trang bao gồm:</w:t>
      </w:r>
    </w:p>
    <w:p w14:paraId="64C971C5" w14:textId="77777777" w:rsidR="00366A95" w:rsidRPr="00366A95" w:rsidRDefault="00366A95" w:rsidP="00366A95">
      <w:pPr>
        <w:numPr>
          <w:ilvl w:val="0"/>
          <w:numId w:val="99"/>
        </w:numPr>
      </w:pPr>
      <w:r w:rsidRPr="00366A95">
        <w:t>Trường nhập username hoặc email</w:t>
      </w:r>
    </w:p>
    <w:p w14:paraId="1F1E8968" w14:textId="77777777" w:rsidR="00366A95" w:rsidRPr="00366A95" w:rsidRDefault="00366A95" w:rsidP="00366A95">
      <w:pPr>
        <w:numPr>
          <w:ilvl w:val="0"/>
          <w:numId w:val="99"/>
        </w:numPr>
      </w:pPr>
      <w:r w:rsidRPr="00366A95">
        <w:t>Trường nhập password (được ẩn kỹ tự)</w:t>
      </w:r>
    </w:p>
    <w:p w14:paraId="718A1167" w14:textId="3192442B" w:rsidR="00366A95" w:rsidRPr="00366A95" w:rsidRDefault="00366A95" w:rsidP="00366A95">
      <w:pPr>
        <w:numPr>
          <w:ilvl w:val="0"/>
          <w:numId w:val="99"/>
        </w:numPr>
      </w:pPr>
      <w:r w:rsidRPr="00366A95">
        <w:t xml:space="preserve">Nút </w:t>
      </w:r>
      <w:r w:rsidR="005A338B">
        <w:t>“</w:t>
      </w:r>
      <w:r w:rsidRPr="00366A95">
        <w:t>Đăng nhập</w:t>
      </w:r>
      <w:r w:rsidR="005A338B">
        <w:t>”</w:t>
      </w:r>
    </w:p>
    <w:p w14:paraId="58CA8637" w14:textId="01B08CB9" w:rsidR="00366A95" w:rsidRPr="00366A95" w:rsidRDefault="00366A95" w:rsidP="00366A95">
      <w:pPr>
        <w:numPr>
          <w:ilvl w:val="0"/>
          <w:numId w:val="99"/>
        </w:numPr>
      </w:pPr>
      <w:r w:rsidRPr="00366A95">
        <w:t xml:space="preserve">Link </w:t>
      </w:r>
      <w:r w:rsidR="005A338B">
        <w:t>“</w:t>
      </w:r>
      <w:r w:rsidRPr="00366A95">
        <w:t>Quên mật khẩu</w:t>
      </w:r>
      <w:r w:rsidR="005A338B">
        <w:t>”</w:t>
      </w:r>
    </w:p>
    <w:p w14:paraId="6C8BD819" w14:textId="3DF5C643" w:rsidR="00366A95" w:rsidRPr="00366A95" w:rsidRDefault="00366A95" w:rsidP="00366A95">
      <w:pPr>
        <w:numPr>
          <w:ilvl w:val="0"/>
          <w:numId w:val="99"/>
        </w:numPr>
      </w:pPr>
      <w:r w:rsidRPr="00366A95">
        <w:t xml:space="preserve">Link </w:t>
      </w:r>
      <w:r w:rsidR="005A338B">
        <w:t>“</w:t>
      </w:r>
      <w:r w:rsidRPr="00366A95">
        <w:t>Đăng ký tài khoản mới</w:t>
      </w:r>
      <w:r w:rsidR="005A338B">
        <w:t>”</w:t>
      </w:r>
    </w:p>
    <w:p w14:paraId="4BEE3B68" w14:textId="77777777" w:rsidR="00366A95" w:rsidRPr="00366A95" w:rsidRDefault="00366A95" w:rsidP="00366A95">
      <w:r w:rsidRPr="00366A95">
        <w:t>Sau khi đăng nhập thành công, hệ thống chuyển hướng người dùng đến trang chủ tương ứng với vai trò của họ (Admin Dashboard, Staff Dashboard, hoặc Customer Home).</w:t>
      </w:r>
    </w:p>
    <w:p w14:paraId="0D69D63B" w14:textId="77777777" w:rsidR="00366A95" w:rsidRPr="00366A95" w:rsidRDefault="00366A95" w:rsidP="00366A95">
      <w:r w:rsidRPr="00366A95">
        <w:rPr>
          <w:b/>
          <w:bCs/>
        </w:rPr>
        <w:t>Trang đăng ký (Register Page)</w:t>
      </w:r>
    </w:p>
    <w:p w14:paraId="304C59EB" w14:textId="10BE9556" w:rsidR="00366A95" w:rsidRDefault="007C0F7F" w:rsidP="00366A95">
      <w:r w:rsidRPr="007C0F7F">
        <w:rPr>
          <w:noProof/>
        </w:rPr>
        <w:lastRenderedPageBreak/>
        <w:drawing>
          <wp:inline distT="0" distB="0" distL="0" distR="0" wp14:anchorId="7A73C14E" wp14:editId="509F3BB9">
            <wp:extent cx="5791835" cy="2752090"/>
            <wp:effectExtent l="0" t="0" r="0" b="0"/>
            <wp:docPr id="782548167"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48167" name="Picture 1" descr="A screenshot of a login page&#10;&#10;AI-generated content may be incorrect."/>
                    <pic:cNvPicPr/>
                  </pic:nvPicPr>
                  <pic:blipFill>
                    <a:blip r:embed="rId23"/>
                    <a:stretch>
                      <a:fillRect/>
                    </a:stretch>
                  </pic:blipFill>
                  <pic:spPr>
                    <a:xfrm>
                      <a:off x="0" y="0"/>
                      <a:ext cx="5791835" cy="2752090"/>
                    </a:xfrm>
                    <a:prstGeom prst="rect">
                      <a:avLst/>
                    </a:prstGeom>
                  </pic:spPr>
                </pic:pic>
              </a:graphicData>
            </a:graphic>
          </wp:inline>
        </w:drawing>
      </w:r>
    </w:p>
    <w:p w14:paraId="6FFAD0BA" w14:textId="771F8471" w:rsidR="006D068F" w:rsidRPr="00366A95" w:rsidRDefault="006D068F" w:rsidP="006D068F">
      <w:pPr>
        <w:pStyle w:val="Caption"/>
      </w:pPr>
      <w:bookmarkStart w:id="73" w:name="_Toc213461025"/>
      <w:r w:rsidRPr="006D068F">
        <w:t xml:space="preserve">Hình 5. </w:t>
      </w:r>
      <w:fldSimple w:instr=" SEQ Hình_5. \* ARABIC ">
        <w:r>
          <w:rPr>
            <w:noProof/>
          </w:rPr>
          <w:t>2</w:t>
        </w:r>
      </w:fldSimple>
      <w:r w:rsidRPr="006D068F">
        <w:t>: Trang đ</w:t>
      </w:r>
      <w:r>
        <w:t>ăng ký</w:t>
      </w:r>
      <w:bookmarkEnd w:id="73"/>
    </w:p>
    <w:p w14:paraId="7C2266F5" w14:textId="77777777" w:rsidR="00366A95" w:rsidRPr="00366A95" w:rsidRDefault="00366A95" w:rsidP="00366A95">
      <w:r w:rsidRPr="00366A95">
        <w:t>Giao diện đăng ký cho phép người dùng mới tạo tài khoản. Trang bao gồm:</w:t>
      </w:r>
    </w:p>
    <w:p w14:paraId="4ED4B5FF" w14:textId="77777777" w:rsidR="00366A95" w:rsidRPr="00366A95" w:rsidRDefault="00366A95" w:rsidP="00366A95">
      <w:pPr>
        <w:numPr>
          <w:ilvl w:val="0"/>
          <w:numId w:val="100"/>
        </w:numPr>
      </w:pPr>
      <w:r w:rsidRPr="00366A95">
        <w:t>Trường nhập username</w:t>
      </w:r>
    </w:p>
    <w:p w14:paraId="5156CE2E" w14:textId="77777777" w:rsidR="00366A95" w:rsidRPr="00366A95" w:rsidRDefault="00366A95" w:rsidP="00366A95">
      <w:pPr>
        <w:numPr>
          <w:ilvl w:val="0"/>
          <w:numId w:val="100"/>
        </w:numPr>
      </w:pPr>
      <w:r w:rsidRPr="00366A95">
        <w:t>Trường nhập email</w:t>
      </w:r>
    </w:p>
    <w:p w14:paraId="0A308CB0" w14:textId="77777777" w:rsidR="00366A95" w:rsidRPr="00366A95" w:rsidRDefault="00366A95" w:rsidP="00366A95">
      <w:pPr>
        <w:numPr>
          <w:ilvl w:val="0"/>
          <w:numId w:val="100"/>
        </w:numPr>
      </w:pPr>
      <w:r w:rsidRPr="00366A95">
        <w:t>Trường nhập mật khẩu</w:t>
      </w:r>
    </w:p>
    <w:p w14:paraId="0391E47A" w14:textId="77777777" w:rsidR="00366A95" w:rsidRPr="00366A95" w:rsidRDefault="00366A95" w:rsidP="00366A95">
      <w:pPr>
        <w:numPr>
          <w:ilvl w:val="0"/>
          <w:numId w:val="100"/>
        </w:numPr>
      </w:pPr>
      <w:r w:rsidRPr="00366A95">
        <w:t>Trường xác nhận mật khẩu</w:t>
      </w:r>
    </w:p>
    <w:p w14:paraId="0EF6DA11" w14:textId="77777777" w:rsidR="00366A95" w:rsidRPr="00366A95" w:rsidRDefault="00366A95" w:rsidP="00366A95">
      <w:pPr>
        <w:numPr>
          <w:ilvl w:val="0"/>
          <w:numId w:val="100"/>
        </w:numPr>
      </w:pPr>
      <w:r w:rsidRPr="00366A95">
        <w:t>Trường nhập tên đầy đủ</w:t>
      </w:r>
    </w:p>
    <w:p w14:paraId="2F186511" w14:textId="77777777" w:rsidR="00366A95" w:rsidRPr="00366A95" w:rsidRDefault="00366A95" w:rsidP="00366A95">
      <w:pPr>
        <w:numPr>
          <w:ilvl w:val="0"/>
          <w:numId w:val="100"/>
        </w:numPr>
      </w:pPr>
      <w:r w:rsidRPr="00366A95">
        <w:t>Trường nhập số điện thoại (tùy chọn)</w:t>
      </w:r>
    </w:p>
    <w:p w14:paraId="55E9FB11" w14:textId="77777777" w:rsidR="00366A95" w:rsidRPr="00366A95" w:rsidRDefault="00366A95" w:rsidP="00366A95">
      <w:pPr>
        <w:numPr>
          <w:ilvl w:val="0"/>
          <w:numId w:val="100"/>
        </w:numPr>
      </w:pPr>
      <w:r w:rsidRPr="00366A95">
        <w:t>Checkbox đồng ý điều khoản dịch vụ</w:t>
      </w:r>
    </w:p>
    <w:p w14:paraId="0C51965E" w14:textId="3F59EB55" w:rsidR="00366A95" w:rsidRPr="00366A95" w:rsidRDefault="00366A95" w:rsidP="00366A95">
      <w:pPr>
        <w:numPr>
          <w:ilvl w:val="0"/>
          <w:numId w:val="100"/>
        </w:numPr>
      </w:pPr>
      <w:r w:rsidRPr="00366A95">
        <w:t xml:space="preserve">Nút </w:t>
      </w:r>
      <w:r w:rsidR="005A338B">
        <w:t>“</w:t>
      </w:r>
      <w:r w:rsidRPr="00366A95">
        <w:t>Đăng ký</w:t>
      </w:r>
      <w:r w:rsidR="005A338B">
        <w:t>”</w:t>
      </w:r>
    </w:p>
    <w:p w14:paraId="310249CC" w14:textId="20FE1D87" w:rsidR="00366A95" w:rsidRPr="00366A95" w:rsidRDefault="00366A95" w:rsidP="00366A95">
      <w:pPr>
        <w:numPr>
          <w:ilvl w:val="0"/>
          <w:numId w:val="100"/>
        </w:numPr>
      </w:pPr>
      <w:r w:rsidRPr="00366A95">
        <w:t xml:space="preserve">Link </w:t>
      </w:r>
      <w:r w:rsidR="005A338B">
        <w:t>“</w:t>
      </w:r>
      <w:r w:rsidRPr="00366A95">
        <w:t>Quay lại trang đăng nhập</w:t>
      </w:r>
      <w:r w:rsidR="005A338B">
        <w:t>”</w:t>
      </w:r>
    </w:p>
    <w:p w14:paraId="3FD5F30C" w14:textId="77777777" w:rsidR="00366A95" w:rsidRPr="00366A95" w:rsidRDefault="00366A95" w:rsidP="00366A95">
      <w:r w:rsidRPr="00366A95">
        <w:t>Hệ thống kiểm tra tính hợp lệ của các trường nhập liệu và hiển thị thông báo lỗi nếu cần.</w:t>
      </w:r>
    </w:p>
    <w:p w14:paraId="0DD9E855" w14:textId="77777777" w:rsidR="00366A95" w:rsidRPr="00366A95" w:rsidRDefault="00366A95" w:rsidP="00366A95">
      <w:r w:rsidRPr="00366A95">
        <w:rPr>
          <w:b/>
          <w:bCs/>
        </w:rPr>
        <w:t>Trang quản lý thực đơn (Admin Menu Management)</w:t>
      </w:r>
    </w:p>
    <w:p w14:paraId="7BB2B79A" w14:textId="4FBF7771" w:rsidR="00366A95" w:rsidRDefault="007C0F7F" w:rsidP="005A338B">
      <w:pPr>
        <w:ind w:firstLine="0"/>
      </w:pPr>
      <w:r w:rsidRPr="007C0F7F">
        <w:rPr>
          <w:noProof/>
        </w:rPr>
        <w:lastRenderedPageBreak/>
        <w:drawing>
          <wp:inline distT="0" distB="0" distL="0" distR="0" wp14:anchorId="1A1C7C52" wp14:editId="0EDD3EBB">
            <wp:extent cx="5791835" cy="2746375"/>
            <wp:effectExtent l="0" t="0" r="0" b="0"/>
            <wp:docPr id="1702107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07931" name="Picture 1" descr="A screenshot of a computer&#10;&#10;AI-generated content may be incorrect."/>
                    <pic:cNvPicPr/>
                  </pic:nvPicPr>
                  <pic:blipFill>
                    <a:blip r:embed="rId24"/>
                    <a:stretch>
                      <a:fillRect/>
                    </a:stretch>
                  </pic:blipFill>
                  <pic:spPr>
                    <a:xfrm>
                      <a:off x="0" y="0"/>
                      <a:ext cx="5791835" cy="2746375"/>
                    </a:xfrm>
                    <a:prstGeom prst="rect">
                      <a:avLst/>
                    </a:prstGeom>
                  </pic:spPr>
                </pic:pic>
              </a:graphicData>
            </a:graphic>
          </wp:inline>
        </w:drawing>
      </w:r>
    </w:p>
    <w:p w14:paraId="3695BDB4" w14:textId="223C3F35" w:rsidR="006D068F" w:rsidRPr="00366A95" w:rsidRDefault="006D068F" w:rsidP="006D068F">
      <w:pPr>
        <w:pStyle w:val="Caption"/>
      </w:pPr>
      <w:bookmarkStart w:id="74" w:name="_Toc213461026"/>
      <w:r w:rsidRPr="006D068F">
        <w:t xml:space="preserve">Hình 5. </w:t>
      </w:r>
      <w:fldSimple w:instr=" SEQ Hình_5. \* ARABIC ">
        <w:r>
          <w:rPr>
            <w:noProof/>
          </w:rPr>
          <w:t>3</w:t>
        </w:r>
      </w:fldSimple>
      <w:r w:rsidRPr="006D068F">
        <w:t xml:space="preserve">: </w:t>
      </w:r>
      <w:r>
        <w:t>Trang quản lý thực đơn</w:t>
      </w:r>
      <w:bookmarkEnd w:id="74"/>
    </w:p>
    <w:p w14:paraId="123A8E07" w14:textId="77777777" w:rsidR="00366A95" w:rsidRPr="00366A95" w:rsidRDefault="00366A95" w:rsidP="00366A95">
      <w:r w:rsidRPr="00366A95">
        <w:t>Giao diện quản lý thực đơn cho phép Admin thêm, sửa, xóa các danh mục và món ăn. Trang bao gồm:</w:t>
      </w:r>
    </w:p>
    <w:p w14:paraId="6B67586A" w14:textId="77777777" w:rsidR="00366A95" w:rsidRPr="00366A95" w:rsidRDefault="00366A95" w:rsidP="00366A95">
      <w:pPr>
        <w:numPr>
          <w:ilvl w:val="0"/>
          <w:numId w:val="101"/>
        </w:numPr>
      </w:pPr>
      <w:r w:rsidRPr="00366A95">
        <w:t>Danh sách danh mục với tính năng lọc và tìm kiếm</w:t>
      </w:r>
    </w:p>
    <w:p w14:paraId="76B7CB59" w14:textId="77777777" w:rsidR="00366A95" w:rsidRPr="00366A95" w:rsidRDefault="00366A95" w:rsidP="00366A95">
      <w:pPr>
        <w:numPr>
          <w:ilvl w:val="0"/>
          <w:numId w:val="101"/>
        </w:numPr>
      </w:pPr>
      <w:r w:rsidRPr="00366A95">
        <w:t>Danh sách các món ăn trong mỗi danh mục</w:t>
      </w:r>
    </w:p>
    <w:p w14:paraId="04010474" w14:textId="77777777" w:rsidR="00366A95" w:rsidRPr="00366A95" w:rsidRDefault="00366A95" w:rsidP="00366A95">
      <w:pPr>
        <w:numPr>
          <w:ilvl w:val="0"/>
          <w:numId w:val="101"/>
        </w:numPr>
      </w:pPr>
      <w:r w:rsidRPr="00366A95">
        <w:t>Form thêm danh mục mới (bao gồm tên, mô tả, trạng thái)</w:t>
      </w:r>
    </w:p>
    <w:p w14:paraId="36149801" w14:textId="77777777" w:rsidR="00366A95" w:rsidRPr="00366A95" w:rsidRDefault="00366A95" w:rsidP="00366A95">
      <w:pPr>
        <w:numPr>
          <w:ilvl w:val="0"/>
          <w:numId w:val="101"/>
        </w:numPr>
      </w:pPr>
      <w:r w:rsidRPr="00366A95">
        <w:t>Form thêm món ăn mới (bao gồm tên, mô tả, giá, ảnh, thời gian chuẩn bị)</w:t>
      </w:r>
    </w:p>
    <w:p w14:paraId="4F182B3D" w14:textId="0D7CE7DB" w:rsidR="00366A95" w:rsidRPr="00366A95" w:rsidRDefault="00366A95" w:rsidP="00366A95">
      <w:pPr>
        <w:numPr>
          <w:ilvl w:val="0"/>
          <w:numId w:val="101"/>
        </w:numPr>
      </w:pPr>
      <w:r w:rsidRPr="00366A95">
        <w:t xml:space="preserve">Nút </w:t>
      </w:r>
      <w:r w:rsidR="005A338B">
        <w:t>“</w:t>
      </w:r>
      <w:r w:rsidRPr="00366A95">
        <w:t>Sửa</w:t>
      </w:r>
      <w:r w:rsidR="005A338B">
        <w:t>”</w:t>
      </w:r>
      <w:r w:rsidRPr="00366A95">
        <w:t xml:space="preserve"> và </w:t>
      </w:r>
      <w:r w:rsidR="005A338B">
        <w:t>“</w:t>
      </w:r>
      <w:r w:rsidRPr="00366A95">
        <w:t>Xóa</w:t>
      </w:r>
      <w:r w:rsidR="005A338B">
        <w:t>”</w:t>
      </w:r>
      <w:r w:rsidRPr="00366A95">
        <w:t xml:space="preserve"> cho mỗi danh mục/món ăn</w:t>
      </w:r>
    </w:p>
    <w:p w14:paraId="6D3FAAEF" w14:textId="77777777" w:rsidR="00366A95" w:rsidRPr="00366A95" w:rsidRDefault="00366A95" w:rsidP="00366A95">
      <w:pPr>
        <w:numPr>
          <w:ilvl w:val="0"/>
          <w:numId w:val="101"/>
        </w:numPr>
      </w:pPr>
      <w:r w:rsidRPr="00366A95">
        <w:t>Tính năng bulk edit (chỉnh sửa nhiều mục cùng lúc)</w:t>
      </w:r>
    </w:p>
    <w:p w14:paraId="3E8D829E" w14:textId="77777777" w:rsidR="00366A95" w:rsidRPr="00366A95" w:rsidRDefault="00366A95" w:rsidP="00366A95">
      <w:r w:rsidRPr="00366A95">
        <w:rPr>
          <w:b/>
          <w:bCs/>
        </w:rPr>
        <w:t>Trang quản lý bàn (Admin Tables Management)</w:t>
      </w:r>
    </w:p>
    <w:p w14:paraId="6428EF65" w14:textId="77777777" w:rsidR="006D068F" w:rsidRDefault="007C0F7F" w:rsidP="006D068F">
      <w:pPr>
        <w:keepNext/>
      </w:pPr>
      <w:r w:rsidRPr="007C0F7F">
        <w:rPr>
          <w:noProof/>
        </w:rPr>
        <w:lastRenderedPageBreak/>
        <w:drawing>
          <wp:inline distT="0" distB="0" distL="0" distR="0" wp14:anchorId="5EC7C926" wp14:editId="6CF14F0B">
            <wp:extent cx="5791835" cy="2748915"/>
            <wp:effectExtent l="0" t="0" r="0" b="0"/>
            <wp:docPr id="957571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71921" name="Picture 1" descr="A screenshot of a computer&#10;&#10;AI-generated content may be incorrect."/>
                    <pic:cNvPicPr/>
                  </pic:nvPicPr>
                  <pic:blipFill>
                    <a:blip r:embed="rId25"/>
                    <a:stretch>
                      <a:fillRect/>
                    </a:stretch>
                  </pic:blipFill>
                  <pic:spPr>
                    <a:xfrm>
                      <a:off x="0" y="0"/>
                      <a:ext cx="5791835" cy="2748915"/>
                    </a:xfrm>
                    <a:prstGeom prst="rect">
                      <a:avLst/>
                    </a:prstGeom>
                  </pic:spPr>
                </pic:pic>
              </a:graphicData>
            </a:graphic>
          </wp:inline>
        </w:drawing>
      </w:r>
    </w:p>
    <w:p w14:paraId="55D8C189" w14:textId="01863762" w:rsidR="00366A95" w:rsidRPr="00366A95" w:rsidRDefault="006D068F" w:rsidP="006D068F">
      <w:pPr>
        <w:pStyle w:val="Caption"/>
      </w:pPr>
      <w:bookmarkStart w:id="75" w:name="_Toc213461027"/>
      <w:r w:rsidRPr="006D068F">
        <w:t xml:space="preserve">Hình 5. </w:t>
      </w:r>
      <w:fldSimple w:instr=" SEQ Hình_5. \* ARABIC ">
        <w:r>
          <w:rPr>
            <w:noProof/>
          </w:rPr>
          <w:t>4</w:t>
        </w:r>
      </w:fldSimple>
      <w:r w:rsidRPr="006D068F">
        <w:t>: T</w:t>
      </w:r>
      <w:r>
        <w:t>rang quản lý bàn</w:t>
      </w:r>
      <w:bookmarkEnd w:id="75"/>
    </w:p>
    <w:p w14:paraId="77859250" w14:textId="77777777" w:rsidR="00366A95" w:rsidRPr="00366A95" w:rsidRDefault="00366A95" w:rsidP="00366A95">
      <w:r w:rsidRPr="00366A95">
        <w:t>Giao diện quản lý bàn cho phép Admin và Staff xem và quản lý trạng thái của các bàn. Trang bao gồm:</w:t>
      </w:r>
    </w:p>
    <w:p w14:paraId="5A4AF654" w14:textId="77777777" w:rsidR="00366A95" w:rsidRPr="00366A95" w:rsidRDefault="00366A95" w:rsidP="00366A95">
      <w:pPr>
        <w:numPr>
          <w:ilvl w:val="0"/>
          <w:numId w:val="102"/>
        </w:numPr>
      </w:pPr>
      <w:r w:rsidRPr="00366A95">
        <w:t>Biểu đồ floor plan hiển thị vị trí và trạng thái của các bàn</w:t>
      </w:r>
    </w:p>
    <w:p w14:paraId="08D8EAAE" w14:textId="77777777" w:rsidR="00366A95" w:rsidRPr="00366A95" w:rsidRDefault="00366A95" w:rsidP="00366A95">
      <w:pPr>
        <w:numPr>
          <w:ilvl w:val="0"/>
          <w:numId w:val="102"/>
        </w:numPr>
      </w:pPr>
      <w:r w:rsidRPr="00366A95">
        <w:t>Bảng danh sách các bàn với các cột: Số bàn, Sức chứa, Vị trí, Loại, Trạng thái</w:t>
      </w:r>
    </w:p>
    <w:p w14:paraId="04AFD9D9" w14:textId="77777777" w:rsidR="00366A95" w:rsidRPr="00366A95" w:rsidRDefault="00366A95" w:rsidP="00366A95">
      <w:pPr>
        <w:numPr>
          <w:ilvl w:val="0"/>
          <w:numId w:val="102"/>
        </w:numPr>
      </w:pPr>
      <w:r w:rsidRPr="00366A95">
        <w:t>Form thêm bàn mới</w:t>
      </w:r>
    </w:p>
    <w:p w14:paraId="69451BFE" w14:textId="77777777" w:rsidR="00366A95" w:rsidRPr="00366A95" w:rsidRDefault="00366A95" w:rsidP="00366A95">
      <w:pPr>
        <w:numPr>
          <w:ilvl w:val="0"/>
          <w:numId w:val="102"/>
        </w:numPr>
      </w:pPr>
      <w:r w:rsidRPr="00366A95">
        <w:t>Tính năng lọc theo trạng thái (Trống, Đang dùng, Đã đặt, Bảo trì)</w:t>
      </w:r>
    </w:p>
    <w:p w14:paraId="1B4FC807" w14:textId="5680F943" w:rsidR="00366A95" w:rsidRPr="00366A95" w:rsidRDefault="00366A95" w:rsidP="00366A95">
      <w:pPr>
        <w:numPr>
          <w:ilvl w:val="0"/>
          <w:numId w:val="102"/>
        </w:numPr>
      </w:pPr>
      <w:r w:rsidRPr="00366A95">
        <w:t xml:space="preserve">Nút </w:t>
      </w:r>
      <w:r w:rsidR="005A338B">
        <w:t>“</w:t>
      </w:r>
      <w:r w:rsidRPr="00366A95">
        <w:t>Chỉnh sửa</w:t>
      </w:r>
      <w:r w:rsidR="005A338B">
        <w:t>”</w:t>
      </w:r>
      <w:r w:rsidRPr="00366A95">
        <w:t xml:space="preserve">, </w:t>
      </w:r>
      <w:r w:rsidR="005A338B">
        <w:t>“</w:t>
      </w:r>
      <w:r w:rsidRPr="00366A95">
        <w:t>Xóa</w:t>
      </w:r>
      <w:r w:rsidR="005A338B">
        <w:t>”</w:t>
      </w:r>
    </w:p>
    <w:p w14:paraId="5EB96578" w14:textId="77777777" w:rsidR="00366A95" w:rsidRPr="00366A95" w:rsidRDefault="00366A95" w:rsidP="00366A95">
      <w:r w:rsidRPr="00366A95">
        <w:rPr>
          <w:b/>
          <w:bCs/>
        </w:rPr>
        <w:t>Trang quản lý đặt bàn (Admin Reservations)</w:t>
      </w:r>
    </w:p>
    <w:p w14:paraId="09769DE4" w14:textId="64C09A87" w:rsidR="00366A95" w:rsidRDefault="007C0F7F" w:rsidP="00366A95">
      <w:r w:rsidRPr="007C0F7F">
        <w:rPr>
          <w:noProof/>
        </w:rPr>
        <w:lastRenderedPageBreak/>
        <w:drawing>
          <wp:inline distT="0" distB="0" distL="0" distR="0" wp14:anchorId="4BF52394" wp14:editId="7BD38F36">
            <wp:extent cx="5791835" cy="2747645"/>
            <wp:effectExtent l="0" t="0" r="0" b="0"/>
            <wp:docPr id="1504442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42508" name="Picture 1" descr="A screenshot of a computer&#10;&#10;AI-generated content may be incorrect."/>
                    <pic:cNvPicPr/>
                  </pic:nvPicPr>
                  <pic:blipFill>
                    <a:blip r:embed="rId26"/>
                    <a:stretch>
                      <a:fillRect/>
                    </a:stretch>
                  </pic:blipFill>
                  <pic:spPr>
                    <a:xfrm>
                      <a:off x="0" y="0"/>
                      <a:ext cx="5791835" cy="2747645"/>
                    </a:xfrm>
                    <a:prstGeom prst="rect">
                      <a:avLst/>
                    </a:prstGeom>
                  </pic:spPr>
                </pic:pic>
              </a:graphicData>
            </a:graphic>
          </wp:inline>
        </w:drawing>
      </w:r>
    </w:p>
    <w:p w14:paraId="0152B936" w14:textId="0676DF8B" w:rsidR="006D068F" w:rsidRPr="00366A95" w:rsidRDefault="006D068F" w:rsidP="006D068F">
      <w:pPr>
        <w:pStyle w:val="Caption"/>
      </w:pPr>
      <w:bookmarkStart w:id="76" w:name="_Toc213461028"/>
      <w:r w:rsidRPr="006D068F">
        <w:t xml:space="preserve">Hình 5. </w:t>
      </w:r>
      <w:fldSimple w:instr=" SEQ Hình_5. \* ARABIC ">
        <w:r>
          <w:rPr>
            <w:noProof/>
          </w:rPr>
          <w:t>5</w:t>
        </w:r>
      </w:fldSimple>
      <w:r w:rsidRPr="006D068F">
        <w:t xml:space="preserve">: </w:t>
      </w:r>
      <w:r>
        <w:t>Trang quản lý đặt bàn</w:t>
      </w:r>
      <w:bookmarkEnd w:id="76"/>
    </w:p>
    <w:p w14:paraId="2693D985" w14:textId="77777777" w:rsidR="00366A95" w:rsidRPr="00366A95" w:rsidRDefault="00366A95" w:rsidP="00366A95">
      <w:r w:rsidRPr="00366A95">
        <w:t>Giao diện quản lý đặt bàn cho phép Admin và Staff xem danh sách các đặt bàn sắp tới. Trang bao gồm:</w:t>
      </w:r>
    </w:p>
    <w:p w14:paraId="110C84CF" w14:textId="77777777" w:rsidR="00366A95" w:rsidRPr="00366A95" w:rsidRDefault="00366A95" w:rsidP="00366A95">
      <w:pPr>
        <w:numPr>
          <w:ilvl w:val="0"/>
          <w:numId w:val="103"/>
        </w:numPr>
      </w:pPr>
      <w:r w:rsidRPr="00366A95">
        <w:t>Bảng danh sách đặt bàn với các cột: Ngày giờ, Số người, Tên khách, SĐT, Số bàn, Trạng thái</w:t>
      </w:r>
    </w:p>
    <w:p w14:paraId="284FA33C" w14:textId="77777777" w:rsidR="00366A95" w:rsidRPr="00366A95" w:rsidRDefault="00366A95" w:rsidP="00366A95">
      <w:pPr>
        <w:numPr>
          <w:ilvl w:val="0"/>
          <w:numId w:val="103"/>
        </w:numPr>
      </w:pPr>
      <w:r w:rsidRPr="00366A95">
        <w:t>Form tạo đặt bàn mới</w:t>
      </w:r>
    </w:p>
    <w:p w14:paraId="12360AD1" w14:textId="77777777" w:rsidR="00366A95" w:rsidRPr="00366A95" w:rsidRDefault="00366A95" w:rsidP="00366A95">
      <w:pPr>
        <w:numPr>
          <w:ilvl w:val="0"/>
          <w:numId w:val="103"/>
        </w:numPr>
      </w:pPr>
      <w:r w:rsidRPr="00366A95">
        <w:t>Tính năng lọc theo ngày, theo trạng thái</w:t>
      </w:r>
    </w:p>
    <w:p w14:paraId="3E49BB7C" w14:textId="7A6B1616" w:rsidR="00366A95" w:rsidRPr="00366A95" w:rsidRDefault="00366A95" w:rsidP="00366A95">
      <w:pPr>
        <w:numPr>
          <w:ilvl w:val="0"/>
          <w:numId w:val="103"/>
        </w:numPr>
      </w:pPr>
      <w:r w:rsidRPr="00366A95">
        <w:t xml:space="preserve">Nút </w:t>
      </w:r>
      <w:r w:rsidR="005A338B">
        <w:t>“</w:t>
      </w:r>
      <w:r w:rsidRPr="00366A95">
        <w:t>X</w:t>
      </w:r>
      <w:r w:rsidR="005A338B">
        <w:t>em”</w:t>
      </w:r>
      <w:r w:rsidRPr="00366A95">
        <w:t xml:space="preserve">, </w:t>
      </w:r>
      <w:r w:rsidR="003876B8">
        <w:t>“</w:t>
      </w:r>
      <w:r w:rsidR="005A338B">
        <w:t>Hủy</w:t>
      </w:r>
      <w:r w:rsidR="003876B8">
        <w:t>”</w:t>
      </w:r>
    </w:p>
    <w:p w14:paraId="2DAA496F" w14:textId="77777777" w:rsidR="00366A95" w:rsidRPr="00366A95" w:rsidRDefault="00366A95" w:rsidP="00366A95">
      <w:pPr>
        <w:numPr>
          <w:ilvl w:val="0"/>
          <w:numId w:val="103"/>
        </w:numPr>
      </w:pPr>
      <w:r w:rsidRPr="00366A95">
        <w:t>Tính năng search theo tên khách hàng</w:t>
      </w:r>
    </w:p>
    <w:p w14:paraId="78CFE271" w14:textId="77777777" w:rsidR="00366A95" w:rsidRPr="00366A95" w:rsidRDefault="00366A95" w:rsidP="00366A95">
      <w:r w:rsidRPr="00366A95">
        <w:rPr>
          <w:b/>
          <w:bCs/>
        </w:rPr>
        <w:t>Trang quản lý đơn hàng (Admin Orders)</w:t>
      </w:r>
    </w:p>
    <w:p w14:paraId="7BC9555F" w14:textId="77777777" w:rsidR="006D068F" w:rsidRDefault="007C0F7F" w:rsidP="006D068F">
      <w:pPr>
        <w:keepNext/>
      </w:pPr>
      <w:r w:rsidRPr="007C0F7F">
        <w:rPr>
          <w:noProof/>
        </w:rPr>
        <w:lastRenderedPageBreak/>
        <w:drawing>
          <wp:inline distT="0" distB="0" distL="0" distR="0" wp14:anchorId="547A6675" wp14:editId="6D4D5020">
            <wp:extent cx="5791835" cy="2735580"/>
            <wp:effectExtent l="0" t="0" r="0" b="7620"/>
            <wp:docPr id="2144371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71340" name="Picture 1" descr="A screenshot of a computer&#10;&#10;AI-generated content may be incorrect."/>
                    <pic:cNvPicPr/>
                  </pic:nvPicPr>
                  <pic:blipFill>
                    <a:blip r:embed="rId27"/>
                    <a:stretch>
                      <a:fillRect/>
                    </a:stretch>
                  </pic:blipFill>
                  <pic:spPr>
                    <a:xfrm>
                      <a:off x="0" y="0"/>
                      <a:ext cx="5791835" cy="2735580"/>
                    </a:xfrm>
                    <a:prstGeom prst="rect">
                      <a:avLst/>
                    </a:prstGeom>
                  </pic:spPr>
                </pic:pic>
              </a:graphicData>
            </a:graphic>
          </wp:inline>
        </w:drawing>
      </w:r>
    </w:p>
    <w:p w14:paraId="5A2EEEF4" w14:textId="141F3E8F" w:rsidR="00366A95" w:rsidRPr="00366A95" w:rsidRDefault="006D068F" w:rsidP="006D068F">
      <w:pPr>
        <w:pStyle w:val="Caption"/>
      </w:pPr>
      <w:bookmarkStart w:id="77" w:name="_Toc213461029"/>
      <w:r w:rsidRPr="006D068F">
        <w:t xml:space="preserve">Hình 5. </w:t>
      </w:r>
      <w:fldSimple w:instr=" SEQ Hình_5. \* ARABIC ">
        <w:r>
          <w:rPr>
            <w:noProof/>
          </w:rPr>
          <w:t>6</w:t>
        </w:r>
      </w:fldSimple>
      <w:r w:rsidRPr="006D068F">
        <w:t xml:space="preserve">: Trang </w:t>
      </w:r>
      <w:r>
        <w:t>quản lý đơn hàng</w:t>
      </w:r>
      <w:bookmarkEnd w:id="77"/>
    </w:p>
    <w:p w14:paraId="5591E1AD" w14:textId="77777777" w:rsidR="00366A95" w:rsidRPr="00366A95" w:rsidRDefault="00366A95" w:rsidP="00366A95">
      <w:r w:rsidRPr="00366A95">
        <w:t>Giao diện quản lý đơn hàng cho phép Admin và Staff xem và cập nhật đơn hàng. Trang bao gồm:</w:t>
      </w:r>
    </w:p>
    <w:p w14:paraId="588B9E49" w14:textId="77777777" w:rsidR="00366A95" w:rsidRPr="00366A95" w:rsidRDefault="00366A95" w:rsidP="00366A95">
      <w:pPr>
        <w:numPr>
          <w:ilvl w:val="0"/>
          <w:numId w:val="104"/>
        </w:numPr>
      </w:pPr>
      <w:r w:rsidRPr="00366A95">
        <w:t>Bảng danh sách đơn hàng với các cột: Mã đơn, Bàn, Khách hàng, Tổng tiền, Trạng thái, Thời gian tạo</w:t>
      </w:r>
    </w:p>
    <w:p w14:paraId="7F443AB2" w14:textId="77777777" w:rsidR="00366A95" w:rsidRPr="00366A95" w:rsidRDefault="00366A95" w:rsidP="00366A95">
      <w:pPr>
        <w:numPr>
          <w:ilvl w:val="0"/>
          <w:numId w:val="104"/>
        </w:numPr>
      </w:pPr>
      <w:r w:rsidRPr="00366A95">
        <w:t>Chi tiết đơn hàng khi nhấn vào một đơn (danh sách món, giá, ghi chú)</w:t>
      </w:r>
    </w:p>
    <w:p w14:paraId="778CB93E" w14:textId="77777777" w:rsidR="00366A95" w:rsidRPr="00366A95" w:rsidRDefault="00366A95" w:rsidP="00366A95">
      <w:pPr>
        <w:numPr>
          <w:ilvl w:val="0"/>
          <w:numId w:val="104"/>
        </w:numPr>
      </w:pPr>
      <w:r w:rsidRPr="00366A95">
        <w:t>Form cập nhật trạng thái đơn hàng (Chờ, Xác nhận, Đang chuẩn bị, Sẵn sàng, Đã phục vụ, Hoàn thành)</w:t>
      </w:r>
    </w:p>
    <w:p w14:paraId="6CAB8604" w14:textId="77777777" w:rsidR="00366A95" w:rsidRPr="00366A95" w:rsidRDefault="00366A95" w:rsidP="00366A95">
      <w:pPr>
        <w:numPr>
          <w:ilvl w:val="0"/>
          <w:numId w:val="104"/>
        </w:numPr>
      </w:pPr>
      <w:r w:rsidRPr="00366A95">
        <w:t>Tính năng thêm/xóa món từ đơn hàng</w:t>
      </w:r>
    </w:p>
    <w:p w14:paraId="0B414975" w14:textId="77777777" w:rsidR="00366A95" w:rsidRPr="00366A95" w:rsidRDefault="00366A95" w:rsidP="00366A95">
      <w:pPr>
        <w:numPr>
          <w:ilvl w:val="0"/>
          <w:numId w:val="104"/>
        </w:numPr>
      </w:pPr>
      <w:r w:rsidRPr="00366A95">
        <w:t>In hóa đơn, xuất Excel</w:t>
      </w:r>
    </w:p>
    <w:p w14:paraId="62ABC6AC" w14:textId="77777777" w:rsidR="00366A95" w:rsidRPr="00366A95" w:rsidRDefault="00366A95" w:rsidP="00366A95">
      <w:r w:rsidRPr="00366A95">
        <w:rPr>
          <w:b/>
          <w:bCs/>
        </w:rPr>
        <w:t>Trang quản lý người dùng (Admin Users)</w:t>
      </w:r>
    </w:p>
    <w:p w14:paraId="72F1A506" w14:textId="5B52FA61" w:rsidR="00366A95" w:rsidRDefault="007C0F7F" w:rsidP="00366A95">
      <w:r w:rsidRPr="007C0F7F">
        <w:rPr>
          <w:noProof/>
        </w:rPr>
        <w:lastRenderedPageBreak/>
        <w:drawing>
          <wp:inline distT="0" distB="0" distL="0" distR="0" wp14:anchorId="195C3EBF" wp14:editId="583E478E">
            <wp:extent cx="5791835" cy="2746375"/>
            <wp:effectExtent l="0" t="0" r="0" b="0"/>
            <wp:docPr id="613417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17029" name="Picture 1" descr="A screenshot of a computer&#10;&#10;AI-generated content may be incorrect."/>
                    <pic:cNvPicPr/>
                  </pic:nvPicPr>
                  <pic:blipFill>
                    <a:blip r:embed="rId28"/>
                    <a:stretch>
                      <a:fillRect/>
                    </a:stretch>
                  </pic:blipFill>
                  <pic:spPr>
                    <a:xfrm>
                      <a:off x="0" y="0"/>
                      <a:ext cx="5791835" cy="2746375"/>
                    </a:xfrm>
                    <a:prstGeom prst="rect">
                      <a:avLst/>
                    </a:prstGeom>
                  </pic:spPr>
                </pic:pic>
              </a:graphicData>
            </a:graphic>
          </wp:inline>
        </w:drawing>
      </w:r>
    </w:p>
    <w:p w14:paraId="0DDA76EF" w14:textId="5EF6A724" w:rsidR="006D068F" w:rsidRPr="00366A95" w:rsidRDefault="006D068F" w:rsidP="006D068F">
      <w:pPr>
        <w:pStyle w:val="Caption"/>
      </w:pPr>
      <w:bookmarkStart w:id="78" w:name="_Toc213461030"/>
      <w:r w:rsidRPr="006D068F">
        <w:t xml:space="preserve">Hình 5. </w:t>
      </w:r>
      <w:fldSimple w:instr=" SEQ Hình_5. \* ARABIC ">
        <w:r>
          <w:rPr>
            <w:noProof/>
          </w:rPr>
          <w:t>7</w:t>
        </w:r>
      </w:fldSimple>
      <w:r w:rsidRPr="006D068F">
        <w:t xml:space="preserve">: Trang </w:t>
      </w:r>
      <w:r>
        <w:t>quản lý người dùng</w:t>
      </w:r>
      <w:bookmarkEnd w:id="78"/>
    </w:p>
    <w:p w14:paraId="3B54D0A4" w14:textId="77777777" w:rsidR="00366A95" w:rsidRPr="00366A95" w:rsidRDefault="00366A95" w:rsidP="00366A95">
      <w:r w:rsidRPr="00366A95">
        <w:t>Giao diện quản lý người dùng cho phép Admin quản lý toàn bộ tài khoản. Trang bao gồm:</w:t>
      </w:r>
    </w:p>
    <w:p w14:paraId="3FD4E7FD" w14:textId="77777777" w:rsidR="00366A95" w:rsidRPr="00366A95" w:rsidRDefault="00366A95" w:rsidP="00366A95">
      <w:pPr>
        <w:numPr>
          <w:ilvl w:val="0"/>
          <w:numId w:val="105"/>
        </w:numPr>
      </w:pPr>
      <w:r w:rsidRPr="00366A95">
        <w:t>Bảng danh sách người dùng với các cột: ID, Username, Email, Tên đầy đủ, Vai trò, Trạng thái</w:t>
      </w:r>
    </w:p>
    <w:p w14:paraId="65D4A887" w14:textId="77777777" w:rsidR="00366A95" w:rsidRPr="00366A95" w:rsidRDefault="00366A95" w:rsidP="00366A95">
      <w:pPr>
        <w:numPr>
          <w:ilvl w:val="0"/>
          <w:numId w:val="105"/>
        </w:numPr>
      </w:pPr>
      <w:r w:rsidRPr="00366A95">
        <w:t>Form thêm người dùng mới</w:t>
      </w:r>
    </w:p>
    <w:p w14:paraId="2A523828" w14:textId="77777777" w:rsidR="00366A95" w:rsidRPr="00366A95" w:rsidRDefault="00366A95" w:rsidP="00366A95">
      <w:pPr>
        <w:numPr>
          <w:ilvl w:val="0"/>
          <w:numId w:val="105"/>
        </w:numPr>
      </w:pPr>
      <w:r w:rsidRPr="00366A95">
        <w:t>Tính năng thay đổi vai trò người dùng (Admin, Staff, Customer)</w:t>
      </w:r>
    </w:p>
    <w:p w14:paraId="2F412CB3" w14:textId="2BEBCACD" w:rsidR="00366A95" w:rsidRPr="00366A95" w:rsidRDefault="00366A95" w:rsidP="00366A95">
      <w:pPr>
        <w:numPr>
          <w:ilvl w:val="0"/>
          <w:numId w:val="105"/>
        </w:numPr>
      </w:pPr>
      <w:r w:rsidRPr="00366A95">
        <w:t xml:space="preserve">Nút </w:t>
      </w:r>
      <w:r w:rsidR="003876B8">
        <w:t>“</w:t>
      </w:r>
      <w:r w:rsidRPr="00366A95">
        <w:t>Xóa</w:t>
      </w:r>
      <w:r w:rsidR="003876B8">
        <w:t>”</w:t>
      </w:r>
      <w:r w:rsidRPr="00366A95">
        <w:t xml:space="preserve">, </w:t>
      </w:r>
      <w:r w:rsidR="003876B8">
        <w:t>“</w:t>
      </w:r>
      <w:r w:rsidRPr="00366A95">
        <w:t>Chỉnh sửa</w:t>
      </w:r>
      <w:r w:rsidR="003876B8">
        <w:t>”</w:t>
      </w:r>
    </w:p>
    <w:p w14:paraId="725CA485" w14:textId="77777777" w:rsidR="00366A95" w:rsidRPr="00366A95" w:rsidRDefault="00366A95" w:rsidP="00366A95">
      <w:pPr>
        <w:numPr>
          <w:ilvl w:val="0"/>
          <w:numId w:val="105"/>
        </w:numPr>
      </w:pPr>
      <w:r w:rsidRPr="00366A95">
        <w:t>Tính năng tìm kiếm và lọc theo vai trò</w:t>
      </w:r>
    </w:p>
    <w:p w14:paraId="672065D2" w14:textId="77777777" w:rsidR="00366A95" w:rsidRPr="00366A95" w:rsidRDefault="00366A95" w:rsidP="00366A95">
      <w:r w:rsidRPr="00366A95">
        <w:rPr>
          <w:b/>
          <w:bCs/>
        </w:rPr>
        <w:t>Trang hồ sơ quản trị viên (Admin Profile)</w:t>
      </w:r>
    </w:p>
    <w:p w14:paraId="60EF0B85" w14:textId="77777777" w:rsidR="00366A95" w:rsidRPr="00366A95" w:rsidRDefault="00366A95" w:rsidP="00366A95">
      <w:r w:rsidRPr="00366A95">
        <w:t>[Chỗ để chèn hình: AdminProfile.tsx]</w:t>
      </w:r>
    </w:p>
    <w:p w14:paraId="4D99CC2D" w14:textId="77777777" w:rsidR="00366A95" w:rsidRPr="00366A95" w:rsidRDefault="00366A95" w:rsidP="00366A95">
      <w:r w:rsidRPr="00366A95">
        <w:t>Giao diện hồ sơ cho phép Admin xem và cập nhật thông tin cá nhân. Trang bao gồm:</w:t>
      </w:r>
    </w:p>
    <w:p w14:paraId="203AB28A" w14:textId="77777777" w:rsidR="00366A95" w:rsidRPr="00366A95" w:rsidRDefault="00366A95" w:rsidP="00366A95">
      <w:pPr>
        <w:numPr>
          <w:ilvl w:val="0"/>
          <w:numId w:val="106"/>
        </w:numPr>
      </w:pPr>
      <w:r w:rsidRPr="00366A95">
        <w:t>Hiển thị thông tin cơ bản: Username, Email, Tên đầy đủ, SĐT, Ngày tạo tài khoản</w:t>
      </w:r>
    </w:p>
    <w:p w14:paraId="06E029F5" w14:textId="77777777" w:rsidR="00366A95" w:rsidRPr="00366A95" w:rsidRDefault="00366A95" w:rsidP="00366A95">
      <w:pPr>
        <w:numPr>
          <w:ilvl w:val="0"/>
          <w:numId w:val="106"/>
        </w:numPr>
      </w:pPr>
      <w:r w:rsidRPr="00366A95">
        <w:t>Form cập nhật thông tin (tên, SĐT)</w:t>
      </w:r>
    </w:p>
    <w:p w14:paraId="60B65CF7" w14:textId="77777777" w:rsidR="00366A95" w:rsidRPr="00366A95" w:rsidRDefault="00366A95" w:rsidP="00366A95">
      <w:pPr>
        <w:numPr>
          <w:ilvl w:val="0"/>
          <w:numId w:val="106"/>
        </w:numPr>
      </w:pPr>
      <w:r w:rsidRPr="00366A95">
        <w:t>Form thay đổi mật khẩu</w:t>
      </w:r>
    </w:p>
    <w:p w14:paraId="4F195C14" w14:textId="77777777" w:rsidR="00366A95" w:rsidRPr="00366A95" w:rsidRDefault="00366A95" w:rsidP="00366A95">
      <w:pPr>
        <w:numPr>
          <w:ilvl w:val="0"/>
          <w:numId w:val="106"/>
        </w:numPr>
      </w:pPr>
      <w:r w:rsidRPr="00366A95">
        <w:lastRenderedPageBreak/>
        <w:t>Lịch sử hoạt động gần đây</w:t>
      </w:r>
    </w:p>
    <w:p w14:paraId="1AEE37C5" w14:textId="77777777" w:rsidR="00366A95" w:rsidRPr="00366A95" w:rsidRDefault="00366A95" w:rsidP="00366A95">
      <w:r w:rsidRPr="00366A95">
        <w:rPr>
          <w:b/>
          <w:bCs/>
        </w:rPr>
        <w:t>Dashboard quản trị (Admin Dashboard)</w:t>
      </w:r>
    </w:p>
    <w:p w14:paraId="2A7306B1" w14:textId="77777777" w:rsidR="006D068F" w:rsidRDefault="007C0F7F" w:rsidP="006D068F">
      <w:pPr>
        <w:keepNext/>
      </w:pPr>
      <w:r w:rsidRPr="007C0F7F">
        <w:rPr>
          <w:noProof/>
        </w:rPr>
        <w:drawing>
          <wp:inline distT="0" distB="0" distL="0" distR="0" wp14:anchorId="1DC07FBD" wp14:editId="3ACCACDA">
            <wp:extent cx="5791835" cy="2734310"/>
            <wp:effectExtent l="0" t="0" r="0" b="8890"/>
            <wp:docPr id="128045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5501" name="Picture 1" descr="A screenshot of a computer&#10;&#10;AI-generated content may be incorrect."/>
                    <pic:cNvPicPr/>
                  </pic:nvPicPr>
                  <pic:blipFill>
                    <a:blip r:embed="rId29"/>
                    <a:stretch>
                      <a:fillRect/>
                    </a:stretch>
                  </pic:blipFill>
                  <pic:spPr>
                    <a:xfrm>
                      <a:off x="0" y="0"/>
                      <a:ext cx="5791835" cy="2734310"/>
                    </a:xfrm>
                    <a:prstGeom prst="rect">
                      <a:avLst/>
                    </a:prstGeom>
                  </pic:spPr>
                </pic:pic>
              </a:graphicData>
            </a:graphic>
          </wp:inline>
        </w:drawing>
      </w:r>
    </w:p>
    <w:p w14:paraId="3FDE4580" w14:textId="5B4B7F4B" w:rsidR="00366A95" w:rsidRPr="00366A95" w:rsidRDefault="006D068F" w:rsidP="006D068F">
      <w:pPr>
        <w:pStyle w:val="Caption"/>
      </w:pPr>
      <w:bookmarkStart w:id="79" w:name="_Toc213461031"/>
      <w:r w:rsidRPr="006D068F">
        <w:t xml:space="preserve">Hình 5. </w:t>
      </w:r>
      <w:fldSimple w:instr=" SEQ Hình_5. \* ARABIC ">
        <w:r>
          <w:rPr>
            <w:noProof/>
          </w:rPr>
          <w:t>8</w:t>
        </w:r>
      </w:fldSimple>
      <w:r w:rsidRPr="006D068F">
        <w:t>: Trang dashboard</w:t>
      </w:r>
      <w:bookmarkEnd w:id="79"/>
    </w:p>
    <w:p w14:paraId="4D1D1D89" w14:textId="77777777" w:rsidR="00366A95" w:rsidRPr="00366A95" w:rsidRDefault="00366A95" w:rsidP="00366A95">
      <w:r w:rsidRPr="00366A95">
        <w:t>Dashboard là trang chính của Admin, hiển thị các thống kê và indicator quan trọng. Trang bao gồm:</w:t>
      </w:r>
    </w:p>
    <w:p w14:paraId="7102E908" w14:textId="77777777" w:rsidR="00366A95" w:rsidRPr="00366A95" w:rsidRDefault="00366A95" w:rsidP="00366A95">
      <w:pPr>
        <w:numPr>
          <w:ilvl w:val="0"/>
          <w:numId w:val="107"/>
        </w:numPr>
      </w:pPr>
      <w:r w:rsidRPr="00366A95">
        <w:t>Số liệu KPI: Tổng doanh thu hôm nay, Số đơn hàng hôm nay, Số khách hôm nay, Số bàn được dùng</w:t>
      </w:r>
    </w:p>
    <w:p w14:paraId="17B2D710" w14:textId="77777777" w:rsidR="00366A95" w:rsidRPr="00366A95" w:rsidRDefault="00366A95" w:rsidP="00366A95">
      <w:pPr>
        <w:numPr>
          <w:ilvl w:val="0"/>
          <w:numId w:val="107"/>
        </w:numPr>
      </w:pPr>
      <w:r w:rsidRPr="00366A95">
        <w:t>Biểu đồ doanh thu theo ngày/tuần/tháng</w:t>
      </w:r>
    </w:p>
    <w:p w14:paraId="42F13DBB" w14:textId="77777777" w:rsidR="00366A95" w:rsidRPr="00366A95" w:rsidRDefault="00366A95" w:rsidP="00366A95">
      <w:pPr>
        <w:numPr>
          <w:ilvl w:val="0"/>
          <w:numId w:val="107"/>
        </w:numPr>
      </w:pPr>
      <w:r w:rsidRPr="00366A95">
        <w:t>Biểu đồ phân bố đơn hàng theo trạng thái</w:t>
      </w:r>
    </w:p>
    <w:p w14:paraId="3BD9FC43" w14:textId="77777777" w:rsidR="00366A95" w:rsidRPr="00366A95" w:rsidRDefault="00366A95" w:rsidP="00366A95">
      <w:pPr>
        <w:numPr>
          <w:ilvl w:val="0"/>
          <w:numId w:val="107"/>
        </w:numPr>
      </w:pPr>
      <w:r w:rsidRPr="00366A95">
        <w:t>Danh sách 10 đơn hàng gần đây nhất</w:t>
      </w:r>
    </w:p>
    <w:p w14:paraId="34AF5B33" w14:textId="77777777" w:rsidR="00366A95" w:rsidRPr="00366A95" w:rsidRDefault="00366A95" w:rsidP="00366A95">
      <w:pPr>
        <w:numPr>
          <w:ilvl w:val="0"/>
          <w:numId w:val="107"/>
        </w:numPr>
      </w:pPr>
      <w:r w:rsidRPr="00366A95">
        <w:t>Danh sách 5 món bán chạy nhất</w:t>
      </w:r>
    </w:p>
    <w:p w14:paraId="464A8A98" w14:textId="77777777" w:rsidR="00366A95" w:rsidRPr="00366A95" w:rsidRDefault="00366A95" w:rsidP="00366A95">
      <w:pPr>
        <w:numPr>
          <w:ilvl w:val="0"/>
          <w:numId w:val="107"/>
        </w:numPr>
      </w:pPr>
      <w:r w:rsidRPr="00366A95">
        <w:t>Cảnh báo khi có bàn trống lâu hoặc đơn hàng bị trễ</w:t>
      </w:r>
    </w:p>
    <w:p w14:paraId="34B3C59B" w14:textId="77777777" w:rsidR="00366A95" w:rsidRPr="00366A95" w:rsidRDefault="00366A95" w:rsidP="00366A95">
      <w:r w:rsidRPr="00366A95">
        <w:rPr>
          <w:b/>
          <w:bCs/>
        </w:rPr>
        <w:t>Trang chat chatbot (Customer Chat)</w:t>
      </w:r>
    </w:p>
    <w:p w14:paraId="588A5F34" w14:textId="77777777" w:rsidR="006D068F" w:rsidRDefault="007C0F7F" w:rsidP="006D068F">
      <w:pPr>
        <w:keepNext/>
      </w:pPr>
      <w:r w:rsidRPr="007C0F7F">
        <w:rPr>
          <w:noProof/>
        </w:rPr>
        <w:lastRenderedPageBreak/>
        <w:drawing>
          <wp:inline distT="0" distB="0" distL="0" distR="0" wp14:anchorId="2E183E99" wp14:editId="4F16B9FF">
            <wp:extent cx="5791835" cy="2734310"/>
            <wp:effectExtent l="0" t="0" r="0" b="8890"/>
            <wp:docPr id="11140780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78041" name="Picture 1" descr="A screenshot of a computer&#10;&#10;AI-generated content may be incorrect."/>
                    <pic:cNvPicPr/>
                  </pic:nvPicPr>
                  <pic:blipFill>
                    <a:blip r:embed="rId30"/>
                    <a:stretch>
                      <a:fillRect/>
                    </a:stretch>
                  </pic:blipFill>
                  <pic:spPr>
                    <a:xfrm>
                      <a:off x="0" y="0"/>
                      <a:ext cx="5791835" cy="2734310"/>
                    </a:xfrm>
                    <a:prstGeom prst="rect">
                      <a:avLst/>
                    </a:prstGeom>
                  </pic:spPr>
                </pic:pic>
              </a:graphicData>
            </a:graphic>
          </wp:inline>
        </w:drawing>
      </w:r>
    </w:p>
    <w:p w14:paraId="6FB0A3B9" w14:textId="2DF9D432" w:rsidR="00366A95" w:rsidRPr="00366A95" w:rsidRDefault="006D068F" w:rsidP="006D068F">
      <w:pPr>
        <w:pStyle w:val="Caption"/>
      </w:pPr>
      <w:bookmarkStart w:id="80" w:name="_Toc213461032"/>
      <w:r>
        <w:t xml:space="preserve">Hình 5. </w:t>
      </w:r>
      <w:fldSimple w:instr=" SEQ Hình_5. \* ARABIC ">
        <w:r>
          <w:rPr>
            <w:noProof/>
          </w:rPr>
          <w:t>9</w:t>
        </w:r>
      </w:fldSimple>
      <w:r>
        <w:t>: Trang chatbot</w:t>
      </w:r>
      <w:bookmarkEnd w:id="80"/>
    </w:p>
    <w:p w14:paraId="6685D6EF" w14:textId="77777777" w:rsidR="00366A95" w:rsidRPr="00366A95" w:rsidRDefault="00366A95" w:rsidP="00366A95">
      <w:r w:rsidRPr="00366A95">
        <w:t>Giao diện chat cho phép khách hàng tương tác với chatbot. Trang bao gồm:</w:t>
      </w:r>
    </w:p>
    <w:p w14:paraId="379369DD" w14:textId="77777777" w:rsidR="00366A95" w:rsidRPr="00366A95" w:rsidRDefault="00366A95" w:rsidP="00366A95">
      <w:pPr>
        <w:numPr>
          <w:ilvl w:val="0"/>
          <w:numId w:val="108"/>
        </w:numPr>
      </w:pPr>
      <w:r w:rsidRPr="00366A95">
        <w:t>Cửa sổ chat hiển thị lịch sử hội thoại</w:t>
      </w:r>
    </w:p>
    <w:p w14:paraId="2D51115D" w14:textId="77777777" w:rsidR="00366A95" w:rsidRPr="00366A95" w:rsidRDefault="00366A95" w:rsidP="00366A95">
      <w:pPr>
        <w:numPr>
          <w:ilvl w:val="0"/>
          <w:numId w:val="108"/>
        </w:numPr>
      </w:pPr>
      <w:r w:rsidRPr="00366A95">
        <w:t>Trường nhập tin nhắn ở dưới cùng</w:t>
      </w:r>
    </w:p>
    <w:p w14:paraId="1A13DA9B" w14:textId="375BC428" w:rsidR="00366A95" w:rsidRPr="00366A95" w:rsidRDefault="00366A95" w:rsidP="00366A95">
      <w:pPr>
        <w:numPr>
          <w:ilvl w:val="0"/>
          <w:numId w:val="108"/>
        </w:numPr>
      </w:pPr>
      <w:r w:rsidRPr="00366A95">
        <w:t xml:space="preserve">Nút </w:t>
      </w:r>
      <w:r w:rsidR="005A338B">
        <w:t>“</w:t>
      </w:r>
      <w:r w:rsidRPr="00366A95">
        <w:t>Gửi</w:t>
      </w:r>
      <w:r w:rsidR="005A338B">
        <w:t>”</w:t>
      </w:r>
      <w:r w:rsidRPr="00366A95">
        <w:t xml:space="preserve"> hoặc bấm Enter để gửi tin nhắn</w:t>
      </w:r>
    </w:p>
    <w:p w14:paraId="06B61A2B" w14:textId="77777777" w:rsidR="00366A95" w:rsidRPr="00366A95" w:rsidRDefault="00366A95" w:rsidP="00366A95">
      <w:pPr>
        <w:numPr>
          <w:ilvl w:val="0"/>
          <w:numId w:val="108"/>
        </w:numPr>
      </w:pPr>
      <w:r w:rsidRPr="00366A95">
        <w:t>Hỗ trợ tin nhắn có emoji, hình ảnh (tùy chọn)</w:t>
      </w:r>
    </w:p>
    <w:p w14:paraId="13169D65" w14:textId="77777777" w:rsidR="00366A95" w:rsidRPr="00366A95" w:rsidRDefault="00366A95" w:rsidP="00366A95">
      <w:pPr>
        <w:numPr>
          <w:ilvl w:val="0"/>
          <w:numId w:val="108"/>
        </w:numPr>
      </w:pPr>
      <w:r w:rsidRPr="00366A95">
        <w:t>Hiển thị thời gian tin nhắn</w:t>
      </w:r>
    </w:p>
    <w:p w14:paraId="5D3AC087" w14:textId="35EA501E" w:rsidR="00366A95" w:rsidRPr="00366A95" w:rsidRDefault="00366A95" w:rsidP="007C0F7F">
      <w:pPr>
        <w:pStyle w:val="Heading2"/>
      </w:pPr>
      <w:bookmarkStart w:id="81" w:name="_Toc213461021"/>
      <w:r w:rsidRPr="00366A95">
        <w:t>Chatbot tiếng Việt được xây dựng</w:t>
      </w:r>
      <w:bookmarkEnd w:id="81"/>
    </w:p>
    <w:p w14:paraId="31F8F5ED" w14:textId="77777777" w:rsidR="00366A95" w:rsidRPr="00366A95" w:rsidRDefault="00366A95" w:rsidP="00366A95">
      <w:r w:rsidRPr="00366A95">
        <w:rPr>
          <w:b/>
          <w:bCs/>
        </w:rPr>
        <w:t>Các Intent được huấn luyện</w:t>
      </w:r>
    </w:p>
    <w:p w14:paraId="36FF5ABE" w14:textId="77777777" w:rsidR="00366A95" w:rsidRPr="00366A95" w:rsidRDefault="00366A95" w:rsidP="00366A95">
      <w:r w:rsidRPr="00366A95">
        <w:t>Chatbot được huấn luyện để nhận diện các ý định sau:</w:t>
      </w:r>
    </w:p>
    <w:p w14:paraId="7D48F619" w14:textId="5F1C5FCC" w:rsidR="00366A95" w:rsidRPr="00366A95" w:rsidRDefault="00366A95" w:rsidP="00366A95">
      <w:pPr>
        <w:numPr>
          <w:ilvl w:val="0"/>
          <w:numId w:val="116"/>
        </w:numPr>
        <w:tabs>
          <w:tab w:val="num" w:pos="720"/>
        </w:tabs>
      </w:pPr>
      <w:r w:rsidRPr="00366A95">
        <w:t xml:space="preserve">greet: Chào hỏi (ví dụ: </w:t>
      </w:r>
      <w:r w:rsidR="005A338B">
        <w:t>“</w:t>
      </w:r>
      <w:r w:rsidRPr="00366A95">
        <w:t>Xin chào</w:t>
      </w:r>
      <w:r w:rsidR="003876B8">
        <w:t>”</w:t>
      </w:r>
      <w:r w:rsidRPr="00366A95">
        <w:t xml:space="preserve">, </w:t>
      </w:r>
      <w:r w:rsidR="005A338B">
        <w:t>“</w:t>
      </w:r>
      <w:r w:rsidRPr="00366A95">
        <w:t>Hi</w:t>
      </w:r>
      <w:r w:rsidR="003876B8">
        <w:t>”</w:t>
      </w:r>
      <w:r w:rsidRPr="00366A95">
        <w:t xml:space="preserve">, </w:t>
      </w:r>
      <w:r w:rsidR="005A338B">
        <w:t>“</w:t>
      </w:r>
      <w:r w:rsidRPr="00366A95">
        <w:t>Tôi muốn nói chuyện</w:t>
      </w:r>
      <w:r w:rsidR="003876B8">
        <w:t>”</w:t>
      </w:r>
      <w:r w:rsidRPr="00366A95">
        <w:t>)</w:t>
      </w:r>
    </w:p>
    <w:p w14:paraId="73161D6E" w14:textId="2B0CE6A8" w:rsidR="00366A95" w:rsidRPr="00366A95" w:rsidRDefault="00366A95" w:rsidP="00366A95">
      <w:pPr>
        <w:numPr>
          <w:ilvl w:val="0"/>
          <w:numId w:val="116"/>
        </w:numPr>
        <w:tabs>
          <w:tab w:val="num" w:pos="720"/>
        </w:tabs>
      </w:pPr>
      <w:r w:rsidRPr="00366A95">
        <w:t xml:space="preserve">menu_inquiry: Hỏi về thực đơn (ví dụ: </w:t>
      </w:r>
      <w:r w:rsidR="005A338B">
        <w:t>“</w:t>
      </w:r>
      <w:r w:rsidRPr="00366A95">
        <w:t>Xem thực đơn</w:t>
      </w:r>
      <w:r w:rsidR="003876B8">
        <w:t>”</w:t>
      </w:r>
      <w:r w:rsidRPr="00366A95">
        <w:t xml:space="preserve">, </w:t>
      </w:r>
      <w:r w:rsidR="005A338B">
        <w:t>“</w:t>
      </w:r>
      <w:r w:rsidRPr="00366A95">
        <w:t>Có những món gì</w:t>
      </w:r>
      <w:r w:rsidR="003876B8">
        <w:t>”</w:t>
      </w:r>
      <w:r w:rsidRPr="00366A95">
        <w:t>)</w:t>
      </w:r>
    </w:p>
    <w:p w14:paraId="32740B02" w14:textId="6F7FE868" w:rsidR="00366A95" w:rsidRPr="00366A95" w:rsidRDefault="00366A95" w:rsidP="00366A95">
      <w:pPr>
        <w:numPr>
          <w:ilvl w:val="0"/>
          <w:numId w:val="116"/>
        </w:numPr>
        <w:tabs>
          <w:tab w:val="num" w:pos="720"/>
        </w:tabs>
      </w:pPr>
      <w:r w:rsidRPr="00366A95">
        <w:t xml:space="preserve">dish_info: Hỏi thông tin về một món (ví dụ: </w:t>
      </w:r>
      <w:r w:rsidR="005A338B">
        <w:t>“</w:t>
      </w:r>
      <w:r w:rsidRPr="00366A95">
        <w:t>Phở bao nhiêu tiền</w:t>
      </w:r>
      <w:r w:rsidR="003876B8">
        <w:t>”</w:t>
      </w:r>
      <w:r w:rsidRPr="00366A95">
        <w:t xml:space="preserve">, </w:t>
      </w:r>
      <w:r w:rsidR="005A338B">
        <w:t>“</w:t>
      </w:r>
      <w:r w:rsidRPr="00366A95">
        <w:t>Bánh mì có yummy không</w:t>
      </w:r>
      <w:r w:rsidR="003876B8">
        <w:t>”</w:t>
      </w:r>
      <w:r w:rsidRPr="00366A95">
        <w:t>)</w:t>
      </w:r>
    </w:p>
    <w:p w14:paraId="28D723EB" w14:textId="045FE478" w:rsidR="00366A95" w:rsidRPr="00366A95" w:rsidRDefault="00366A95" w:rsidP="00366A95">
      <w:pPr>
        <w:numPr>
          <w:ilvl w:val="0"/>
          <w:numId w:val="116"/>
        </w:numPr>
        <w:tabs>
          <w:tab w:val="num" w:pos="720"/>
        </w:tabs>
      </w:pPr>
      <w:r w:rsidRPr="00366A95">
        <w:t xml:space="preserve">book_table: Đặt bàn (ví dụ: </w:t>
      </w:r>
      <w:r w:rsidR="005A338B">
        <w:t>“</w:t>
      </w:r>
      <w:r w:rsidRPr="00366A95">
        <w:t>Đặt bàn cho 4 người tối nay</w:t>
      </w:r>
      <w:r w:rsidR="003876B8">
        <w:t>”</w:t>
      </w:r>
      <w:r w:rsidRPr="00366A95">
        <w:t>)</w:t>
      </w:r>
    </w:p>
    <w:p w14:paraId="6089C031" w14:textId="4663A8F5" w:rsidR="00366A95" w:rsidRPr="00366A95" w:rsidRDefault="00366A95" w:rsidP="00366A95">
      <w:pPr>
        <w:numPr>
          <w:ilvl w:val="0"/>
          <w:numId w:val="116"/>
        </w:numPr>
        <w:tabs>
          <w:tab w:val="num" w:pos="720"/>
        </w:tabs>
      </w:pPr>
      <w:r w:rsidRPr="00366A95">
        <w:t xml:space="preserve">order_food: Gọi món (ví dụ: </w:t>
      </w:r>
      <w:r w:rsidR="005A338B">
        <w:t>“</w:t>
      </w:r>
      <w:r w:rsidRPr="00366A95">
        <w:t>Tôi muốn gọi phở bò</w:t>
      </w:r>
      <w:r w:rsidR="003876B8">
        <w:t>”</w:t>
      </w:r>
      <w:r w:rsidRPr="00366A95">
        <w:t>)</w:t>
      </w:r>
    </w:p>
    <w:p w14:paraId="1F9EFF21" w14:textId="35C6445E" w:rsidR="00366A95" w:rsidRPr="00366A95" w:rsidRDefault="00366A95" w:rsidP="00366A95">
      <w:pPr>
        <w:numPr>
          <w:ilvl w:val="0"/>
          <w:numId w:val="116"/>
        </w:numPr>
        <w:tabs>
          <w:tab w:val="num" w:pos="720"/>
        </w:tabs>
      </w:pPr>
      <w:r w:rsidRPr="00366A95">
        <w:lastRenderedPageBreak/>
        <w:t>confirm_order: Xác nhận đơn hàng (ví dụ:</w:t>
      </w:r>
      <w:r w:rsidR="005A338B" w:rsidRPr="005A338B">
        <w:t xml:space="preserve"> </w:t>
      </w:r>
      <w:r w:rsidR="005A338B">
        <w:t>“</w:t>
      </w:r>
      <w:r w:rsidRPr="00366A95">
        <w:t>Cho tôi đặt hàng</w:t>
      </w:r>
      <w:r w:rsidR="003876B8">
        <w:t>”</w:t>
      </w:r>
      <w:r w:rsidRPr="00366A95">
        <w:t xml:space="preserve">, </w:t>
      </w:r>
      <w:r w:rsidR="005A338B">
        <w:t>“</w:t>
      </w:r>
      <w:r w:rsidRPr="00366A95">
        <w:t>Xác nhận</w:t>
      </w:r>
      <w:r w:rsidR="003876B8">
        <w:t>”</w:t>
      </w:r>
      <w:r w:rsidRPr="00366A95">
        <w:t>)</w:t>
      </w:r>
    </w:p>
    <w:p w14:paraId="31AE5AF9" w14:textId="4B9234A2" w:rsidR="00366A95" w:rsidRPr="00366A95" w:rsidRDefault="00366A95" w:rsidP="00366A95">
      <w:pPr>
        <w:numPr>
          <w:ilvl w:val="0"/>
          <w:numId w:val="116"/>
        </w:numPr>
        <w:tabs>
          <w:tab w:val="num" w:pos="720"/>
        </w:tabs>
      </w:pPr>
      <w:r w:rsidRPr="00366A95">
        <w:t xml:space="preserve">cancel_order: Hủy đơn hàng (ví dụ: </w:t>
      </w:r>
      <w:r w:rsidR="005A338B">
        <w:t>“</w:t>
      </w:r>
      <w:r w:rsidRPr="00366A95">
        <w:t>Hủy đơn</w:t>
      </w:r>
      <w:r w:rsidR="003876B8">
        <w:t>”</w:t>
      </w:r>
      <w:r w:rsidRPr="00366A95">
        <w:t xml:space="preserve">, </w:t>
      </w:r>
      <w:r w:rsidR="005A338B">
        <w:t>“</w:t>
      </w:r>
      <w:r w:rsidRPr="00366A95">
        <w:t>Tôi không muốn gọi thêm</w:t>
      </w:r>
      <w:r w:rsidR="003876B8">
        <w:t>”</w:t>
      </w:r>
      <w:r w:rsidRPr="00366A95">
        <w:t>)</w:t>
      </w:r>
    </w:p>
    <w:p w14:paraId="08E4CEF6" w14:textId="69B39DD9" w:rsidR="00366A95" w:rsidRPr="00366A95" w:rsidRDefault="00366A95" w:rsidP="00366A95">
      <w:pPr>
        <w:numPr>
          <w:ilvl w:val="0"/>
          <w:numId w:val="116"/>
        </w:numPr>
        <w:tabs>
          <w:tab w:val="num" w:pos="720"/>
        </w:tabs>
      </w:pPr>
      <w:r w:rsidRPr="00366A95">
        <w:t xml:space="preserve">restaurant_info: Hỏi thông tin nhà hàng (ví dụ: </w:t>
      </w:r>
      <w:r w:rsidR="005A338B">
        <w:t>“</w:t>
      </w:r>
      <w:r w:rsidRPr="00366A95">
        <w:t>Giờ mở cửa</w:t>
      </w:r>
      <w:r w:rsidR="003876B8">
        <w:t>”</w:t>
      </w:r>
      <w:r w:rsidRPr="00366A95">
        <w:t xml:space="preserve">, </w:t>
      </w:r>
      <w:r w:rsidR="005A338B">
        <w:t>“</w:t>
      </w:r>
      <w:r w:rsidRPr="00366A95">
        <w:t>Địa chỉ ở đâu</w:t>
      </w:r>
      <w:r w:rsidR="003876B8">
        <w:t>”</w:t>
      </w:r>
      <w:r w:rsidRPr="00366A95">
        <w:t>)</w:t>
      </w:r>
    </w:p>
    <w:p w14:paraId="4CE4784D" w14:textId="296F7ABA" w:rsidR="00366A95" w:rsidRPr="00366A95" w:rsidRDefault="00366A95" w:rsidP="00366A95">
      <w:pPr>
        <w:numPr>
          <w:ilvl w:val="0"/>
          <w:numId w:val="116"/>
        </w:numPr>
        <w:tabs>
          <w:tab w:val="num" w:pos="720"/>
        </w:tabs>
      </w:pPr>
      <w:r w:rsidRPr="00366A95">
        <w:t xml:space="preserve">thank_you: Cảm ơn (ví dụ: </w:t>
      </w:r>
      <w:r w:rsidR="005A338B">
        <w:t>“</w:t>
      </w:r>
      <w:r w:rsidRPr="00366A95">
        <w:t>Cảm ơn</w:t>
      </w:r>
      <w:r w:rsidR="003876B8">
        <w:t>”</w:t>
      </w:r>
      <w:r w:rsidRPr="00366A95">
        <w:t xml:space="preserve">, </w:t>
      </w:r>
      <w:r w:rsidR="005A338B">
        <w:t>“</w:t>
      </w:r>
      <w:r w:rsidRPr="00366A95">
        <w:t>Thank you</w:t>
      </w:r>
      <w:r w:rsidR="003876B8">
        <w:t>”</w:t>
      </w:r>
      <w:r w:rsidRPr="00366A95">
        <w:t>)</w:t>
      </w:r>
    </w:p>
    <w:p w14:paraId="73E80001" w14:textId="5E931C54" w:rsidR="00366A95" w:rsidRPr="00366A95" w:rsidRDefault="00366A95" w:rsidP="00366A95">
      <w:pPr>
        <w:numPr>
          <w:ilvl w:val="0"/>
          <w:numId w:val="116"/>
        </w:numPr>
        <w:tabs>
          <w:tab w:val="num" w:pos="720"/>
        </w:tabs>
      </w:pPr>
      <w:r w:rsidRPr="00366A95">
        <w:t xml:space="preserve">goodbye: Tạm biệt (ví dụ: </w:t>
      </w:r>
      <w:r w:rsidR="005A338B">
        <w:t>“</w:t>
      </w:r>
      <w:r w:rsidRPr="00366A95">
        <w:t>Bye</w:t>
      </w:r>
      <w:r w:rsidR="005A338B">
        <w:t>”</w:t>
      </w:r>
      <w:r w:rsidRPr="00366A95">
        <w:t xml:space="preserve">, </w:t>
      </w:r>
      <w:r w:rsidR="005A338B">
        <w:t>“</w:t>
      </w:r>
      <w:r w:rsidRPr="00366A95">
        <w:t>Tạm biệt</w:t>
      </w:r>
      <w:r w:rsidR="003876B8">
        <w:t>”</w:t>
      </w:r>
      <w:r w:rsidRPr="00366A95">
        <w:t>)</w:t>
      </w:r>
    </w:p>
    <w:p w14:paraId="265524FE" w14:textId="77777777" w:rsidR="00366A95" w:rsidRPr="00366A95" w:rsidRDefault="00366A95" w:rsidP="00366A95">
      <w:r w:rsidRPr="00366A95">
        <w:rPr>
          <w:b/>
          <w:bCs/>
        </w:rPr>
        <w:t>Các Entity được trích xuất</w:t>
      </w:r>
    </w:p>
    <w:p w14:paraId="2B78FD37" w14:textId="1950D8DC" w:rsidR="00366A95" w:rsidRPr="00366A95" w:rsidRDefault="00366A95" w:rsidP="00366A95">
      <w:pPr>
        <w:numPr>
          <w:ilvl w:val="0"/>
          <w:numId w:val="117"/>
        </w:numPr>
        <w:tabs>
          <w:tab w:val="num" w:pos="720"/>
        </w:tabs>
      </w:pPr>
      <w:r w:rsidRPr="00366A95">
        <w:t xml:space="preserve">number_of_people: Số người (ví dụ: </w:t>
      </w:r>
      <w:r w:rsidR="003876B8">
        <w:t>“</w:t>
      </w:r>
      <w:r w:rsidRPr="00366A95">
        <w:t>2</w:t>
      </w:r>
      <w:r w:rsidR="003876B8">
        <w:t>”</w:t>
      </w:r>
      <w:r w:rsidRPr="00366A95">
        <w:t xml:space="preserve">, </w:t>
      </w:r>
      <w:r w:rsidR="003876B8">
        <w:t>“</w:t>
      </w:r>
      <w:r w:rsidRPr="00366A95">
        <w:t>ba</w:t>
      </w:r>
      <w:r w:rsidR="003876B8">
        <w:t>”</w:t>
      </w:r>
      <w:r w:rsidRPr="00366A95">
        <w:t xml:space="preserve">, </w:t>
      </w:r>
      <w:r w:rsidR="003876B8">
        <w:t>“</w:t>
      </w:r>
      <w:r w:rsidRPr="00366A95">
        <w:t>bốn người</w:t>
      </w:r>
      <w:r w:rsidR="003876B8">
        <w:t>”</w:t>
      </w:r>
      <w:r w:rsidRPr="00366A95">
        <w:t>)</w:t>
      </w:r>
    </w:p>
    <w:p w14:paraId="5B96F1C2" w14:textId="13971FEE" w:rsidR="00366A95" w:rsidRPr="00366A95" w:rsidRDefault="00366A95" w:rsidP="00366A95">
      <w:pPr>
        <w:numPr>
          <w:ilvl w:val="0"/>
          <w:numId w:val="117"/>
        </w:numPr>
        <w:tabs>
          <w:tab w:val="num" w:pos="720"/>
        </w:tabs>
      </w:pPr>
      <w:r w:rsidRPr="00366A95">
        <w:t xml:space="preserve">date: Ngày (ví dụ: </w:t>
      </w:r>
      <w:r w:rsidR="003876B8">
        <w:t>“</w:t>
      </w:r>
      <w:r w:rsidRPr="00366A95">
        <w:t>hôm nay</w:t>
      </w:r>
      <w:r w:rsidR="003876B8">
        <w:t>”</w:t>
      </w:r>
      <w:r w:rsidRPr="00366A95">
        <w:t xml:space="preserve">, </w:t>
      </w:r>
      <w:r w:rsidR="003876B8">
        <w:t>“</w:t>
      </w:r>
      <w:r w:rsidRPr="00366A95">
        <w:t>ngày mai</w:t>
      </w:r>
      <w:r w:rsidR="003876B8">
        <w:t>”</w:t>
      </w:r>
      <w:r w:rsidRPr="00366A95">
        <w:t xml:space="preserve">, </w:t>
      </w:r>
      <w:r w:rsidR="003876B8">
        <w:t>“</w:t>
      </w:r>
      <w:r w:rsidRPr="00366A95">
        <w:t>thứ bảy tuần sau</w:t>
      </w:r>
      <w:r w:rsidR="003876B8">
        <w:t>”</w:t>
      </w:r>
      <w:r w:rsidRPr="00366A95">
        <w:t>)</w:t>
      </w:r>
    </w:p>
    <w:p w14:paraId="48C583F5" w14:textId="05CBCF54" w:rsidR="00366A95" w:rsidRPr="00366A95" w:rsidRDefault="00366A95" w:rsidP="00366A95">
      <w:pPr>
        <w:numPr>
          <w:ilvl w:val="0"/>
          <w:numId w:val="117"/>
        </w:numPr>
        <w:tabs>
          <w:tab w:val="num" w:pos="720"/>
        </w:tabs>
      </w:pPr>
      <w:r w:rsidRPr="00366A95">
        <w:t xml:space="preserve">time: Giờ (ví dụ: </w:t>
      </w:r>
      <w:r w:rsidR="003876B8">
        <w:t>“</w:t>
      </w:r>
      <w:r w:rsidRPr="00366A95">
        <w:t>7 giờ tối</w:t>
      </w:r>
      <w:r w:rsidR="003876B8">
        <w:t>”</w:t>
      </w:r>
      <w:r w:rsidRPr="00366A95">
        <w:t xml:space="preserve">, </w:t>
      </w:r>
      <w:r w:rsidR="003876B8">
        <w:t>“</w:t>
      </w:r>
      <w:r w:rsidRPr="00366A95">
        <w:t>19:00</w:t>
      </w:r>
      <w:r w:rsidR="003876B8">
        <w:t>”</w:t>
      </w:r>
      <w:r w:rsidRPr="00366A95">
        <w:t xml:space="preserve">, </w:t>
      </w:r>
      <w:r w:rsidR="003876B8">
        <w:t>“</w:t>
      </w:r>
      <w:r w:rsidRPr="00366A95">
        <w:t>3 giờ chiều</w:t>
      </w:r>
      <w:r w:rsidR="003876B8">
        <w:t>”</w:t>
      </w:r>
      <w:r w:rsidRPr="00366A95">
        <w:t>)</w:t>
      </w:r>
    </w:p>
    <w:p w14:paraId="5C6417BB" w14:textId="2CAD034C" w:rsidR="00366A95" w:rsidRPr="00366A95" w:rsidRDefault="00366A95" w:rsidP="00366A95">
      <w:pPr>
        <w:numPr>
          <w:ilvl w:val="0"/>
          <w:numId w:val="117"/>
        </w:numPr>
        <w:tabs>
          <w:tab w:val="num" w:pos="720"/>
        </w:tabs>
      </w:pPr>
      <w:r w:rsidRPr="00366A95">
        <w:t xml:space="preserve">dish_name: Tên món (ví dụ: </w:t>
      </w:r>
      <w:r w:rsidR="003876B8">
        <w:t>“</w:t>
      </w:r>
      <w:r w:rsidRPr="00366A95">
        <w:t>phở bò</w:t>
      </w:r>
      <w:r w:rsidR="003876B8">
        <w:t>”</w:t>
      </w:r>
      <w:r w:rsidRPr="00366A95">
        <w:t xml:space="preserve">, </w:t>
      </w:r>
      <w:r w:rsidR="003876B8">
        <w:t>“</w:t>
      </w:r>
      <w:r w:rsidRPr="00366A95">
        <w:t>bánh mì</w:t>
      </w:r>
      <w:r w:rsidR="003876B8">
        <w:t>”</w:t>
      </w:r>
      <w:r w:rsidRPr="00366A95">
        <w:t xml:space="preserve">, </w:t>
      </w:r>
      <w:r w:rsidR="003876B8">
        <w:t>“</w:t>
      </w:r>
      <w:r w:rsidRPr="00366A95">
        <w:t>cà phê</w:t>
      </w:r>
      <w:r w:rsidR="003876B8">
        <w:t>”</w:t>
      </w:r>
      <w:r w:rsidRPr="00366A95">
        <w:t>)</w:t>
      </w:r>
    </w:p>
    <w:p w14:paraId="06EF56F3" w14:textId="66330450" w:rsidR="00366A95" w:rsidRPr="00366A95" w:rsidRDefault="00366A95" w:rsidP="00366A95">
      <w:pPr>
        <w:numPr>
          <w:ilvl w:val="0"/>
          <w:numId w:val="117"/>
        </w:numPr>
        <w:tabs>
          <w:tab w:val="num" w:pos="720"/>
        </w:tabs>
      </w:pPr>
      <w:r w:rsidRPr="00366A95">
        <w:t xml:space="preserve">quantity: Số lượng (ví dụ: </w:t>
      </w:r>
      <w:r w:rsidR="003876B8">
        <w:t>“</w:t>
      </w:r>
      <w:r w:rsidRPr="00366A95">
        <w:t>2</w:t>
      </w:r>
      <w:r w:rsidR="003876B8">
        <w:t>”</w:t>
      </w:r>
      <w:r w:rsidRPr="00366A95">
        <w:t xml:space="preserve">, </w:t>
      </w:r>
      <w:r w:rsidR="003876B8">
        <w:t>“</w:t>
      </w:r>
      <w:r w:rsidRPr="00366A95">
        <w:t>ba phần</w:t>
      </w:r>
      <w:r w:rsidR="003876B8">
        <w:t>”</w:t>
      </w:r>
      <w:r w:rsidRPr="00366A95">
        <w:t>)</w:t>
      </w:r>
    </w:p>
    <w:p w14:paraId="1533673A" w14:textId="77777777" w:rsidR="00366A95" w:rsidRPr="00366A95" w:rsidRDefault="00366A95" w:rsidP="00366A95">
      <w:r w:rsidRPr="00366A95">
        <w:rPr>
          <w:b/>
          <w:bCs/>
        </w:rPr>
        <w:t>Custom Actions được thực hiện</w:t>
      </w:r>
    </w:p>
    <w:p w14:paraId="700BDDB4" w14:textId="77777777" w:rsidR="00366A95" w:rsidRPr="00366A95" w:rsidRDefault="00366A95" w:rsidP="00366A95">
      <w:pPr>
        <w:numPr>
          <w:ilvl w:val="0"/>
          <w:numId w:val="118"/>
        </w:numPr>
        <w:tabs>
          <w:tab w:val="num" w:pos="720"/>
        </w:tabs>
      </w:pPr>
      <w:r w:rsidRPr="00366A95">
        <w:t>ActionGreet: Chào hỏi người dùng và hỏi họ cần gì</w:t>
      </w:r>
    </w:p>
    <w:p w14:paraId="12454717" w14:textId="77777777" w:rsidR="00366A95" w:rsidRPr="00366A95" w:rsidRDefault="00366A95" w:rsidP="00366A95">
      <w:pPr>
        <w:numPr>
          <w:ilvl w:val="0"/>
          <w:numId w:val="118"/>
        </w:numPr>
        <w:tabs>
          <w:tab w:val="num" w:pos="720"/>
        </w:tabs>
      </w:pPr>
      <w:r w:rsidRPr="00366A95">
        <w:t>ActionShowMenu: Lấy danh sách thực đơn từ backend API và trả về cho người dùng</w:t>
      </w:r>
    </w:p>
    <w:p w14:paraId="06C50B36" w14:textId="77777777" w:rsidR="00366A95" w:rsidRPr="00366A95" w:rsidRDefault="00366A95" w:rsidP="00366A95">
      <w:pPr>
        <w:numPr>
          <w:ilvl w:val="0"/>
          <w:numId w:val="118"/>
        </w:numPr>
        <w:tabs>
          <w:tab w:val="num" w:pos="720"/>
        </w:tabs>
      </w:pPr>
      <w:r w:rsidRPr="00366A95">
        <w:t>ActionSearchDish: Tìm kiếm một món cụ thể dựa trên tên</w:t>
      </w:r>
    </w:p>
    <w:p w14:paraId="504BBF87" w14:textId="77777777" w:rsidR="00366A95" w:rsidRPr="00366A95" w:rsidRDefault="00366A95" w:rsidP="00366A95">
      <w:pPr>
        <w:numPr>
          <w:ilvl w:val="0"/>
          <w:numId w:val="118"/>
        </w:numPr>
        <w:tabs>
          <w:tab w:val="num" w:pos="720"/>
        </w:tabs>
      </w:pPr>
      <w:r w:rsidRPr="00366A95">
        <w:t>ActionShowDishInfo: Hiển thị thông tin chi tiết của một món (giá, mô tả, thời gian chuẩn bị)</w:t>
      </w:r>
    </w:p>
    <w:p w14:paraId="04FF7EA1" w14:textId="77777777" w:rsidR="00366A95" w:rsidRPr="00366A95" w:rsidRDefault="00366A95" w:rsidP="00366A95">
      <w:pPr>
        <w:numPr>
          <w:ilvl w:val="0"/>
          <w:numId w:val="118"/>
        </w:numPr>
        <w:tabs>
          <w:tab w:val="num" w:pos="720"/>
        </w:tabs>
      </w:pPr>
      <w:r w:rsidRPr="00366A95">
        <w:t>ActionCreateReservation: Tạo đặt bàn bằng cách gọi backend API</w:t>
      </w:r>
    </w:p>
    <w:p w14:paraId="58A99F22" w14:textId="77777777" w:rsidR="00366A95" w:rsidRPr="00366A95" w:rsidRDefault="00366A95" w:rsidP="00366A95">
      <w:pPr>
        <w:numPr>
          <w:ilvl w:val="0"/>
          <w:numId w:val="118"/>
        </w:numPr>
        <w:tabs>
          <w:tab w:val="num" w:pos="720"/>
        </w:tabs>
      </w:pPr>
      <w:r w:rsidRPr="00366A95">
        <w:t>ActionAddToOrder: Thêm một món vào đơn hàng hiện tại</w:t>
      </w:r>
    </w:p>
    <w:p w14:paraId="7E4AC17A" w14:textId="77777777" w:rsidR="00366A95" w:rsidRPr="00366A95" w:rsidRDefault="00366A95" w:rsidP="00366A95">
      <w:pPr>
        <w:numPr>
          <w:ilvl w:val="0"/>
          <w:numId w:val="118"/>
        </w:numPr>
        <w:tabs>
          <w:tab w:val="num" w:pos="720"/>
        </w:tabs>
      </w:pPr>
      <w:r w:rsidRPr="00366A95">
        <w:t>ActionConfirmOrder: Xác nhận đơn hàng cuối cùng</w:t>
      </w:r>
    </w:p>
    <w:p w14:paraId="14ED5544" w14:textId="77777777" w:rsidR="00366A95" w:rsidRPr="00366A95" w:rsidRDefault="00366A95" w:rsidP="00366A95">
      <w:pPr>
        <w:numPr>
          <w:ilvl w:val="0"/>
          <w:numId w:val="118"/>
        </w:numPr>
        <w:tabs>
          <w:tab w:val="num" w:pos="720"/>
        </w:tabs>
      </w:pPr>
      <w:r w:rsidRPr="00366A95">
        <w:t>ActionCancelOrder: Hủy đơn hàng</w:t>
      </w:r>
    </w:p>
    <w:p w14:paraId="6FECD390" w14:textId="77777777" w:rsidR="00366A95" w:rsidRPr="00366A95" w:rsidRDefault="00366A95" w:rsidP="00366A95">
      <w:pPr>
        <w:numPr>
          <w:ilvl w:val="0"/>
          <w:numId w:val="118"/>
        </w:numPr>
        <w:tabs>
          <w:tab w:val="num" w:pos="720"/>
        </w:tabs>
      </w:pPr>
      <w:r w:rsidRPr="00366A95">
        <w:t>ActionShowRestaurantInfo: Hiển thị thông tin nhà hàng (giờ mở cửa, địa chỉ, SĐT)</w:t>
      </w:r>
    </w:p>
    <w:p w14:paraId="6B7D2E8D" w14:textId="77777777" w:rsidR="00366A95" w:rsidRPr="00366A95" w:rsidRDefault="00366A95" w:rsidP="00366A95">
      <w:pPr>
        <w:numPr>
          <w:ilvl w:val="0"/>
          <w:numId w:val="118"/>
        </w:numPr>
        <w:tabs>
          <w:tab w:val="num" w:pos="720"/>
        </w:tabs>
      </w:pPr>
      <w:r w:rsidRPr="00366A95">
        <w:t>ActionGoodbye: Tạm biệt người dùng</w:t>
      </w:r>
    </w:p>
    <w:p w14:paraId="3C6FBF26" w14:textId="77777777" w:rsidR="00366A95" w:rsidRPr="00366A95" w:rsidRDefault="00366A95" w:rsidP="00366A95">
      <w:r w:rsidRPr="00366A95">
        <w:rPr>
          <w:b/>
          <w:bCs/>
        </w:rPr>
        <w:t>Luồng hội thoại ví dụ</w:t>
      </w:r>
    </w:p>
    <w:p w14:paraId="2604EC3F" w14:textId="77777777" w:rsidR="00366A95" w:rsidRPr="00366A95" w:rsidRDefault="00366A95" w:rsidP="00366A95">
      <w:r w:rsidRPr="00366A95">
        <w:t>Luồng 1 - Đặt bàn:</w:t>
      </w:r>
    </w:p>
    <w:p w14:paraId="25E805C1" w14:textId="195D2A2D" w:rsidR="00366A95" w:rsidRPr="00366A95" w:rsidRDefault="00366A95" w:rsidP="00366A95">
      <w:pPr>
        <w:numPr>
          <w:ilvl w:val="0"/>
          <w:numId w:val="119"/>
        </w:numPr>
        <w:tabs>
          <w:tab w:val="num" w:pos="720"/>
        </w:tabs>
      </w:pPr>
      <w:r w:rsidRPr="00366A95">
        <w:lastRenderedPageBreak/>
        <w:t xml:space="preserve">User: </w:t>
      </w:r>
      <w:r w:rsidR="003876B8">
        <w:t>“</w:t>
      </w:r>
      <w:r w:rsidRPr="00366A95">
        <w:t>Xin chào, tôi muốn đặt bàn</w:t>
      </w:r>
      <w:r w:rsidR="003876B8">
        <w:t>”</w:t>
      </w:r>
    </w:p>
    <w:p w14:paraId="513180EC" w14:textId="61BA88FD" w:rsidR="00366A95" w:rsidRPr="00366A95" w:rsidRDefault="00366A95" w:rsidP="00366A95">
      <w:pPr>
        <w:numPr>
          <w:ilvl w:val="0"/>
          <w:numId w:val="119"/>
        </w:numPr>
        <w:tabs>
          <w:tab w:val="num" w:pos="720"/>
        </w:tabs>
      </w:pPr>
      <w:r w:rsidRPr="00366A95">
        <w:t xml:space="preserve">Bot: </w:t>
      </w:r>
      <w:r w:rsidR="003876B8">
        <w:t>“</w:t>
      </w:r>
      <w:r w:rsidRPr="00366A95">
        <w:t>Xin chào! Bạn muốn đặt bàn cho mấy người?</w:t>
      </w:r>
      <w:r w:rsidR="003876B8" w:rsidRPr="003876B8">
        <w:t xml:space="preserve"> </w:t>
      </w:r>
      <w:r w:rsidR="003876B8">
        <w:t>”</w:t>
      </w:r>
    </w:p>
    <w:p w14:paraId="732BC655" w14:textId="6222A172" w:rsidR="00366A95" w:rsidRPr="00366A95" w:rsidRDefault="00366A95" w:rsidP="00366A95">
      <w:pPr>
        <w:numPr>
          <w:ilvl w:val="0"/>
          <w:numId w:val="119"/>
        </w:numPr>
        <w:tabs>
          <w:tab w:val="num" w:pos="720"/>
        </w:tabs>
      </w:pPr>
      <w:r w:rsidRPr="00366A95">
        <w:t xml:space="preserve">User: </w:t>
      </w:r>
      <w:r w:rsidR="003876B8">
        <w:t>“</w:t>
      </w:r>
      <w:r w:rsidRPr="00366A95">
        <w:t>4 người</w:t>
      </w:r>
      <w:r w:rsidR="003876B8">
        <w:t>”</w:t>
      </w:r>
    </w:p>
    <w:p w14:paraId="71649A98" w14:textId="7E411AC5" w:rsidR="00366A95" w:rsidRPr="00366A95" w:rsidRDefault="00366A95" w:rsidP="00366A95">
      <w:pPr>
        <w:numPr>
          <w:ilvl w:val="0"/>
          <w:numId w:val="119"/>
        </w:numPr>
        <w:tabs>
          <w:tab w:val="num" w:pos="720"/>
        </w:tabs>
      </w:pPr>
      <w:r w:rsidRPr="00366A95">
        <w:t xml:space="preserve">Bot: </w:t>
      </w:r>
      <w:r w:rsidR="003876B8">
        <w:t>“</w:t>
      </w:r>
      <w:r w:rsidRPr="00366A95">
        <w:t>Bạn muốn đặt vào ngày nào? (Hôm nay, ngày mai, v.v.)</w:t>
      </w:r>
      <w:r w:rsidR="003876B8" w:rsidRPr="003876B8">
        <w:t xml:space="preserve"> </w:t>
      </w:r>
      <w:r w:rsidR="003876B8">
        <w:t>”</w:t>
      </w:r>
    </w:p>
    <w:p w14:paraId="3B8BB2D4" w14:textId="2518D8CB" w:rsidR="00366A95" w:rsidRPr="00366A95" w:rsidRDefault="00366A95" w:rsidP="00366A95">
      <w:pPr>
        <w:numPr>
          <w:ilvl w:val="0"/>
          <w:numId w:val="119"/>
        </w:numPr>
        <w:tabs>
          <w:tab w:val="num" w:pos="720"/>
        </w:tabs>
      </w:pPr>
      <w:r w:rsidRPr="00366A95">
        <w:t xml:space="preserve">User: </w:t>
      </w:r>
      <w:r w:rsidR="003876B8">
        <w:t>“</w:t>
      </w:r>
      <w:r w:rsidRPr="00366A95">
        <w:t>Tối nay</w:t>
      </w:r>
      <w:r w:rsidR="003876B8">
        <w:t>”</w:t>
      </w:r>
    </w:p>
    <w:p w14:paraId="7958415C" w14:textId="03EDEDDF" w:rsidR="00366A95" w:rsidRPr="00366A95" w:rsidRDefault="00366A95" w:rsidP="00366A95">
      <w:pPr>
        <w:numPr>
          <w:ilvl w:val="0"/>
          <w:numId w:val="119"/>
        </w:numPr>
        <w:tabs>
          <w:tab w:val="num" w:pos="720"/>
        </w:tabs>
      </w:pPr>
      <w:r w:rsidRPr="00366A95">
        <w:t xml:space="preserve">Bot: </w:t>
      </w:r>
      <w:r w:rsidR="003876B8">
        <w:t>“</w:t>
      </w:r>
      <w:r w:rsidRPr="00366A95">
        <w:t>Bạn muốn lúc mấy giờ?</w:t>
      </w:r>
      <w:r w:rsidR="003876B8" w:rsidRPr="003876B8">
        <w:t xml:space="preserve"> </w:t>
      </w:r>
      <w:r w:rsidR="003876B8">
        <w:t>”</w:t>
      </w:r>
    </w:p>
    <w:p w14:paraId="49D0582A" w14:textId="301AB5BE" w:rsidR="00366A95" w:rsidRPr="00366A95" w:rsidRDefault="00366A95" w:rsidP="00366A95">
      <w:pPr>
        <w:numPr>
          <w:ilvl w:val="0"/>
          <w:numId w:val="119"/>
        </w:numPr>
        <w:tabs>
          <w:tab w:val="num" w:pos="720"/>
        </w:tabs>
      </w:pPr>
      <w:r w:rsidRPr="00366A95">
        <w:t xml:space="preserve">User: </w:t>
      </w:r>
      <w:r w:rsidR="003876B8">
        <w:t>“</w:t>
      </w:r>
      <w:r w:rsidRPr="00366A95">
        <w:t>7 giờ tối</w:t>
      </w:r>
      <w:r w:rsidR="003876B8">
        <w:t>”</w:t>
      </w:r>
    </w:p>
    <w:p w14:paraId="58D312E8" w14:textId="614548CD" w:rsidR="00366A95" w:rsidRPr="00366A95" w:rsidRDefault="00366A95" w:rsidP="00366A95">
      <w:pPr>
        <w:numPr>
          <w:ilvl w:val="0"/>
          <w:numId w:val="119"/>
        </w:numPr>
        <w:tabs>
          <w:tab w:val="num" w:pos="720"/>
        </w:tabs>
      </w:pPr>
      <w:r w:rsidRPr="00366A95">
        <w:t xml:space="preserve">Bot: </w:t>
      </w:r>
      <w:r w:rsidR="003876B8">
        <w:t>“</w:t>
      </w:r>
      <w:r w:rsidRPr="00366A95">
        <w:t>OK, tôi sẽ đặt bàn cho 4 người vào tối nay lúc 7 giờ. Bạn có yêu cầu gì đặc biệt không?</w:t>
      </w:r>
      <w:r w:rsidR="003876B8" w:rsidRPr="003876B8">
        <w:t xml:space="preserve"> </w:t>
      </w:r>
      <w:r w:rsidR="003876B8">
        <w:t>”</w:t>
      </w:r>
    </w:p>
    <w:p w14:paraId="34892B58" w14:textId="22240066" w:rsidR="00366A95" w:rsidRPr="00366A95" w:rsidRDefault="00366A95" w:rsidP="00366A95">
      <w:pPr>
        <w:numPr>
          <w:ilvl w:val="0"/>
          <w:numId w:val="119"/>
        </w:numPr>
        <w:tabs>
          <w:tab w:val="num" w:pos="720"/>
        </w:tabs>
      </w:pPr>
      <w:r w:rsidRPr="00366A95">
        <w:t xml:space="preserve">User: </w:t>
      </w:r>
      <w:r w:rsidR="003876B8">
        <w:t>“</w:t>
      </w:r>
      <w:r w:rsidRPr="00366A95">
        <w:t>Không, cảm ơn</w:t>
      </w:r>
      <w:r w:rsidR="003876B8">
        <w:t>”</w:t>
      </w:r>
    </w:p>
    <w:p w14:paraId="0D509960" w14:textId="02BD681E" w:rsidR="00366A95" w:rsidRPr="00366A95" w:rsidRDefault="00366A95" w:rsidP="00366A95">
      <w:pPr>
        <w:numPr>
          <w:ilvl w:val="0"/>
          <w:numId w:val="119"/>
        </w:numPr>
        <w:tabs>
          <w:tab w:val="num" w:pos="720"/>
        </w:tabs>
      </w:pPr>
      <w:r w:rsidRPr="00366A95">
        <w:t xml:space="preserve">Bot: </w:t>
      </w:r>
      <w:r w:rsidR="003876B8">
        <w:t>“</w:t>
      </w:r>
      <w:r w:rsidRPr="00366A95">
        <w:t>Đặt bàn thành công! Mã đặt bàn của bạn là #ABC123. Hẹn gặp bạn tối nay.</w:t>
      </w:r>
      <w:r w:rsidR="003876B8" w:rsidRPr="003876B8">
        <w:t xml:space="preserve"> </w:t>
      </w:r>
      <w:r w:rsidR="003876B8">
        <w:t>”</w:t>
      </w:r>
    </w:p>
    <w:p w14:paraId="6818B983" w14:textId="77777777" w:rsidR="00366A95" w:rsidRPr="00366A95" w:rsidRDefault="00366A95" w:rsidP="00366A95">
      <w:r w:rsidRPr="00366A95">
        <w:t>Luồng 2 - Gọi món:</w:t>
      </w:r>
    </w:p>
    <w:p w14:paraId="1791B4ED" w14:textId="14309070" w:rsidR="00366A95" w:rsidRPr="00366A95" w:rsidRDefault="00366A95" w:rsidP="00366A95">
      <w:pPr>
        <w:numPr>
          <w:ilvl w:val="0"/>
          <w:numId w:val="120"/>
        </w:numPr>
        <w:tabs>
          <w:tab w:val="num" w:pos="720"/>
        </w:tabs>
      </w:pPr>
      <w:r w:rsidRPr="00366A95">
        <w:t xml:space="preserve">User: </w:t>
      </w:r>
      <w:r w:rsidR="003876B8">
        <w:t>“</w:t>
      </w:r>
      <w:r w:rsidRPr="00366A95">
        <w:t>Tôi muốn gọi phở bò</w:t>
      </w:r>
      <w:r w:rsidR="003876B8">
        <w:t>”</w:t>
      </w:r>
    </w:p>
    <w:p w14:paraId="4BD6B5DF" w14:textId="7AE42A71" w:rsidR="00366A95" w:rsidRPr="00366A95" w:rsidRDefault="00366A95" w:rsidP="00366A95">
      <w:pPr>
        <w:numPr>
          <w:ilvl w:val="0"/>
          <w:numId w:val="120"/>
        </w:numPr>
        <w:tabs>
          <w:tab w:val="num" w:pos="720"/>
        </w:tabs>
      </w:pPr>
      <w:r w:rsidRPr="00366A95">
        <w:t xml:space="preserve">Bot: </w:t>
      </w:r>
      <w:r w:rsidR="003876B8">
        <w:t>“</w:t>
      </w:r>
      <w:r w:rsidRPr="00366A95">
        <w:t>Bạn muốn gọi mấy phần phở bò?</w:t>
      </w:r>
      <w:r w:rsidR="003876B8" w:rsidRPr="003876B8">
        <w:t xml:space="preserve"> </w:t>
      </w:r>
      <w:r w:rsidR="003876B8">
        <w:t>”</w:t>
      </w:r>
    </w:p>
    <w:p w14:paraId="070C1AAF" w14:textId="06247F4E" w:rsidR="00366A95" w:rsidRPr="00366A95" w:rsidRDefault="00366A95" w:rsidP="00366A95">
      <w:pPr>
        <w:numPr>
          <w:ilvl w:val="0"/>
          <w:numId w:val="120"/>
        </w:numPr>
        <w:tabs>
          <w:tab w:val="num" w:pos="720"/>
        </w:tabs>
      </w:pPr>
      <w:r w:rsidRPr="00366A95">
        <w:t xml:space="preserve">User: </w:t>
      </w:r>
      <w:r w:rsidR="003876B8">
        <w:t>“</w:t>
      </w:r>
      <w:r w:rsidRPr="00366A95">
        <w:t>2 phần</w:t>
      </w:r>
      <w:r w:rsidR="003876B8">
        <w:t>”</w:t>
      </w:r>
    </w:p>
    <w:p w14:paraId="766869E9" w14:textId="2C581F35" w:rsidR="00366A95" w:rsidRPr="00366A95" w:rsidRDefault="00366A95" w:rsidP="00366A95">
      <w:pPr>
        <w:numPr>
          <w:ilvl w:val="0"/>
          <w:numId w:val="120"/>
        </w:numPr>
        <w:tabs>
          <w:tab w:val="num" w:pos="720"/>
        </w:tabs>
      </w:pPr>
      <w:r w:rsidRPr="00366A95">
        <w:t xml:space="preserve">Bot: </w:t>
      </w:r>
      <w:r w:rsidR="003876B8">
        <w:t>“</w:t>
      </w:r>
      <w:r w:rsidRPr="00366A95">
        <w:t>Bạn còn muốn gọi gì không? (Nhập 'không' nếu không muốn gọi thêm)</w:t>
      </w:r>
      <w:r w:rsidR="003876B8" w:rsidRPr="003876B8">
        <w:t xml:space="preserve"> </w:t>
      </w:r>
      <w:r w:rsidR="003876B8">
        <w:t>”</w:t>
      </w:r>
    </w:p>
    <w:p w14:paraId="1EB414A5" w14:textId="1533619C" w:rsidR="00366A95" w:rsidRPr="00366A95" w:rsidRDefault="00366A95" w:rsidP="00366A95">
      <w:pPr>
        <w:numPr>
          <w:ilvl w:val="0"/>
          <w:numId w:val="120"/>
        </w:numPr>
        <w:tabs>
          <w:tab w:val="num" w:pos="720"/>
        </w:tabs>
      </w:pPr>
      <w:r w:rsidRPr="00366A95">
        <w:t xml:space="preserve">User: </w:t>
      </w:r>
      <w:r w:rsidR="003876B8">
        <w:t>“</w:t>
      </w:r>
      <w:r w:rsidRPr="00366A95">
        <w:t>Thêm 1 cà phê sữa đá</w:t>
      </w:r>
      <w:r w:rsidR="003876B8">
        <w:t>”</w:t>
      </w:r>
    </w:p>
    <w:p w14:paraId="7D88C14C" w14:textId="48642A95" w:rsidR="00366A95" w:rsidRPr="00366A95" w:rsidRDefault="00366A95" w:rsidP="00366A95">
      <w:pPr>
        <w:numPr>
          <w:ilvl w:val="0"/>
          <w:numId w:val="120"/>
        </w:numPr>
        <w:tabs>
          <w:tab w:val="num" w:pos="720"/>
        </w:tabs>
      </w:pPr>
      <w:r w:rsidRPr="00366A95">
        <w:t xml:space="preserve">Bot: </w:t>
      </w:r>
      <w:r w:rsidR="003876B8">
        <w:t>“</w:t>
      </w:r>
      <w:r w:rsidRPr="00366A95">
        <w:t>OK, tôi ghi lại: 2 phở bò, 1 cà phê sữa đá. Tổng cộng là 140,000đ. Bạn xác nhận đúng không?</w:t>
      </w:r>
      <w:r w:rsidR="003876B8" w:rsidRPr="003876B8">
        <w:t xml:space="preserve"> </w:t>
      </w:r>
      <w:r w:rsidR="003876B8">
        <w:t>”</w:t>
      </w:r>
    </w:p>
    <w:p w14:paraId="026C8C21" w14:textId="52452C9F" w:rsidR="00366A95" w:rsidRPr="00366A95" w:rsidRDefault="00366A95" w:rsidP="00366A95">
      <w:pPr>
        <w:numPr>
          <w:ilvl w:val="0"/>
          <w:numId w:val="120"/>
        </w:numPr>
        <w:tabs>
          <w:tab w:val="num" w:pos="720"/>
        </w:tabs>
      </w:pPr>
      <w:r w:rsidRPr="00366A95">
        <w:t xml:space="preserve">User: </w:t>
      </w:r>
      <w:r w:rsidR="003876B8">
        <w:t>“</w:t>
      </w:r>
      <w:r w:rsidRPr="00366A95">
        <w:t>Đúng</w:t>
      </w:r>
      <w:r w:rsidR="003876B8">
        <w:t>”</w:t>
      </w:r>
    </w:p>
    <w:p w14:paraId="194889DC" w14:textId="6A8DE0F9" w:rsidR="00366A95" w:rsidRPr="00366A95" w:rsidRDefault="00366A95" w:rsidP="00366A95">
      <w:pPr>
        <w:numPr>
          <w:ilvl w:val="0"/>
          <w:numId w:val="120"/>
        </w:numPr>
        <w:tabs>
          <w:tab w:val="num" w:pos="720"/>
        </w:tabs>
      </w:pPr>
      <w:r w:rsidRPr="00366A95">
        <w:t xml:space="preserve">Bot: </w:t>
      </w:r>
      <w:r w:rsidR="003876B8">
        <w:t>“</w:t>
      </w:r>
      <w:r w:rsidRPr="00366A95">
        <w:t>Đơn hàng của bạn đã được gửi đến bếp. Ước tính thời gian chuẩn bị là 15 phút.</w:t>
      </w:r>
      <w:r w:rsidR="003876B8">
        <w:t>”</w:t>
      </w:r>
    </w:p>
    <w:p w14:paraId="0EDD756C" w14:textId="77777777" w:rsidR="00366A95" w:rsidRPr="00366A95" w:rsidRDefault="00366A95" w:rsidP="00366A95">
      <w:pPr>
        <w:numPr>
          <w:ilvl w:val="0"/>
          <w:numId w:val="94"/>
        </w:numPr>
        <w:rPr>
          <w:b/>
          <w:bCs/>
        </w:rPr>
      </w:pPr>
      <w:r w:rsidRPr="00366A95">
        <w:rPr>
          <w:b/>
          <w:bCs/>
        </w:rPr>
        <w:t>5.3 Những mặt hạn chế</w:t>
      </w:r>
    </w:p>
    <w:p w14:paraId="60EE7910" w14:textId="77777777" w:rsidR="00366A95" w:rsidRPr="00366A95" w:rsidRDefault="00366A95" w:rsidP="00366A95">
      <w:r w:rsidRPr="00366A95">
        <w:t>Mặc dù RestoBot đã đạt được nhiều kết quả quan trọng, nhưng vẫn còn một số hạn chế cần được cải thiện trong các phiên bản tương lai:</w:t>
      </w:r>
    </w:p>
    <w:p w14:paraId="37A749EF" w14:textId="77777777" w:rsidR="00366A95" w:rsidRPr="00366A95" w:rsidRDefault="00366A95" w:rsidP="00366A95">
      <w:r w:rsidRPr="00366A95">
        <w:lastRenderedPageBreak/>
        <w:t>Thứ nhất, chatbot hiện tại chỉ hỗ trợ tiếng Việt và tiếng Anh cơ bản. Để mở rộng sang các ngôn ngữ khác hoặc hỗ trợ các phương ngữ khác nhau của tiếng Việt, cần nhiều dữ liệu huấn luyện hơn và tinh chỉnh mô hình NLU.</w:t>
      </w:r>
    </w:p>
    <w:p w14:paraId="27CC179D" w14:textId="77777777" w:rsidR="00366A95" w:rsidRPr="00366A95" w:rsidRDefault="00366A95" w:rsidP="00366A95">
      <w:r w:rsidRPr="00366A95">
        <w:t>Thứ hai, hệ thống thanh toán chưa được tích hợp hoàn toàn. Hiện tại, hệ thống chỉ hỗ trợ thanh toán bằng tiền mặt. Để hỗ trợ thanh toán trực tuyến (thẻ tín dụng, ví điện tử, chuyển khoản), cần tích hợp với các gateway thanh toán bên thứ ba như Stripe hoặc VnPay.</w:t>
      </w:r>
    </w:p>
    <w:p w14:paraId="5BB2A7F1" w14:textId="77777777" w:rsidR="00366A95" w:rsidRPr="00366A95" w:rsidRDefault="00366A95" w:rsidP="00366A95">
      <w:r w:rsidRPr="00366A95">
        <w:t>Thứ ba, hệ thống hiện chưa có tính năng báo cáo chi tiết về hoạt động của nhân viên. Để quản lý hiệu quả nhân viên, cần thêm các chức năng như theo dõi giờ làm việc, đánh giá hiệu suất, theo dõi tip, v.v.</w:t>
      </w:r>
    </w:p>
    <w:p w14:paraId="6FE1B472" w14:textId="77777777" w:rsidR="00366A95" w:rsidRPr="00366A95" w:rsidRDefault="00366A95" w:rsidP="00366A95">
      <w:r w:rsidRPr="00366A95">
        <w:t>Thứ tư, giao diện frontend hiện tại chỉ là phiên bản mockup. Để triển khai production-ready, cần thiết kế giao diện tốt hơn, responsive với các thiết bị di động, và tối ưu hiệu suất.</w:t>
      </w:r>
    </w:p>
    <w:p w14:paraId="40D468D5" w14:textId="77777777" w:rsidR="00366A95" w:rsidRPr="00366A95" w:rsidRDefault="00366A95" w:rsidP="00366A95">
      <w:r w:rsidRPr="00366A95">
        <w:t>Thứ năm, hệ thống hiện chưa có tính năng marketing như quản lý khuyến mãi, mã giảm giá, chương trình loyalty. Việc thêm các tính năng này sẽ giúp nhà hàng tăng doanh thu.</w:t>
      </w:r>
    </w:p>
    <w:p w14:paraId="2FC6911E" w14:textId="77777777" w:rsidR="00366A95" w:rsidRPr="00366A95" w:rsidRDefault="00366A95" w:rsidP="00366A95">
      <w:r w:rsidRPr="00366A95">
        <w:t>Thứ sáu, hệ thống chưa hỗ trợ tích hợp với các nền tảng delivery như Grab Food, Now. Việc tích hợp này sẽ mở rộng thị trường cho nhà hàng.</w:t>
      </w:r>
    </w:p>
    <w:p w14:paraId="6FB9E84A" w14:textId="77777777" w:rsidR="00366A95" w:rsidRPr="00366A95" w:rsidRDefault="00366A95" w:rsidP="00366A95">
      <w:r w:rsidRPr="00366A95">
        <w:t>Thứ bảy, hiệu suất của chatbot vẫn có thể được cải thiện. Hiện tại, mô hình Rasa mất khoảng 200-500ms để xử lý một tin nhắn, điều này có thể chậm đối với các cuộc hội thoại real-time.</w:t>
      </w:r>
    </w:p>
    <w:p w14:paraId="4A114828" w14:textId="77777777" w:rsidR="00366A95" w:rsidRPr="00366A95" w:rsidRDefault="00366A95" w:rsidP="00366A95">
      <w:pPr>
        <w:numPr>
          <w:ilvl w:val="0"/>
          <w:numId w:val="94"/>
        </w:numPr>
        <w:rPr>
          <w:b/>
          <w:bCs/>
        </w:rPr>
      </w:pPr>
      <w:r w:rsidRPr="00366A95">
        <w:rPr>
          <w:b/>
          <w:bCs/>
        </w:rPr>
        <w:t>5.4 Hướng phát triển trong tương lai</w:t>
      </w:r>
    </w:p>
    <w:p w14:paraId="140A0851" w14:textId="77777777" w:rsidR="00366A95" w:rsidRPr="00366A95" w:rsidRDefault="00366A95" w:rsidP="00366A95">
      <w:r w:rsidRPr="00366A95">
        <w:t>RestoBot có rất nhiều tiềm năng để phát triển và mở rộng. Dưới đây là một số hướng phát triển tiềm năng:</w:t>
      </w:r>
    </w:p>
    <w:p w14:paraId="5FEDC079" w14:textId="77777777" w:rsidR="00366A95" w:rsidRPr="00366A95" w:rsidRDefault="00366A95" w:rsidP="00366A95">
      <w:r w:rsidRPr="00366A95">
        <w:rPr>
          <w:b/>
          <w:bCs/>
        </w:rPr>
        <w:t>Tích hợp thanh toán online</w:t>
      </w:r>
    </w:p>
    <w:p w14:paraId="3EFDD2E0" w14:textId="77777777" w:rsidR="00366A95" w:rsidRPr="00366A95" w:rsidRDefault="00366A95" w:rsidP="00366A95">
      <w:r w:rsidRPr="00366A95">
        <w:lastRenderedPageBreak/>
        <w:t>Tích hợp với các gateway thanh toán phổ biến như Stripe, PayPal, hoặc các dịch vụ thanh toán địa phương như VnPay, Momo, để cho phép khách hàng thanh toán trực tuyến. Điều này sẽ giảm thời gian chờ thanh toán và tăng trải nghiệm khách hàng.</w:t>
      </w:r>
    </w:p>
    <w:p w14:paraId="2A8FAAF3" w14:textId="77777777" w:rsidR="00366A95" w:rsidRPr="00366A95" w:rsidRDefault="00366A95" w:rsidP="00366A95">
      <w:r w:rsidRPr="00366A95">
        <w:rPr>
          <w:b/>
          <w:bCs/>
        </w:rPr>
        <w:t>Hỗ trợ đa ngôn ngữ</w:t>
      </w:r>
    </w:p>
    <w:p w14:paraId="649E025E" w14:textId="77777777" w:rsidR="00366A95" w:rsidRPr="00366A95" w:rsidRDefault="00366A95" w:rsidP="00366A95">
      <w:r w:rsidRPr="00366A95">
        <w:t>Mở rộng chatbot để hỗ trợ nhiều ngôn ngữ khác nhau như tiếng Anh, tiếng Trung, tiếng Nhật. Điều này sẽ giúp nhà hàng phục vụ khách hàng quốc tế.</w:t>
      </w:r>
    </w:p>
    <w:p w14:paraId="1CCDC50A" w14:textId="77777777" w:rsidR="00366A95" w:rsidRPr="00366A95" w:rsidRDefault="00366A95" w:rsidP="00366A95">
      <w:r w:rsidRPr="00366A95">
        <w:rPr>
          <w:b/>
          <w:bCs/>
        </w:rPr>
        <w:t>Tính năng marketing và loyalty</w:t>
      </w:r>
    </w:p>
    <w:p w14:paraId="1D0CD1E6" w14:textId="77777777" w:rsidR="00366A95" w:rsidRPr="00366A95" w:rsidRDefault="00366A95" w:rsidP="00366A95">
      <w:r w:rsidRPr="00366A95">
        <w:t>Thêm các tính năng như quản lý khuyến mãi, mã giảm giá, chương trình loyalty (tích điểm, hạng thành viên) để tăng khách hàng quay lại.</w:t>
      </w:r>
    </w:p>
    <w:p w14:paraId="0FDD200D" w14:textId="77777777" w:rsidR="00366A95" w:rsidRPr="00366A95" w:rsidRDefault="00366A95" w:rsidP="00366A95">
      <w:r w:rsidRPr="00366A95">
        <w:rPr>
          <w:b/>
          <w:bCs/>
        </w:rPr>
        <w:t>Tích hợp với delivery platforms</w:t>
      </w:r>
    </w:p>
    <w:p w14:paraId="31234EBE" w14:textId="77777777" w:rsidR="00366A95" w:rsidRPr="00366A95" w:rsidRDefault="00366A95" w:rsidP="00366A95">
      <w:r w:rsidRPr="00366A95">
        <w:t>Tích hợp với các nền tảng delivery phổ biến như Grab Food, Now, Beamin để nhà hàng có thể tiếp cận khách hàng rộng hơn.</w:t>
      </w:r>
    </w:p>
    <w:p w14:paraId="32909575" w14:textId="77777777" w:rsidR="00366A95" w:rsidRPr="00366A95" w:rsidRDefault="00366A95" w:rsidP="00366A95">
      <w:r w:rsidRPr="00366A95">
        <w:rPr>
          <w:b/>
          <w:bCs/>
        </w:rPr>
        <w:t>Mobile application</w:t>
      </w:r>
    </w:p>
    <w:p w14:paraId="6FC27973" w14:textId="77777777" w:rsidR="00366A95" w:rsidRPr="00366A95" w:rsidRDefault="00366A95" w:rsidP="00366A95">
      <w:r w:rsidRPr="00366A95">
        <w:t>Phát triển ứng dụng di động (iOS và Android) để khách hàng có thể đặt bàn, gọi món, theo dõi đơn hàng một cách thuận tiện hơn.</w:t>
      </w:r>
    </w:p>
    <w:p w14:paraId="12BA29B7" w14:textId="77777777" w:rsidR="00366A95" w:rsidRPr="00366A95" w:rsidRDefault="00366A95" w:rsidP="00366A95">
      <w:r w:rsidRPr="00366A95">
        <w:rPr>
          <w:b/>
          <w:bCs/>
        </w:rPr>
        <w:t>Analytics và Business Intelligence</w:t>
      </w:r>
    </w:p>
    <w:p w14:paraId="0ADF0B8E" w14:textId="77777777" w:rsidR="00366A95" w:rsidRPr="00366A95" w:rsidRDefault="00366A95" w:rsidP="00366A95">
      <w:r w:rsidRPr="00366A95">
        <w:t>Thêm các tính năng phân tích nâng cao, dashboard interactif, reports chi tiết về doanh thu, khách hàng, xu hướng tiêu dùng, để giúp nhà hàng đưa ra quyết định kinh doanh tốt hơn.</w:t>
      </w:r>
    </w:p>
    <w:p w14:paraId="29CAF14C" w14:textId="77777777" w:rsidR="00366A95" w:rsidRPr="00366A95" w:rsidRDefault="00366A95" w:rsidP="00366A95">
      <w:r w:rsidRPr="00366A95">
        <w:rPr>
          <w:b/>
          <w:bCs/>
        </w:rPr>
        <w:t>AI-powered recommendations</w:t>
      </w:r>
    </w:p>
    <w:p w14:paraId="6997B89D" w14:textId="77777777" w:rsidR="00366A95" w:rsidRPr="00366A95" w:rsidRDefault="00366A95" w:rsidP="00366A95">
      <w:r w:rsidRPr="00366A95">
        <w:t>Sử dụng machine learning để gợi ý các món ăn phù hợp dựa trên lịch sử mua hàng, sở thích, thời gian trong ngày, v.v.</w:t>
      </w:r>
    </w:p>
    <w:p w14:paraId="7C924E3A" w14:textId="77777777" w:rsidR="00366A95" w:rsidRPr="00366A95" w:rsidRDefault="00366A95" w:rsidP="00366A95">
      <w:r w:rsidRPr="00366A95">
        <w:rPr>
          <w:b/>
          <w:bCs/>
        </w:rPr>
        <w:t>Voice ordering</w:t>
      </w:r>
    </w:p>
    <w:p w14:paraId="13CFF631" w14:textId="77777777" w:rsidR="00366A95" w:rsidRPr="00366A95" w:rsidRDefault="00366A95" w:rsidP="00366A95">
      <w:r w:rsidRPr="00366A95">
        <w:t>Cho phép khách hàng gọi món bằng giọng nói (voice input) thay vì chỉ text, làm cho hệ thống trở nên tự nhiên hơn.</w:t>
      </w:r>
    </w:p>
    <w:p w14:paraId="2C2477AA" w14:textId="77777777" w:rsidR="00366A95" w:rsidRPr="00366A95" w:rsidRDefault="00366A95" w:rsidP="00366A95">
      <w:r w:rsidRPr="00366A95">
        <w:rPr>
          <w:b/>
          <w:bCs/>
        </w:rPr>
        <w:t>Integration với POS system</w:t>
      </w:r>
    </w:p>
    <w:p w14:paraId="0E0F81A3" w14:textId="77777777" w:rsidR="00366A95" w:rsidRPr="00366A95" w:rsidRDefault="00366A95" w:rsidP="00366A95">
      <w:r w:rsidRPr="00366A95">
        <w:lastRenderedPageBreak/>
        <w:t>Tích hợp với các hệ thống POS phổ biến (như Moca, Haravan) để đồng bộ dữ liệu và simplify quản lý.</w:t>
      </w:r>
    </w:p>
    <w:p w14:paraId="03ED0BA2" w14:textId="77777777" w:rsidR="00366A95" w:rsidRPr="00366A95" w:rsidRDefault="00366A95" w:rsidP="00366A95">
      <w:r w:rsidRPr="00366A95">
        <w:rPr>
          <w:b/>
          <w:bCs/>
        </w:rPr>
        <w:t>Kitchen display system</w:t>
      </w:r>
    </w:p>
    <w:p w14:paraId="37E3E8EB" w14:textId="77777777" w:rsidR="00366A95" w:rsidRPr="00366A95" w:rsidRDefault="00366A95" w:rsidP="00366A95">
      <w:r w:rsidRPr="00366A95">
        <w:t>Phát triển một display system cho bếp (KDS) để hiển thị các đơn hàng mới, cập nhật trạng thái, quản lý thời gian chuẩn bị, tối ưu hóa quy trình nấu ăn.</w:t>
      </w:r>
    </w:p>
    <w:p w14:paraId="3D6B5983" w14:textId="77777777" w:rsidR="00366A95" w:rsidRPr="00366A95" w:rsidRDefault="00366A95" w:rsidP="00366A95">
      <w:r w:rsidRPr="00366A95">
        <w:rPr>
          <w:b/>
          <w:bCs/>
        </w:rPr>
        <w:t>Staff management</w:t>
      </w:r>
    </w:p>
    <w:p w14:paraId="6E10B05D" w14:textId="44EB335E" w:rsidR="00DA314C" w:rsidRDefault="00366A95" w:rsidP="00366A95">
      <w:r w:rsidRPr="00366A95">
        <w:t>Thêm các tính năng quản lý nhân viên như theo dõi giờ làm việc, lịch làm việc, đánh giá hiệu suất, quản lý tip, tính lương.</w:t>
      </w:r>
    </w:p>
    <w:p w14:paraId="17BBB2DB" w14:textId="29B569A8" w:rsidR="0097072F" w:rsidRPr="007E6AB9" w:rsidRDefault="0097072F" w:rsidP="00B8031D">
      <w:pPr>
        <w:pStyle w:val="Heading1"/>
        <w:numPr>
          <w:ilvl w:val="0"/>
          <w:numId w:val="0"/>
        </w:numPr>
        <w:jc w:val="center"/>
        <w:rPr>
          <w:b w:val="0"/>
        </w:rPr>
      </w:pPr>
      <w:bookmarkStart w:id="82" w:name="_Toc95506266"/>
      <w:bookmarkStart w:id="83" w:name="_Toc213461022"/>
      <w:r>
        <w:lastRenderedPageBreak/>
        <w:t>TÀI LIỆU THAM KHẢO</w:t>
      </w:r>
      <w:bookmarkEnd w:id="82"/>
      <w:bookmarkEnd w:id="83"/>
    </w:p>
    <w:p w14:paraId="22D0C6FF" w14:textId="77777777" w:rsidR="0097072F" w:rsidRPr="003033BD" w:rsidRDefault="0097072F" w:rsidP="0097072F">
      <w:pPr>
        <w:ind w:left="900" w:hanging="273"/>
        <w:rPr>
          <w:b/>
          <w:szCs w:val="26"/>
        </w:rPr>
      </w:pPr>
      <w:r w:rsidRPr="00B10E7E">
        <w:rPr>
          <w:b/>
          <w:szCs w:val="26"/>
        </w:rPr>
        <w:t>Tiếng Anh</w:t>
      </w:r>
    </w:p>
    <w:p w14:paraId="0350A8CB" w14:textId="77777777" w:rsidR="0034237A" w:rsidRPr="0034237A" w:rsidRDefault="0034237A" w:rsidP="00AC22F7">
      <w:pPr>
        <w:numPr>
          <w:ilvl w:val="0"/>
          <w:numId w:val="41"/>
        </w:numPr>
        <w:tabs>
          <w:tab w:val="num" w:pos="720"/>
        </w:tabs>
        <w:ind w:left="993"/>
        <w:jc w:val="left"/>
        <w:rPr>
          <w:bCs/>
          <w:szCs w:val="26"/>
        </w:rPr>
      </w:pPr>
      <w:r w:rsidRPr="0034237A">
        <w:rPr>
          <w:bCs/>
          <w:szCs w:val="26"/>
        </w:rPr>
        <w:t>FastAPI Documentation, Sebastián Ramírez. (2024). FastAPI - Modern, fast (high-performance) web framework for building APIs with Python. Retrieved from </w:t>
      </w:r>
      <w:hyperlink r:id="rId31" w:history="1">
        <w:r w:rsidRPr="0034237A">
          <w:rPr>
            <w:rStyle w:val="Hyperlink"/>
            <w:bCs/>
            <w:szCs w:val="26"/>
          </w:rPr>
          <w:t>https://fastapi.tiangolo.com/</w:t>
        </w:r>
      </w:hyperlink>
    </w:p>
    <w:p w14:paraId="48681431" w14:textId="77777777" w:rsidR="0034237A" w:rsidRPr="0034237A" w:rsidRDefault="0034237A" w:rsidP="00AC22F7">
      <w:pPr>
        <w:numPr>
          <w:ilvl w:val="0"/>
          <w:numId w:val="41"/>
        </w:numPr>
        <w:tabs>
          <w:tab w:val="num" w:pos="720"/>
        </w:tabs>
        <w:ind w:left="993"/>
        <w:jc w:val="left"/>
        <w:rPr>
          <w:bCs/>
          <w:szCs w:val="26"/>
        </w:rPr>
      </w:pPr>
      <w:r w:rsidRPr="0034237A">
        <w:rPr>
          <w:bCs/>
          <w:szCs w:val="26"/>
        </w:rPr>
        <w:t>FastAPI Documentation, Sebastián Ramírez. (2024). First Steps with FastAPI. Retrieved from </w:t>
      </w:r>
      <w:hyperlink r:id="rId32" w:history="1">
        <w:r w:rsidRPr="0034237A">
          <w:rPr>
            <w:rStyle w:val="Hyperlink"/>
            <w:bCs/>
            <w:szCs w:val="26"/>
          </w:rPr>
          <w:t>https://fastapi.tiangolo.com/tutorial/first-steps/</w:t>
        </w:r>
      </w:hyperlink>
    </w:p>
    <w:p w14:paraId="5BDB683B" w14:textId="77777777" w:rsidR="0034237A" w:rsidRPr="0034237A" w:rsidRDefault="0034237A" w:rsidP="00AC22F7">
      <w:pPr>
        <w:numPr>
          <w:ilvl w:val="0"/>
          <w:numId w:val="41"/>
        </w:numPr>
        <w:tabs>
          <w:tab w:val="num" w:pos="720"/>
        </w:tabs>
        <w:ind w:left="993"/>
        <w:jc w:val="left"/>
        <w:rPr>
          <w:bCs/>
          <w:szCs w:val="26"/>
        </w:rPr>
      </w:pPr>
      <w:r w:rsidRPr="0034237A">
        <w:rPr>
          <w:bCs/>
          <w:szCs w:val="26"/>
        </w:rPr>
        <w:t>FastAPI Documentation, Sebastián Ramírez. (2024). Security and Authentication in FastAPI. Retrieved from </w:t>
      </w:r>
      <w:hyperlink r:id="rId33" w:history="1">
        <w:r w:rsidRPr="0034237A">
          <w:rPr>
            <w:rStyle w:val="Hyperlink"/>
            <w:bCs/>
            <w:szCs w:val="26"/>
          </w:rPr>
          <w:t>https://fastapi.tiangolo.com/tutorial/security/</w:t>
        </w:r>
      </w:hyperlink>
    </w:p>
    <w:p w14:paraId="0B3A7468" w14:textId="77777777" w:rsidR="0034237A" w:rsidRPr="0034237A" w:rsidRDefault="0034237A" w:rsidP="00AC22F7">
      <w:pPr>
        <w:numPr>
          <w:ilvl w:val="0"/>
          <w:numId w:val="41"/>
        </w:numPr>
        <w:tabs>
          <w:tab w:val="num" w:pos="720"/>
        </w:tabs>
        <w:ind w:left="993"/>
        <w:jc w:val="left"/>
        <w:rPr>
          <w:bCs/>
          <w:szCs w:val="26"/>
        </w:rPr>
      </w:pPr>
      <w:r w:rsidRPr="0034237A">
        <w:rPr>
          <w:bCs/>
          <w:szCs w:val="26"/>
        </w:rPr>
        <w:t>Rasa Official Documentation, Rasa team. (2024). Rasa Open Source - Build AI-powered chatbots and contextual assistants. Retrieved from </w:t>
      </w:r>
      <w:hyperlink r:id="rId34" w:history="1">
        <w:r w:rsidRPr="0034237A">
          <w:rPr>
            <w:rStyle w:val="Hyperlink"/>
            <w:bCs/>
            <w:szCs w:val="26"/>
          </w:rPr>
          <w:t>https://rasa.com/docs/</w:t>
        </w:r>
      </w:hyperlink>
    </w:p>
    <w:p w14:paraId="5C906C82" w14:textId="77777777" w:rsidR="0034237A" w:rsidRPr="0034237A" w:rsidRDefault="0034237A" w:rsidP="00AC22F7">
      <w:pPr>
        <w:numPr>
          <w:ilvl w:val="0"/>
          <w:numId w:val="41"/>
        </w:numPr>
        <w:tabs>
          <w:tab w:val="num" w:pos="720"/>
        </w:tabs>
        <w:ind w:left="993"/>
        <w:jc w:val="left"/>
        <w:rPr>
          <w:bCs/>
          <w:szCs w:val="26"/>
        </w:rPr>
      </w:pPr>
      <w:r w:rsidRPr="0034237A">
        <w:rPr>
          <w:bCs/>
          <w:szCs w:val="26"/>
        </w:rPr>
        <w:t>Rasa NLU Documentation, Rasa team. (2024). Rasa NLU: Natural Language Understanding for Conversational AI. Retrieved from </w:t>
      </w:r>
      <w:hyperlink r:id="rId35" w:history="1">
        <w:r w:rsidRPr="0034237A">
          <w:rPr>
            <w:rStyle w:val="Hyperlink"/>
            <w:bCs/>
            <w:szCs w:val="26"/>
          </w:rPr>
          <w:t>https://rasa.com/docs/nlu/</w:t>
        </w:r>
      </w:hyperlink>
    </w:p>
    <w:p w14:paraId="2B9F8FF1" w14:textId="77777777" w:rsidR="0034237A" w:rsidRPr="0034237A" w:rsidRDefault="0034237A" w:rsidP="00AC22F7">
      <w:pPr>
        <w:numPr>
          <w:ilvl w:val="0"/>
          <w:numId w:val="41"/>
        </w:numPr>
        <w:tabs>
          <w:tab w:val="num" w:pos="720"/>
        </w:tabs>
        <w:ind w:left="993"/>
        <w:jc w:val="left"/>
        <w:rPr>
          <w:bCs/>
          <w:szCs w:val="26"/>
        </w:rPr>
      </w:pPr>
      <w:r w:rsidRPr="0034237A">
        <w:rPr>
          <w:bCs/>
          <w:szCs w:val="26"/>
        </w:rPr>
        <w:t>Rasa Core Documentation, Rasa team. (2024). Rasa Core: Dialogue Management and Story-based Learning. Retrieved from </w:t>
      </w:r>
      <w:hyperlink r:id="rId36" w:history="1">
        <w:r w:rsidRPr="0034237A">
          <w:rPr>
            <w:rStyle w:val="Hyperlink"/>
            <w:bCs/>
            <w:szCs w:val="26"/>
          </w:rPr>
          <w:t>https://rasa.com/docs/core/</w:t>
        </w:r>
      </w:hyperlink>
    </w:p>
    <w:p w14:paraId="2361ECCA" w14:textId="77777777" w:rsidR="0034237A" w:rsidRPr="0034237A" w:rsidRDefault="0034237A" w:rsidP="00AC22F7">
      <w:pPr>
        <w:numPr>
          <w:ilvl w:val="0"/>
          <w:numId w:val="41"/>
        </w:numPr>
        <w:tabs>
          <w:tab w:val="num" w:pos="720"/>
        </w:tabs>
        <w:ind w:left="993"/>
        <w:jc w:val="left"/>
        <w:rPr>
          <w:bCs/>
          <w:szCs w:val="26"/>
        </w:rPr>
      </w:pPr>
      <w:r w:rsidRPr="0034237A">
        <w:rPr>
          <w:bCs/>
          <w:szCs w:val="26"/>
        </w:rPr>
        <w:t>Rasa Vietnamese Support, Rasa team. (2024). Multilingual NLU: Supporting Vietnamese Language in Rasa. Retrieved from </w:t>
      </w:r>
      <w:hyperlink r:id="rId37" w:history="1">
        <w:r w:rsidRPr="0034237A">
          <w:rPr>
            <w:rStyle w:val="Hyperlink"/>
            <w:bCs/>
            <w:szCs w:val="26"/>
          </w:rPr>
          <w:t>https://rasa.com/docs/rasa/language-support/</w:t>
        </w:r>
      </w:hyperlink>
    </w:p>
    <w:p w14:paraId="71153B72" w14:textId="77777777" w:rsidR="0034237A" w:rsidRPr="0034237A" w:rsidRDefault="0034237A" w:rsidP="0034237A">
      <w:pPr>
        <w:ind w:left="633" w:firstLine="0"/>
        <w:rPr>
          <w:b/>
          <w:szCs w:val="26"/>
        </w:rPr>
      </w:pPr>
      <w:r w:rsidRPr="0034237A">
        <w:rPr>
          <w:b/>
          <w:szCs w:val="26"/>
        </w:rPr>
        <w:t>Tài liệu tham khảo trực tuyến</w:t>
      </w:r>
    </w:p>
    <w:p w14:paraId="56967AA6" w14:textId="77777777" w:rsidR="0034237A" w:rsidRPr="0034237A" w:rsidRDefault="0034237A" w:rsidP="00AC22F7">
      <w:pPr>
        <w:numPr>
          <w:ilvl w:val="0"/>
          <w:numId w:val="41"/>
        </w:numPr>
        <w:tabs>
          <w:tab w:val="num" w:pos="720"/>
        </w:tabs>
        <w:ind w:left="993"/>
        <w:jc w:val="left"/>
        <w:rPr>
          <w:bCs/>
          <w:szCs w:val="26"/>
        </w:rPr>
      </w:pPr>
      <w:r w:rsidRPr="0034237A">
        <w:rPr>
          <w:bCs/>
          <w:szCs w:val="26"/>
        </w:rPr>
        <w:t>Stack Overflow - FastAPI Questions and Solutions. (2024). Retrieved from </w:t>
      </w:r>
      <w:hyperlink r:id="rId38" w:history="1">
        <w:r w:rsidRPr="0034237A">
          <w:rPr>
            <w:rStyle w:val="Hyperlink"/>
            <w:bCs/>
            <w:szCs w:val="26"/>
          </w:rPr>
          <w:t>https://stackoverflow.com/questions/tagged/fastapi</w:t>
        </w:r>
      </w:hyperlink>
    </w:p>
    <w:p w14:paraId="65EC246B" w14:textId="77777777" w:rsidR="0034237A" w:rsidRPr="0034237A" w:rsidRDefault="0034237A" w:rsidP="00AC22F7">
      <w:pPr>
        <w:numPr>
          <w:ilvl w:val="0"/>
          <w:numId w:val="41"/>
        </w:numPr>
        <w:tabs>
          <w:tab w:val="num" w:pos="720"/>
        </w:tabs>
        <w:ind w:left="993"/>
        <w:jc w:val="left"/>
        <w:rPr>
          <w:bCs/>
          <w:szCs w:val="26"/>
        </w:rPr>
      </w:pPr>
      <w:r w:rsidRPr="0034237A">
        <w:rPr>
          <w:bCs/>
          <w:szCs w:val="26"/>
        </w:rPr>
        <w:lastRenderedPageBreak/>
        <w:t>Stack Overflow - Rasa Framework Q&amp;A. (2024). Retrieved from </w:t>
      </w:r>
      <w:hyperlink r:id="rId39" w:history="1">
        <w:r w:rsidRPr="0034237A">
          <w:rPr>
            <w:rStyle w:val="Hyperlink"/>
            <w:bCs/>
            <w:szCs w:val="26"/>
          </w:rPr>
          <w:t>https://stackoverflow.com/questions/tagged/rasa</w:t>
        </w:r>
      </w:hyperlink>
    </w:p>
    <w:p w14:paraId="2F3E0F37" w14:textId="77777777" w:rsidR="0034237A" w:rsidRPr="0034237A" w:rsidRDefault="0034237A" w:rsidP="00AC22F7">
      <w:pPr>
        <w:numPr>
          <w:ilvl w:val="0"/>
          <w:numId w:val="41"/>
        </w:numPr>
        <w:tabs>
          <w:tab w:val="num" w:pos="720"/>
        </w:tabs>
        <w:ind w:left="993"/>
        <w:jc w:val="left"/>
        <w:rPr>
          <w:bCs/>
          <w:szCs w:val="26"/>
        </w:rPr>
      </w:pPr>
      <w:r w:rsidRPr="0034237A">
        <w:rPr>
          <w:bCs/>
          <w:szCs w:val="26"/>
        </w:rPr>
        <w:t>GitHub - Rasa Repository and Examples. (2024). Retrieved from </w:t>
      </w:r>
      <w:hyperlink r:id="rId40" w:history="1">
        <w:r w:rsidRPr="0034237A">
          <w:rPr>
            <w:rStyle w:val="Hyperlink"/>
            <w:bCs/>
            <w:szCs w:val="26"/>
          </w:rPr>
          <w:t>https://github.com/RasaHQ/rasa</w:t>
        </w:r>
      </w:hyperlink>
    </w:p>
    <w:p w14:paraId="7ADA6B7F" w14:textId="77777777" w:rsidR="0034237A" w:rsidRPr="0034237A" w:rsidRDefault="0034237A" w:rsidP="00AC22F7">
      <w:pPr>
        <w:numPr>
          <w:ilvl w:val="0"/>
          <w:numId w:val="41"/>
        </w:numPr>
        <w:tabs>
          <w:tab w:val="num" w:pos="720"/>
        </w:tabs>
        <w:ind w:left="993"/>
        <w:jc w:val="left"/>
        <w:rPr>
          <w:bCs/>
          <w:szCs w:val="26"/>
        </w:rPr>
      </w:pPr>
      <w:r w:rsidRPr="0034237A">
        <w:rPr>
          <w:bCs/>
          <w:szCs w:val="26"/>
        </w:rPr>
        <w:t>Medium - Building Vietnamese Chatbots. (2023). Retrieved from </w:t>
      </w:r>
      <w:hyperlink r:id="rId41" w:history="1">
        <w:r w:rsidRPr="0034237A">
          <w:rPr>
            <w:rStyle w:val="Hyperlink"/>
            <w:bCs/>
            <w:szCs w:val="26"/>
          </w:rPr>
          <w:t>https://medium.com/vietnamese-nlp</w:t>
        </w:r>
      </w:hyperlink>
    </w:p>
    <w:p w14:paraId="285AE205" w14:textId="77777777" w:rsidR="0034237A" w:rsidRPr="0034237A" w:rsidRDefault="0034237A" w:rsidP="00AC22F7">
      <w:pPr>
        <w:numPr>
          <w:ilvl w:val="0"/>
          <w:numId w:val="41"/>
        </w:numPr>
        <w:tabs>
          <w:tab w:val="num" w:pos="720"/>
        </w:tabs>
        <w:ind w:left="993"/>
        <w:jc w:val="left"/>
        <w:rPr>
          <w:bCs/>
          <w:szCs w:val="26"/>
        </w:rPr>
      </w:pPr>
      <w:r w:rsidRPr="0034237A">
        <w:rPr>
          <w:bCs/>
          <w:szCs w:val="26"/>
        </w:rPr>
        <w:t>Towards Data Science - NLP for Low-Resource Languages. (2023). Retrieved from </w:t>
      </w:r>
      <w:hyperlink r:id="rId42" w:history="1">
        <w:r w:rsidRPr="0034237A">
          <w:rPr>
            <w:rStyle w:val="Hyperlink"/>
            <w:bCs/>
            <w:szCs w:val="26"/>
          </w:rPr>
          <w:t>https://towardsdatascience.com</w:t>
        </w:r>
      </w:hyperlink>
    </w:p>
    <w:p w14:paraId="0301E4A6" w14:textId="479BA337" w:rsidR="0034237A" w:rsidRPr="00AC22F7" w:rsidRDefault="0034237A" w:rsidP="00AC22F7">
      <w:pPr>
        <w:numPr>
          <w:ilvl w:val="0"/>
          <w:numId w:val="41"/>
        </w:numPr>
        <w:tabs>
          <w:tab w:val="num" w:pos="720"/>
        </w:tabs>
        <w:ind w:left="993"/>
        <w:jc w:val="left"/>
        <w:rPr>
          <w:bCs/>
          <w:szCs w:val="26"/>
        </w:rPr>
      </w:pPr>
      <w:r w:rsidRPr="0034237A">
        <w:rPr>
          <w:bCs/>
          <w:szCs w:val="26"/>
        </w:rPr>
        <w:t>GitHub - Vietnamese NLP Tools and Libraries. (2024). Retrieved from </w:t>
      </w:r>
      <w:hyperlink r:id="rId43" w:history="1">
        <w:r w:rsidRPr="0034237A">
          <w:rPr>
            <w:rStyle w:val="Hyperlink"/>
            <w:bCs/>
            <w:szCs w:val="26"/>
          </w:rPr>
          <w:t>https://github.com/topics/vietnamese-nlp</w:t>
        </w:r>
      </w:hyperlink>
    </w:p>
    <w:sectPr w:rsidR="0034237A" w:rsidRPr="00AC22F7">
      <w:pgSz w:w="12240" w:h="15840"/>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B0862" w14:textId="77777777" w:rsidR="00C66D0E" w:rsidRDefault="00C66D0E">
      <w:r>
        <w:separator/>
      </w:r>
    </w:p>
    <w:p w14:paraId="27FD6814" w14:textId="77777777" w:rsidR="00C66D0E" w:rsidRDefault="00C66D0E"/>
  </w:endnote>
  <w:endnote w:type="continuationSeparator" w:id="0">
    <w:p w14:paraId="58805743" w14:textId="77777777" w:rsidR="00C66D0E" w:rsidRDefault="00C66D0E">
      <w:r>
        <w:continuationSeparator/>
      </w:r>
    </w:p>
    <w:p w14:paraId="4EA09176" w14:textId="77777777" w:rsidR="00C66D0E" w:rsidRDefault="00C66D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D9DE3" w14:textId="77777777" w:rsidR="00C66D0E" w:rsidRDefault="00C66D0E">
      <w:r>
        <w:separator/>
      </w:r>
    </w:p>
    <w:p w14:paraId="14CEF9E4" w14:textId="77777777" w:rsidR="00C66D0E" w:rsidRDefault="00C66D0E"/>
  </w:footnote>
  <w:footnote w:type="continuationSeparator" w:id="0">
    <w:p w14:paraId="5A7833DF" w14:textId="77777777" w:rsidR="00C66D0E" w:rsidRDefault="00C66D0E">
      <w:r>
        <w:continuationSeparator/>
      </w:r>
    </w:p>
    <w:p w14:paraId="506ACC4D" w14:textId="77777777" w:rsidR="00C66D0E" w:rsidRDefault="00C66D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6637241"/>
      <w:docPartObj>
        <w:docPartGallery w:val="AutoText"/>
      </w:docPartObj>
    </w:sdtPr>
    <w:sdtContent>
      <w:p w14:paraId="052F2254" w14:textId="77777777" w:rsidR="002E2E04" w:rsidRDefault="002E2E04" w:rsidP="00C30F93">
        <w:pPr>
          <w:pStyle w:val="Header"/>
          <w:jc w:val="center"/>
        </w:pPr>
        <w:r>
          <w:fldChar w:fldCharType="begin"/>
        </w:r>
        <w:r>
          <w:instrText xml:space="preserve"> PAGE   \* MERGEFORMAT </w:instrText>
        </w:r>
        <w:r>
          <w:fldChar w:fldCharType="separate"/>
        </w:r>
        <w:r w:rsidR="003C2C8B">
          <w:rPr>
            <w:noProof/>
          </w:rPr>
          <w:t>xii</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76A"/>
    <w:multiLevelType w:val="multilevel"/>
    <w:tmpl w:val="32E86A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60530AF"/>
    <w:multiLevelType w:val="hybridMultilevel"/>
    <w:tmpl w:val="EA320B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54025B"/>
    <w:multiLevelType w:val="hybridMultilevel"/>
    <w:tmpl w:val="2DF8F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846BF3"/>
    <w:multiLevelType w:val="hybridMultilevel"/>
    <w:tmpl w:val="C4CAF1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3539E7"/>
    <w:multiLevelType w:val="multilevel"/>
    <w:tmpl w:val="0A1C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2087C"/>
    <w:multiLevelType w:val="hybridMultilevel"/>
    <w:tmpl w:val="572A55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C22388A"/>
    <w:multiLevelType w:val="multilevel"/>
    <w:tmpl w:val="78C8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30617"/>
    <w:multiLevelType w:val="multilevel"/>
    <w:tmpl w:val="BE7AF2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E3D5E25"/>
    <w:multiLevelType w:val="hybridMultilevel"/>
    <w:tmpl w:val="FE28EC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E836E17"/>
    <w:multiLevelType w:val="hybridMultilevel"/>
    <w:tmpl w:val="7608B3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FB42CE3"/>
    <w:multiLevelType w:val="hybridMultilevel"/>
    <w:tmpl w:val="757EE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1756C52"/>
    <w:multiLevelType w:val="hybridMultilevel"/>
    <w:tmpl w:val="BBC27A14"/>
    <w:lvl w:ilvl="0" w:tplc="F7D42CC0">
      <w:start w:val="1"/>
      <w:numFmt w:val="bullet"/>
      <w:lvlText w:val=""/>
      <w:lvlJc w:val="center"/>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1B878FA"/>
    <w:multiLevelType w:val="hybridMultilevel"/>
    <w:tmpl w:val="BFF0FCC2"/>
    <w:lvl w:ilvl="0" w:tplc="45B0F526">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2487A79"/>
    <w:multiLevelType w:val="hybridMultilevel"/>
    <w:tmpl w:val="B176B094"/>
    <w:lvl w:ilvl="0" w:tplc="4E325946">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304236D"/>
    <w:multiLevelType w:val="multilevel"/>
    <w:tmpl w:val="7DC8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281FDB"/>
    <w:multiLevelType w:val="hybridMultilevel"/>
    <w:tmpl w:val="BB8EF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3AC6E05"/>
    <w:multiLevelType w:val="multilevel"/>
    <w:tmpl w:val="0E5A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966CEE"/>
    <w:multiLevelType w:val="hybridMultilevel"/>
    <w:tmpl w:val="3C2CE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085504"/>
    <w:multiLevelType w:val="hybridMultilevel"/>
    <w:tmpl w:val="101C73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6CC49D5"/>
    <w:multiLevelType w:val="multilevel"/>
    <w:tmpl w:val="4D0E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431303"/>
    <w:multiLevelType w:val="hybridMultilevel"/>
    <w:tmpl w:val="2DA467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95A4A6B"/>
    <w:multiLevelType w:val="multilevel"/>
    <w:tmpl w:val="7376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CB4737"/>
    <w:multiLevelType w:val="hybridMultilevel"/>
    <w:tmpl w:val="A33A61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A057998"/>
    <w:multiLevelType w:val="multilevel"/>
    <w:tmpl w:val="2A38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112124"/>
    <w:multiLevelType w:val="hybridMultilevel"/>
    <w:tmpl w:val="4B8813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A7A0058"/>
    <w:multiLevelType w:val="multilevel"/>
    <w:tmpl w:val="A0A2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C0472B"/>
    <w:multiLevelType w:val="hybridMultilevel"/>
    <w:tmpl w:val="184456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C45339E"/>
    <w:multiLevelType w:val="multilevel"/>
    <w:tmpl w:val="08B8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3E7FC4"/>
    <w:multiLevelType w:val="multilevel"/>
    <w:tmpl w:val="93E4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C06158"/>
    <w:multiLevelType w:val="hybridMultilevel"/>
    <w:tmpl w:val="8CE0FC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1F0E02D3"/>
    <w:multiLevelType w:val="hybridMultilevel"/>
    <w:tmpl w:val="00565C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0174ED7"/>
    <w:multiLevelType w:val="multilevel"/>
    <w:tmpl w:val="9C14571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B042D9"/>
    <w:multiLevelType w:val="hybridMultilevel"/>
    <w:tmpl w:val="8118F4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0C85F55"/>
    <w:multiLevelType w:val="hybridMultilevel"/>
    <w:tmpl w:val="E8660CD4"/>
    <w:lvl w:ilvl="0" w:tplc="4E325946">
      <w:start w:val="1"/>
      <w:numFmt w:val="bullet"/>
      <w:lvlText w:val=""/>
      <w:lvlJc w:val="righ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211977BB"/>
    <w:multiLevelType w:val="hybridMultilevel"/>
    <w:tmpl w:val="137E3842"/>
    <w:lvl w:ilvl="0" w:tplc="45B0F526">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1892B50"/>
    <w:multiLevelType w:val="multilevel"/>
    <w:tmpl w:val="ABC2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1B133F"/>
    <w:multiLevelType w:val="hybridMultilevel"/>
    <w:tmpl w:val="421447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23E64EE"/>
    <w:multiLevelType w:val="hybridMultilevel"/>
    <w:tmpl w:val="87DEF0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24CF5A6B"/>
    <w:multiLevelType w:val="hybridMultilevel"/>
    <w:tmpl w:val="2A3EEE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26293160"/>
    <w:multiLevelType w:val="hybridMultilevel"/>
    <w:tmpl w:val="FBB85880"/>
    <w:lvl w:ilvl="0" w:tplc="45B0F526">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27687020"/>
    <w:multiLevelType w:val="hybridMultilevel"/>
    <w:tmpl w:val="B09A85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27E12D9F"/>
    <w:multiLevelType w:val="hybridMultilevel"/>
    <w:tmpl w:val="B212113E"/>
    <w:lvl w:ilvl="0" w:tplc="45B0F526">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28660389"/>
    <w:multiLevelType w:val="multilevel"/>
    <w:tmpl w:val="99A011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297A77D4"/>
    <w:multiLevelType w:val="multilevel"/>
    <w:tmpl w:val="89F607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2BCC5A48"/>
    <w:multiLevelType w:val="hybridMultilevel"/>
    <w:tmpl w:val="92FA0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2D000962"/>
    <w:multiLevelType w:val="hybridMultilevel"/>
    <w:tmpl w:val="6644B6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F68727B"/>
    <w:multiLevelType w:val="hybridMultilevel"/>
    <w:tmpl w:val="51326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2FB27AAF"/>
    <w:multiLevelType w:val="hybridMultilevel"/>
    <w:tmpl w:val="DF7045E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8" w15:restartNumberingAfterBreak="0">
    <w:nsid w:val="310C68AE"/>
    <w:multiLevelType w:val="hybridMultilevel"/>
    <w:tmpl w:val="2C0EA2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2A355C8"/>
    <w:multiLevelType w:val="hybridMultilevel"/>
    <w:tmpl w:val="38C431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3A6127D"/>
    <w:multiLevelType w:val="hybridMultilevel"/>
    <w:tmpl w:val="955200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33E46894"/>
    <w:multiLevelType w:val="multilevel"/>
    <w:tmpl w:val="A4409C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34450338"/>
    <w:multiLevelType w:val="hybridMultilevel"/>
    <w:tmpl w:val="32FC4A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3474089A"/>
    <w:multiLevelType w:val="hybridMultilevel"/>
    <w:tmpl w:val="4F0041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52F7B94"/>
    <w:multiLevelType w:val="hybridMultilevel"/>
    <w:tmpl w:val="896A467A"/>
    <w:lvl w:ilvl="0" w:tplc="F7D42CC0">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57E6872"/>
    <w:multiLevelType w:val="hybridMultilevel"/>
    <w:tmpl w:val="73B2F3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35C45EAC"/>
    <w:multiLevelType w:val="hybridMultilevel"/>
    <w:tmpl w:val="669CD8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38845258"/>
    <w:multiLevelType w:val="hybridMultilevel"/>
    <w:tmpl w:val="8DC0A1FE"/>
    <w:lvl w:ilvl="0" w:tplc="F7D42CC0">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8D804A4"/>
    <w:multiLevelType w:val="multilevel"/>
    <w:tmpl w:val="6F3848F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97321BB"/>
    <w:multiLevelType w:val="hybridMultilevel"/>
    <w:tmpl w:val="98D4A5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3A4C3069"/>
    <w:multiLevelType w:val="multilevel"/>
    <w:tmpl w:val="C1569C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3A644858"/>
    <w:multiLevelType w:val="hybridMultilevel"/>
    <w:tmpl w:val="5308D9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3AC2768A"/>
    <w:multiLevelType w:val="multilevel"/>
    <w:tmpl w:val="D9C4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EE5BD1"/>
    <w:multiLevelType w:val="hybridMultilevel"/>
    <w:tmpl w:val="3DD22D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3C6E7C5B"/>
    <w:multiLevelType w:val="hybridMultilevel"/>
    <w:tmpl w:val="2A266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3D8C6216"/>
    <w:multiLevelType w:val="multilevel"/>
    <w:tmpl w:val="4D9E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9244FE"/>
    <w:multiLevelType w:val="hybridMultilevel"/>
    <w:tmpl w:val="F4C6E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3DE410F6"/>
    <w:multiLevelType w:val="hybridMultilevel"/>
    <w:tmpl w:val="E25C7718"/>
    <w:lvl w:ilvl="0" w:tplc="04090001">
      <w:start w:val="1"/>
      <w:numFmt w:val="bullet"/>
      <w:lvlText w:val=""/>
      <w:lvlJc w:val="left"/>
      <w:pPr>
        <w:ind w:left="1505" w:hanging="360"/>
      </w:pPr>
      <w:rPr>
        <w:rFonts w:ascii="Symbol" w:hAnsi="Symbol"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68" w15:restartNumberingAfterBreak="0">
    <w:nsid w:val="403F6740"/>
    <w:multiLevelType w:val="hybridMultilevel"/>
    <w:tmpl w:val="BC1ACA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41EA788A"/>
    <w:multiLevelType w:val="hybridMultilevel"/>
    <w:tmpl w:val="433A93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426E3E91"/>
    <w:multiLevelType w:val="hybridMultilevel"/>
    <w:tmpl w:val="89BA3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63E082A"/>
    <w:multiLevelType w:val="hybridMultilevel"/>
    <w:tmpl w:val="C9985A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46817677"/>
    <w:multiLevelType w:val="multilevel"/>
    <w:tmpl w:val="107831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48DE3D6B"/>
    <w:multiLevelType w:val="hybridMultilevel"/>
    <w:tmpl w:val="DF94C9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4AA553F0"/>
    <w:multiLevelType w:val="hybridMultilevel"/>
    <w:tmpl w:val="BD46B7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4E39175E"/>
    <w:multiLevelType w:val="hybridMultilevel"/>
    <w:tmpl w:val="599E6D1C"/>
    <w:lvl w:ilvl="0" w:tplc="F7D42CC0">
      <w:start w:val="1"/>
      <w:numFmt w:val="bullet"/>
      <w:lvlText w:val=""/>
      <w:lvlJc w:val="center"/>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50650636"/>
    <w:multiLevelType w:val="hybridMultilevel"/>
    <w:tmpl w:val="092667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507B42FC"/>
    <w:multiLevelType w:val="hybridMultilevel"/>
    <w:tmpl w:val="168A0E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50C427E2"/>
    <w:multiLevelType w:val="multilevel"/>
    <w:tmpl w:val="8CBA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CB3F55"/>
    <w:multiLevelType w:val="multilevel"/>
    <w:tmpl w:val="C1A43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1AB66C8"/>
    <w:multiLevelType w:val="hybridMultilevel"/>
    <w:tmpl w:val="445848C8"/>
    <w:lvl w:ilvl="0" w:tplc="ABEE7064">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51E9179F"/>
    <w:multiLevelType w:val="hybridMultilevel"/>
    <w:tmpl w:val="B0AA0968"/>
    <w:lvl w:ilvl="0" w:tplc="F7D42CC0">
      <w:start w:val="1"/>
      <w:numFmt w:val="bullet"/>
      <w:lvlText w:val=""/>
      <w:lvlJc w:val="center"/>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58B6194F"/>
    <w:multiLevelType w:val="hybridMultilevel"/>
    <w:tmpl w:val="455E8E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591260EF"/>
    <w:multiLevelType w:val="multilevel"/>
    <w:tmpl w:val="DE9E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3214D2"/>
    <w:multiLevelType w:val="multilevel"/>
    <w:tmpl w:val="DACEB408"/>
    <w:lvl w:ilvl="0">
      <w:start w:val="1"/>
      <w:numFmt w:val="decimal"/>
      <w:pStyle w:val="Chng"/>
      <w:suff w:val="nothing"/>
      <w:lvlText w:val="CHƯƠNG %1 - "/>
      <w:lvlJc w:val="left"/>
      <w:pPr>
        <w:ind w:left="8532" w:hanging="8532"/>
      </w:pPr>
      <w:rPr>
        <w:rFonts w:hint="default"/>
      </w:rPr>
    </w:lvl>
    <w:lvl w:ilvl="1">
      <w:start w:val="1"/>
      <w:numFmt w:val="decimal"/>
      <w:pStyle w:val="Tiumccp1"/>
      <w:suff w:val="space"/>
      <w:lvlText w:val="%1.%2"/>
      <w:lvlJc w:val="left"/>
      <w:pPr>
        <w:ind w:left="2702" w:hanging="576"/>
      </w:pPr>
      <w:rPr>
        <w:rFonts w:hint="default"/>
      </w:rPr>
    </w:lvl>
    <w:lvl w:ilvl="2">
      <w:start w:val="1"/>
      <w:numFmt w:val="decimal"/>
      <w:pStyle w:val="Tiumccp2"/>
      <w:suff w:val="space"/>
      <w:lvlText w:val="%1.%2.%3"/>
      <w:lvlJc w:val="left"/>
      <w:pPr>
        <w:ind w:left="720" w:hanging="720"/>
      </w:pPr>
      <w:rPr>
        <w:rFonts w:hint="default"/>
      </w:rPr>
    </w:lvl>
    <w:lvl w:ilvl="3">
      <w:start w:val="1"/>
      <w:numFmt w:val="decimal"/>
      <w:pStyle w:val="Tiumccp3"/>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5" w15:restartNumberingAfterBreak="0">
    <w:nsid w:val="599606CC"/>
    <w:multiLevelType w:val="hybridMultilevel"/>
    <w:tmpl w:val="EB967296"/>
    <w:lvl w:ilvl="0" w:tplc="4E325946">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5BD94CE0"/>
    <w:multiLevelType w:val="hybridMultilevel"/>
    <w:tmpl w:val="077210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5D9E3757"/>
    <w:multiLevelType w:val="hybridMultilevel"/>
    <w:tmpl w:val="8C18E2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5E505D43"/>
    <w:multiLevelType w:val="hybridMultilevel"/>
    <w:tmpl w:val="3DB6DC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5EAF2D77"/>
    <w:multiLevelType w:val="multilevel"/>
    <w:tmpl w:val="CFB4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9E007D"/>
    <w:multiLevelType w:val="hybridMultilevel"/>
    <w:tmpl w:val="D5FEEA76"/>
    <w:lvl w:ilvl="0" w:tplc="4E325946">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62A340E9"/>
    <w:multiLevelType w:val="multilevel"/>
    <w:tmpl w:val="BA3A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BC0F63"/>
    <w:multiLevelType w:val="multilevel"/>
    <w:tmpl w:val="E792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C56E63"/>
    <w:multiLevelType w:val="multilevel"/>
    <w:tmpl w:val="4348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5424C2"/>
    <w:multiLevelType w:val="hybridMultilevel"/>
    <w:tmpl w:val="D99029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65901777"/>
    <w:multiLevelType w:val="multilevel"/>
    <w:tmpl w:val="B77A6B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6" w15:restartNumberingAfterBreak="0">
    <w:nsid w:val="66B912BD"/>
    <w:multiLevelType w:val="hybridMultilevel"/>
    <w:tmpl w:val="2612F4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7480710"/>
    <w:multiLevelType w:val="hybridMultilevel"/>
    <w:tmpl w:val="3A3C97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678B1A9A"/>
    <w:multiLevelType w:val="multilevel"/>
    <w:tmpl w:val="5634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DB19B1"/>
    <w:multiLevelType w:val="multilevel"/>
    <w:tmpl w:val="B3DA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5647AC"/>
    <w:multiLevelType w:val="hybridMultilevel"/>
    <w:tmpl w:val="A2EA77F8"/>
    <w:lvl w:ilvl="0" w:tplc="4E325946">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6ADF3F3B"/>
    <w:multiLevelType w:val="hybridMultilevel"/>
    <w:tmpl w:val="1BD0415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6BC06E3B"/>
    <w:multiLevelType w:val="hybridMultilevel"/>
    <w:tmpl w:val="5C102F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6E155BAA"/>
    <w:multiLevelType w:val="hybridMultilevel"/>
    <w:tmpl w:val="A5F66F4A"/>
    <w:lvl w:ilvl="0" w:tplc="4E325946">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6E48173E"/>
    <w:multiLevelType w:val="hybridMultilevel"/>
    <w:tmpl w:val="EBCEC8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6E841FD5"/>
    <w:multiLevelType w:val="hybridMultilevel"/>
    <w:tmpl w:val="EB5AA1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6F695BAF"/>
    <w:multiLevelType w:val="hybridMultilevel"/>
    <w:tmpl w:val="338261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70280636"/>
    <w:multiLevelType w:val="multilevel"/>
    <w:tmpl w:val="D570BF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9" w15:restartNumberingAfterBreak="0">
    <w:nsid w:val="712854B0"/>
    <w:multiLevelType w:val="hybridMultilevel"/>
    <w:tmpl w:val="523EAD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71A3456D"/>
    <w:multiLevelType w:val="hybridMultilevel"/>
    <w:tmpl w:val="2B942D4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11" w15:restartNumberingAfterBreak="0">
    <w:nsid w:val="730C50EF"/>
    <w:multiLevelType w:val="hybridMultilevel"/>
    <w:tmpl w:val="45DEC5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 w15:restartNumberingAfterBreak="0">
    <w:nsid w:val="734C741C"/>
    <w:multiLevelType w:val="multilevel"/>
    <w:tmpl w:val="5DD6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1275D0"/>
    <w:multiLevelType w:val="multilevel"/>
    <w:tmpl w:val="0184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440F4F"/>
    <w:multiLevelType w:val="hybridMultilevel"/>
    <w:tmpl w:val="025006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7AB677C4"/>
    <w:multiLevelType w:val="hybridMultilevel"/>
    <w:tmpl w:val="6F94EF5C"/>
    <w:lvl w:ilvl="0" w:tplc="1E087E58">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C2915FC"/>
    <w:multiLevelType w:val="hybridMultilevel"/>
    <w:tmpl w:val="333838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7D0A3ED8"/>
    <w:multiLevelType w:val="hybridMultilevel"/>
    <w:tmpl w:val="2D208A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7E4578A4"/>
    <w:multiLevelType w:val="hybridMultilevel"/>
    <w:tmpl w:val="D72E929A"/>
    <w:lvl w:ilvl="0" w:tplc="F7D42CC0">
      <w:start w:val="1"/>
      <w:numFmt w:val="bullet"/>
      <w:lvlText w:val=""/>
      <w:lvlJc w:val="center"/>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98513908">
    <w:abstractNumId w:val="84"/>
  </w:num>
  <w:num w:numId="2" w16cid:durableId="984704355">
    <w:abstractNumId w:val="111"/>
  </w:num>
  <w:num w:numId="3" w16cid:durableId="15035895">
    <w:abstractNumId w:val="115"/>
  </w:num>
  <w:num w:numId="4" w16cid:durableId="406272226">
    <w:abstractNumId w:val="63"/>
  </w:num>
  <w:num w:numId="5" w16cid:durableId="29695849">
    <w:abstractNumId w:val="22"/>
  </w:num>
  <w:num w:numId="6" w16cid:durableId="1561206868">
    <w:abstractNumId w:val="36"/>
  </w:num>
  <w:num w:numId="7" w16cid:durableId="1531651108">
    <w:abstractNumId w:val="3"/>
  </w:num>
  <w:num w:numId="8" w16cid:durableId="1737629745">
    <w:abstractNumId w:val="47"/>
  </w:num>
  <w:num w:numId="9" w16cid:durableId="665863255">
    <w:abstractNumId w:val="110"/>
  </w:num>
  <w:num w:numId="10" w16cid:durableId="1776556963">
    <w:abstractNumId w:val="50"/>
  </w:num>
  <w:num w:numId="11" w16cid:durableId="1485320098">
    <w:abstractNumId w:val="61"/>
  </w:num>
  <w:num w:numId="12" w16cid:durableId="1321999102">
    <w:abstractNumId w:val="53"/>
  </w:num>
  <w:num w:numId="13" w16cid:durableId="1549486301">
    <w:abstractNumId w:val="71"/>
  </w:num>
  <w:num w:numId="14" w16cid:durableId="1581988245">
    <w:abstractNumId w:val="26"/>
  </w:num>
  <w:num w:numId="15" w16cid:durableId="2005235540">
    <w:abstractNumId w:val="45"/>
  </w:num>
  <w:num w:numId="16" w16cid:durableId="216403694">
    <w:abstractNumId w:val="30"/>
  </w:num>
  <w:num w:numId="17" w16cid:durableId="1362821743">
    <w:abstractNumId w:val="109"/>
  </w:num>
  <w:num w:numId="18" w16cid:durableId="874971578">
    <w:abstractNumId w:val="105"/>
  </w:num>
  <w:num w:numId="19" w16cid:durableId="1982034768">
    <w:abstractNumId w:val="76"/>
  </w:num>
  <w:num w:numId="20" w16cid:durableId="2015374982">
    <w:abstractNumId w:val="10"/>
  </w:num>
  <w:num w:numId="21" w16cid:durableId="506403945">
    <w:abstractNumId w:val="38"/>
  </w:num>
  <w:num w:numId="22" w16cid:durableId="648830017">
    <w:abstractNumId w:val="87"/>
  </w:num>
  <w:num w:numId="23" w16cid:durableId="52389475">
    <w:abstractNumId w:val="69"/>
  </w:num>
  <w:num w:numId="24" w16cid:durableId="410156846">
    <w:abstractNumId w:val="64"/>
  </w:num>
  <w:num w:numId="25" w16cid:durableId="432281491">
    <w:abstractNumId w:val="59"/>
  </w:num>
  <w:num w:numId="26" w16cid:durableId="1331370766">
    <w:abstractNumId w:val="118"/>
  </w:num>
  <w:num w:numId="27" w16cid:durableId="1805539848">
    <w:abstractNumId w:val="18"/>
  </w:num>
  <w:num w:numId="28" w16cid:durableId="461076851">
    <w:abstractNumId w:val="44"/>
  </w:num>
  <w:num w:numId="29" w16cid:durableId="1238785402">
    <w:abstractNumId w:val="20"/>
  </w:num>
  <w:num w:numId="30" w16cid:durableId="2099596536">
    <w:abstractNumId w:val="117"/>
  </w:num>
  <w:num w:numId="31" w16cid:durableId="799108585">
    <w:abstractNumId w:val="73"/>
  </w:num>
  <w:num w:numId="32" w16cid:durableId="486212854">
    <w:abstractNumId w:val="24"/>
  </w:num>
  <w:num w:numId="33" w16cid:durableId="1025520109">
    <w:abstractNumId w:val="2"/>
  </w:num>
  <w:num w:numId="34" w16cid:durableId="383218470">
    <w:abstractNumId w:val="74"/>
  </w:num>
  <w:num w:numId="35" w16cid:durableId="1964454327">
    <w:abstractNumId w:val="77"/>
  </w:num>
  <w:num w:numId="36" w16cid:durableId="321086421">
    <w:abstractNumId w:val="72"/>
  </w:num>
  <w:num w:numId="37" w16cid:durableId="678429167">
    <w:abstractNumId w:val="60"/>
  </w:num>
  <w:num w:numId="38" w16cid:durableId="932665583">
    <w:abstractNumId w:val="7"/>
  </w:num>
  <w:num w:numId="39" w16cid:durableId="783156864">
    <w:abstractNumId w:val="95"/>
  </w:num>
  <w:num w:numId="40" w16cid:durableId="488978944">
    <w:abstractNumId w:val="70"/>
  </w:num>
  <w:num w:numId="41" w16cid:durableId="602811624">
    <w:abstractNumId w:val="80"/>
  </w:num>
  <w:num w:numId="42" w16cid:durableId="681711070">
    <w:abstractNumId w:val="97"/>
  </w:num>
  <w:num w:numId="43" w16cid:durableId="2041008279">
    <w:abstractNumId w:val="116"/>
  </w:num>
  <w:num w:numId="44" w16cid:durableId="422839118">
    <w:abstractNumId w:val="103"/>
  </w:num>
  <w:num w:numId="45" w16cid:durableId="1709447105">
    <w:abstractNumId w:val="107"/>
  </w:num>
  <w:num w:numId="46" w16cid:durableId="1844129866">
    <w:abstractNumId w:val="56"/>
  </w:num>
  <w:num w:numId="47" w16cid:durableId="1867253177">
    <w:abstractNumId w:val="46"/>
  </w:num>
  <w:num w:numId="48" w16cid:durableId="214047152">
    <w:abstractNumId w:val="37"/>
  </w:num>
  <w:num w:numId="49" w16cid:durableId="1235386236">
    <w:abstractNumId w:val="5"/>
  </w:num>
  <w:num w:numId="50" w16cid:durableId="2087140870">
    <w:abstractNumId w:val="32"/>
  </w:num>
  <w:num w:numId="51" w16cid:durableId="1429036312">
    <w:abstractNumId w:val="40"/>
  </w:num>
  <w:num w:numId="52" w16cid:durableId="136455189">
    <w:abstractNumId w:val="114"/>
  </w:num>
  <w:num w:numId="53" w16cid:durableId="1248618717">
    <w:abstractNumId w:val="52"/>
  </w:num>
  <w:num w:numId="54" w16cid:durableId="876547444">
    <w:abstractNumId w:val="88"/>
  </w:num>
  <w:num w:numId="55" w16cid:durableId="768820576">
    <w:abstractNumId w:val="67"/>
  </w:num>
  <w:num w:numId="56" w16cid:durableId="708919652">
    <w:abstractNumId w:val="98"/>
  </w:num>
  <w:num w:numId="57" w16cid:durableId="661811489">
    <w:abstractNumId w:val="86"/>
  </w:num>
  <w:num w:numId="58" w16cid:durableId="1837913765">
    <w:abstractNumId w:val="55"/>
  </w:num>
  <w:num w:numId="59" w16cid:durableId="1849370234">
    <w:abstractNumId w:val="82"/>
  </w:num>
  <w:num w:numId="60" w16cid:durableId="414327360">
    <w:abstractNumId w:val="49"/>
  </w:num>
  <w:num w:numId="61" w16cid:durableId="364713623">
    <w:abstractNumId w:val="96"/>
  </w:num>
  <w:num w:numId="62" w16cid:durableId="1513256107">
    <w:abstractNumId w:val="8"/>
  </w:num>
  <w:num w:numId="63" w16cid:durableId="1215973178">
    <w:abstractNumId w:val="66"/>
  </w:num>
  <w:num w:numId="64" w16cid:durableId="871765857">
    <w:abstractNumId w:val="29"/>
  </w:num>
  <w:num w:numId="65" w16cid:durableId="728772043">
    <w:abstractNumId w:val="9"/>
  </w:num>
  <w:num w:numId="66" w16cid:durableId="1899851954">
    <w:abstractNumId w:val="48"/>
  </w:num>
  <w:num w:numId="67" w16cid:durableId="995763132">
    <w:abstractNumId w:val="15"/>
  </w:num>
  <w:num w:numId="68" w16cid:durableId="628247613">
    <w:abstractNumId w:val="1"/>
  </w:num>
  <w:num w:numId="69" w16cid:durableId="729965519">
    <w:abstractNumId w:val="68"/>
  </w:num>
  <w:num w:numId="70" w16cid:durableId="2073429074">
    <w:abstractNumId w:val="94"/>
  </w:num>
  <w:num w:numId="71" w16cid:durableId="1750302168">
    <w:abstractNumId w:val="17"/>
  </w:num>
  <w:num w:numId="72" w16cid:durableId="187525181">
    <w:abstractNumId w:val="57"/>
  </w:num>
  <w:num w:numId="73" w16cid:durableId="838085361">
    <w:abstractNumId w:val="41"/>
  </w:num>
  <w:num w:numId="74" w16cid:durableId="1808667259">
    <w:abstractNumId w:val="54"/>
  </w:num>
  <w:num w:numId="75" w16cid:durableId="913395869">
    <w:abstractNumId w:val="106"/>
  </w:num>
  <w:num w:numId="76" w16cid:durableId="269820772">
    <w:abstractNumId w:val="102"/>
  </w:num>
  <w:num w:numId="77" w16cid:durableId="1039739678">
    <w:abstractNumId w:val="75"/>
  </w:num>
  <w:num w:numId="78" w16cid:durableId="1736317026">
    <w:abstractNumId w:val="11"/>
  </w:num>
  <w:num w:numId="79" w16cid:durableId="1678116522">
    <w:abstractNumId w:val="81"/>
  </w:num>
  <w:num w:numId="80" w16cid:durableId="45496406">
    <w:abstractNumId w:val="119"/>
  </w:num>
  <w:num w:numId="81" w16cid:durableId="894704721">
    <w:abstractNumId w:val="12"/>
  </w:num>
  <w:num w:numId="82" w16cid:durableId="1942028738">
    <w:abstractNumId w:val="39"/>
  </w:num>
  <w:num w:numId="83" w16cid:durableId="2090998578">
    <w:abstractNumId w:val="33"/>
  </w:num>
  <w:num w:numId="84" w16cid:durableId="1519350390">
    <w:abstractNumId w:val="85"/>
  </w:num>
  <w:num w:numId="85" w16cid:durableId="780805679">
    <w:abstractNumId w:val="13"/>
  </w:num>
  <w:num w:numId="86" w16cid:durableId="1673026705">
    <w:abstractNumId w:val="90"/>
  </w:num>
  <w:num w:numId="87" w16cid:durableId="2048600787">
    <w:abstractNumId w:val="34"/>
  </w:num>
  <w:num w:numId="88" w16cid:durableId="151263682">
    <w:abstractNumId w:val="101"/>
  </w:num>
  <w:num w:numId="89" w16cid:durableId="2062248052">
    <w:abstractNumId w:val="104"/>
  </w:num>
  <w:num w:numId="90" w16cid:durableId="1403916549">
    <w:abstractNumId w:val="79"/>
  </w:num>
  <w:num w:numId="91" w16cid:durableId="641077013">
    <w:abstractNumId w:val="31"/>
  </w:num>
  <w:num w:numId="92" w16cid:durableId="271207079">
    <w:abstractNumId w:val="58"/>
  </w:num>
  <w:num w:numId="93" w16cid:durableId="632253375">
    <w:abstractNumId w:val="35"/>
  </w:num>
  <w:num w:numId="94" w16cid:durableId="41951443">
    <w:abstractNumId w:val="100"/>
  </w:num>
  <w:num w:numId="95" w16cid:durableId="1853949877">
    <w:abstractNumId w:val="113"/>
  </w:num>
  <w:num w:numId="96" w16cid:durableId="493422511">
    <w:abstractNumId w:val="93"/>
  </w:num>
  <w:num w:numId="97" w16cid:durableId="663434890">
    <w:abstractNumId w:val="99"/>
  </w:num>
  <w:num w:numId="98" w16cid:durableId="1576403944">
    <w:abstractNumId w:val="28"/>
  </w:num>
  <w:num w:numId="99" w16cid:durableId="1899586403">
    <w:abstractNumId w:val="4"/>
  </w:num>
  <w:num w:numId="100" w16cid:durableId="815490315">
    <w:abstractNumId w:val="6"/>
  </w:num>
  <w:num w:numId="101" w16cid:durableId="1484811332">
    <w:abstractNumId w:val="14"/>
  </w:num>
  <w:num w:numId="102" w16cid:durableId="1496646065">
    <w:abstractNumId w:val="62"/>
  </w:num>
  <w:num w:numId="103" w16cid:durableId="1207059135">
    <w:abstractNumId w:val="25"/>
  </w:num>
  <w:num w:numId="104" w16cid:durableId="1662001089">
    <w:abstractNumId w:val="83"/>
  </w:num>
  <w:num w:numId="105" w16cid:durableId="1114904057">
    <w:abstractNumId w:val="89"/>
  </w:num>
  <w:num w:numId="106" w16cid:durableId="1210655701">
    <w:abstractNumId w:val="27"/>
  </w:num>
  <w:num w:numId="107" w16cid:durableId="1035617953">
    <w:abstractNumId w:val="92"/>
  </w:num>
  <w:num w:numId="108" w16cid:durableId="1729379980">
    <w:abstractNumId w:val="91"/>
  </w:num>
  <w:num w:numId="109" w16cid:durableId="1059010184">
    <w:abstractNumId w:val="65"/>
  </w:num>
  <w:num w:numId="110" w16cid:durableId="512771106">
    <w:abstractNumId w:val="78"/>
  </w:num>
  <w:num w:numId="111" w16cid:durableId="462964841">
    <w:abstractNumId w:val="21"/>
  </w:num>
  <w:num w:numId="112" w16cid:durableId="1386831021">
    <w:abstractNumId w:val="19"/>
  </w:num>
  <w:num w:numId="113" w16cid:durableId="2056393861">
    <w:abstractNumId w:val="23"/>
  </w:num>
  <w:num w:numId="114" w16cid:durableId="49230284">
    <w:abstractNumId w:val="112"/>
  </w:num>
  <w:num w:numId="115" w16cid:durableId="1320839282">
    <w:abstractNumId w:val="16"/>
  </w:num>
  <w:num w:numId="116" w16cid:durableId="1358921350">
    <w:abstractNumId w:val="42"/>
  </w:num>
  <w:num w:numId="117" w16cid:durableId="45616304">
    <w:abstractNumId w:val="43"/>
  </w:num>
  <w:num w:numId="118" w16cid:durableId="4989104">
    <w:abstractNumId w:val="108"/>
  </w:num>
  <w:num w:numId="119" w16cid:durableId="1425614059">
    <w:abstractNumId w:val="51"/>
  </w:num>
  <w:num w:numId="120" w16cid:durableId="1912230088">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2C0"/>
    <w:rsid w:val="00000D44"/>
    <w:rsid w:val="00000FCE"/>
    <w:rsid w:val="00001E6B"/>
    <w:rsid w:val="00001EAB"/>
    <w:rsid w:val="00001F00"/>
    <w:rsid w:val="000020E9"/>
    <w:rsid w:val="00002E71"/>
    <w:rsid w:val="00002FC4"/>
    <w:rsid w:val="00003137"/>
    <w:rsid w:val="000034E0"/>
    <w:rsid w:val="000034EF"/>
    <w:rsid w:val="000035FF"/>
    <w:rsid w:val="00004E93"/>
    <w:rsid w:val="000057D8"/>
    <w:rsid w:val="00005828"/>
    <w:rsid w:val="0000607D"/>
    <w:rsid w:val="000063D9"/>
    <w:rsid w:val="00006AFF"/>
    <w:rsid w:val="00006EE5"/>
    <w:rsid w:val="0000758F"/>
    <w:rsid w:val="00007A3B"/>
    <w:rsid w:val="00007A4B"/>
    <w:rsid w:val="00007B4C"/>
    <w:rsid w:val="00007C67"/>
    <w:rsid w:val="00007FF2"/>
    <w:rsid w:val="000112D1"/>
    <w:rsid w:val="00011613"/>
    <w:rsid w:val="00011695"/>
    <w:rsid w:val="0001190C"/>
    <w:rsid w:val="00011A1F"/>
    <w:rsid w:val="00012172"/>
    <w:rsid w:val="000129F3"/>
    <w:rsid w:val="00012B3C"/>
    <w:rsid w:val="00012B6C"/>
    <w:rsid w:val="00012E68"/>
    <w:rsid w:val="000138B4"/>
    <w:rsid w:val="000138EE"/>
    <w:rsid w:val="00013C4D"/>
    <w:rsid w:val="00014A40"/>
    <w:rsid w:val="00014EEE"/>
    <w:rsid w:val="00014FA5"/>
    <w:rsid w:val="00015063"/>
    <w:rsid w:val="00015153"/>
    <w:rsid w:val="00015BE6"/>
    <w:rsid w:val="000162DA"/>
    <w:rsid w:val="00016497"/>
    <w:rsid w:val="00016BF4"/>
    <w:rsid w:val="00016F33"/>
    <w:rsid w:val="00017E7E"/>
    <w:rsid w:val="00017F90"/>
    <w:rsid w:val="0002051B"/>
    <w:rsid w:val="0002069D"/>
    <w:rsid w:val="000209D6"/>
    <w:rsid w:val="00020E3C"/>
    <w:rsid w:val="00020F8E"/>
    <w:rsid w:val="00021418"/>
    <w:rsid w:val="000215C9"/>
    <w:rsid w:val="0002193E"/>
    <w:rsid w:val="000219A7"/>
    <w:rsid w:val="00021C94"/>
    <w:rsid w:val="00021E4A"/>
    <w:rsid w:val="00022163"/>
    <w:rsid w:val="000224FE"/>
    <w:rsid w:val="00022667"/>
    <w:rsid w:val="00022D59"/>
    <w:rsid w:val="00023346"/>
    <w:rsid w:val="00023700"/>
    <w:rsid w:val="00023741"/>
    <w:rsid w:val="00024496"/>
    <w:rsid w:val="000251EA"/>
    <w:rsid w:val="000257D7"/>
    <w:rsid w:val="0002585D"/>
    <w:rsid w:val="0002587F"/>
    <w:rsid w:val="00025D8E"/>
    <w:rsid w:val="000260BC"/>
    <w:rsid w:val="00026F75"/>
    <w:rsid w:val="00027C7D"/>
    <w:rsid w:val="000305FC"/>
    <w:rsid w:val="00030647"/>
    <w:rsid w:val="00030EE8"/>
    <w:rsid w:val="00031287"/>
    <w:rsid w:val="00031630"/>
    <w:rsid w:val="0003205A"/>
    <w:rsid w:val="0003212C"/>
    <w:rsid w:val="0003275C"/>
    <w:rsid w:val="000331BF"/>
    <w:rsid w:val="00033283"/>
    <w:rsid w:val="00033591"/>
    <w:rsid w:val="000335A4"/>
    <w:rsid w:val="00034497"/>
    <w:rsid w:val="0003533E"/>
    <w:rsid w:val="00035D12"/>
    <w:rsid w:val="000361DD"/>
    <w:rsid w:val="000366C3"/>
    <w:rsid w:val="000366CA"/>
    <w:rsid w:val="000378BE"/>
    <w:rsid w:val="00037A50"/>
    <w:rsid w:val="00037E3F"/>
    <w:rsid w:val="00037FD6"/>
    <w:rsid w:val="000409A6"/>
    <w:rsid w:val="00040A19"/>
    <w:rsid w:val="00041553"/>
    <w:rsid w:val="0004167B"/>
    <w:rsid w:val="000417D6"/>
    <w:rsid w:val="00041BB3"/>
    <w:rsid w:val="00041C29"/>
    <w:rsid w:val="00041C34"/>
    <w:rsid w:val="00042271"/>
    <w:rsid w:val="0004437B"/>
    <w:rsid w:val="00045C0D"/>
    <w:rsid w:val="0004624F"/>
    <w:rsid w:val="0004666F"/>
    <w:rsid w:val="00047A0E"/>
    <w:rsid w:val="000504E5"/>
    <w:rsid w:val="00050C0A"/>
    <w:rsid w:val="00051605"/>
    <w:rsid w:val="000517A3"/>
    <w:rsid w:val="00051A36"/>
    <w:rsid w:val="000522CF"/>
    <w:rsid w:val="00052AD1"/>
    <w:rsid w:val="00052EFC"/>
    <w:rsid w:val="00053207"/>
    <w:rsid w:val="0005347D"/>
    <w:rsid w:val="00053AD2"/>
    <w:rsid w:val="00053C86"/>
    <w:rsid w:val="000542CE"/>
    <w:rsid w:val="000544E8"/>
    <w:rsid w:val="00054BE2"/>
    <w:rsid w:val="00054D64"/>
    <w:rsid w:val="00055C0B"/>
    <w:rsid w:val="00055CE4"/>
    <w:rsid w:val="00055F58"/>
    <w:rsid w:val="00056010"/>
    <w:rsid w:val="0005604A"/>
    <w:rsid w:val="0005649E"/>
    <w:rsid w:val="000566C1"/>
    <w:rsid w:val="00056E08"/>
    <w:rsid w:val="0005739C"/>
    <w:rsid w:val="0005750C"/>
    <w:rsid w:val="0005754B"/>
    <w:rsid w:val="0005769C"/>
    <w:rsid w:val="00057ED4"/>
    <w:rsid w:val="00060DA1"/>
    <w:rsid w:val="00061371"/>
    <w:rsid w:val="000618A4"/>
    <w:rsid w:val="000618AC"/>
    <w:rsid w:val="00062050"/>
    <w:rsid w:val="00062811"/>
    <w:rsid w:val="00062D89"/>
    <w:rsid w:val="00062E82"/>
    <w:rsid w:val="000634BD"/>
    <w:rsid w:val="00063958"/>
    <w:rsid w:val="00063B11"/>
    <w:rsid w:val="00063DD8"/>
    <w:rsid w:val="00064170"/>
    <w:rsid w:val="00065B2D"/>
    <w:rsid w:val="0006628E"/>
    <w:rsid w:val="000665DE"/>
    <w:rsid w:val="0006689E"/>
    <w:rsid w:val="00066FE1"/>
    <w:rsid w:val="00067112"/>
    <w:rsid w:val="00067358"/>
    <w:rsid w:val="000679F0"/>
    <w:rsid w:val="00067ACB"/>
    <w:rsid w:val="00070472"/>
    <w:rsid w:val="0007155B"/>
    <w:rsid w:val="00072974"/>
    <w:rsid w:val="00072A65"/>
    <w:rsid w:val="00072FC5"/>
    <w:rsid w:val="0007327D"/>
    <w:rsid w:val="000734FF"/>
    <w:rsid w:val="00073547"/>
    <w:rsid w:val="00073AE7"/>
    <w:rsid w:val="0007406C"/>
    <w:rsid w:val="000752CB"/>
    <w:rsid w:val="000753E2"/>
    <w:rsid w:val="00075565"/>
    <w:rsid w:val="000756A7"/>
    <w:rsid w:val="0007650D"/>
    <w:rsid w:val="00076C0A"/>
    <w:rsid w:val="000772A9"/>
    <w:rsid w:val="00077DDB"/>
    <w:rsid w:val="0008051B"/>
    <w:rsid w:val="000812A1"/>
    <w:rsid w:val="00081400"/>
    <w:rsid w:val="00081771"/>
    <w:rsid w:val="00081B4D"/>
    <w:rsid w:val="000825D4"/>
    <w:rsid w:val="00082E62"/>
    <w:rsid w:val="00083134"/>
    <w:rsid w:val="0008382D"/>
    <w:rsid w:val="000839DA"/>
    <w:rsid w:val="00085DF4"/>
    <w:rsid w:val="00086124"/>
    <w:rsid w:val="000868D6"/>
    <w:rsid w:val="00086AA5"/>
    <w:rsid w:val="00086E42"/>
    <w:rsid w:val="00087B07"/>
    <w:rsid w:val="00087BCC"/>
    <w:rsid w:val="00090267"/>
    <w:rsid w:val="00090795"/>
    <w:rsid w:val="00091117"/>
    <w:rsid w:val="00091A7D"/>
    <w:rsid w:val="00092878"/>
    <w:rsid w:val="00092F04"/>
    <w:rsid w:val="000933D0"/>
    <w:rsid w:val="00093405"/>
    <w:rsid w:val="00093AA9"/>
    <w:rsid w:val="00094836"/>
    <w:rsid w:val="000952A5"/>
    <w:rsid w:val="00096A05"/>
    <w:rsid w:val="00096B3E"/>
    <w:rsid w:val="00097BF8"/>
    <w:rsid w:val="00097E61"/>
    <w:rsid w:val="00097FC1"/>
    <w:rsid w:val="00097FD4"/>
    <w:rsid w:val="000A012D"/>
    <w:rsid w:val="000A01BF"/>
    <w:rsid w:val="000A0551"/>
    <w:rsid w:val="000A0632"/>
    <w:rsid w:val="000A17B0"/>
    <w:rsid w:val="000A1D3E"/>
    <w:rsid w:val="000A25A0"/>
    <w:rsid w:val="000A2CC6"/>
    <w:rsid w:val="000A2F8E"/>
    <w:rsid w:val="000A36D2"/>
    <w:rsid w:val="000A3C65"/>
    <w:rsid w:val="000A3CDD"/>
    <w:rsid w:val="000A4301"/>
    <w:rsid w:val="000A4F09"/>
    <w:rsid w:val="000A4F69"/>
    <w:rsid w:val="000A56F5"/>
    <w:rsid w:val="000A5919"/>
    <w:rsid w:val="000A5D08"/>
    <w:rsid w:val="000A65BF"/>
    <w:rsid w:val="000A6658"/>
    <w:rsid w:val="000A671D"/>
    <w:rsid w:val="000A678F"/>
    <w:rsid w:val="000A68F0"/>
    <w:rsid w:val="000A6C43"/>
    <w:rsid w:val="000A7445"/>
    <w:rsid w:val="000A7DCF"/>
    <w:rsid w:val="000B08D0"/>
    <w:rsid w:val="000B0C9C"/>
    <w:rsid w:val="000B12D8"/>
    <w:rsid w:val="000B18B2"/>
    <w:rsid w:val="000B1B2B"/>
    <w:rsid w:val="000B2073"/>
    <w:rsid w:val="000B238A"/>
    <w:rsid w:val="000B2935"/>
    <w:rsid w:val="000B2CE6"/>
    <w:rsid w:val="000B2DDB"/>
    <w:rsid w:val="000B34AC"/>
    <w:rsid w:val="000B374A"/>
    <w:rsid w:val="000B3BFD"/>
    <w:rsid w:val="000B4C83"/>
    <w:rsid w:val="000B4F06"/>
    <w:rsid w:val="000B5894"/>
    <w:rsid w:val="000B5A28"/>
    <w:rsid w:val="000B63A4"/>
    <w:rsid w:val="000B66E2"/>
    <w:rsid w:val="000B6A39"/>
    <w:rsid w:val="000B6BAF"/>
    <w:rsid w:val="000B6EA7"/>
    <w:rsid w:val="000B716F"/>
    <w:rsid w:val="000B7504"/>
    <w:rsid w:val="000B78FB"/>
    <w:rsid w:val="000B7B32"/>
    <w:rsid w:val="000C0971"/>
    <w:rsid w:val="000C09E1"/>
    <w:rsid w:val="000C180B"/>
    <w:rsid w:val="000C2848"/>
    <w:rsid w:val="000C2B30"/>
    <w:rsid w:val="000C306E"/>
    <w:rsid w:val="000C457E"/>
    <w:rsid w:val="000C478F"/>
    <w:rsid w:val="000C4F65"/>
    <w:rsid w:val="000C5119"/>
    <w:rsid w:val="000C5F2F"/>
    <w:rsid w:val="000C6288"/>
    <w:rsid w:val="000C65DB"/>
    <w:rsid w:val="000C6A7D"/>
    <w:rsid w:val="000C709D"/>
    <w:rsid w:val="000C7AC2"/>
    <w:rsid w:val="000C7DFF"/>
    <w:rsid w:val="000C7FB9"/>
    <w:rsid w:val="000D0824"/>
    <w:rsid w:val="000D0AF3"/>
    <w:rsid w:val="000D0CFF"/>
    <w:rsid w:val="000D16F0"/>
    <w:rsid w:val="000D1DEF"/>
    <w:rsid w:val="000D25DF"/>
    <w:rsid w:val="000D2D62"/>
    <w:rsid w:val="000D33E4"/>
    <w:rsid w:val="000D3AD3"/>
    <w:rsid w:val="000D3C0F"/>
    <w:rsid w:val="000D3CBF"/>
    <w:rsid w:val="000D465A"/>
    <w:rsid w:val="000D49EE"/>
    <w:rsid w:val="000D538E"/>
    <w:rsid w:val="000D5705"/>
    <w:rsid w:val="000D5795"/>
    <w:rsid w:val="000D58DF"/>
    <w:rsid w:val="000D596A"/>
    <w:rsid w:val="000D69C3"/>
    <w:rsid w:val="000D6E49"/>
    <w:rsid w:val="000D705C"/>
    <w:rsid w:val="000D731E"/>
    <w:rsid w:val="000D7341"/>
    <w:rsid w:val="000D7700"/>
    <w:rsid w:val="000E0086"/>
    <w:rsid w:val="000E05C5"/>
    <w:rsid w:val="000E083E"/>
    <w:rsid w:val="000E125F"/>
    <w:rsid w:val="000E1397"/>
    <w:rsid w:val="000E17D9"/>
    <w:rsid w:val="000E1C96"/>
    <w:rsid w:val="000E1E16"/>
    <w:rsid w:val="000E20A4"/>
    <w:rsid w:val="000E2A17"/>
    <w:rsid w:val="000E3434"/>
    <w:rsid w:val="000E36A3"/>
    <w:rsid w:val="000E36EB"/>
    <w:rsid w:val="000E41CA"/>
    <w:rsid w:val="000E440E"/>
    <w:rsid w:val="000E48B9"/>
    <w:rsid w:val="000E520F"/>
    <w:rsid w:val="000E6086"/>
    <w:rsid w:val="000E6E0F"/>
    <w:rsid w:val="000E787C"/>
    <w:rsid w:val="000F0346"/>
    <w:rsid w:val="000F0950"/>
    <w:rsid w:val="000F131D"/>
    <w:rsid w:val="000F1C96"/>
    <w:rsid w:val="000F21F2"/>
    <w:rsid w:val="000F2A86"/>
    <w:rsid w:val="000F2A9A"/>
    <w:rsid w:val="000F2DBD"/>
    <w:rsid w:val="000F2E5C"/>
    <w:rsid w:val="000F2F4E"/>
    <w:rsid w:val="000F3038"/>
    <w:rsid w:val="000F30C7"/>
    <w:rsid w:val="000F31A0"/>
    <w:rsid w:val="000F3364"/>
    <w:rsid w:val="000F3E25"/>
    <w:rsid w:val="000F4344"/>
    <w:rsid w:val="000F4B46"/>
    <w:rsid w:val="000F4C84"/>
    <w:rsid w:val="000F4F19"/>
    <w:rsid w:val="000F505B"/>
    <w:rsid w:val="000F5366"/>
    <w:rsid w:val="000F5BBF"/>
    <w:rsid w:val="000F5E1C"/>
    <w:rsid w:val="000F5FBF"/>
    <w:rsid w:val="000F6466"/>
    <w:rsid w:val="000F7599"/>
    <w:rsid w:val="000F78F4"/>
    <w:rsid w:val="000F7AA5"/>
    <w:rsid w:val="001004BA"/>
    <w:rsid w:val="00101039"/>
    <w:rsid w:val="0010167D"/>
    <w:rsid w:val="0010280E"/>
    <w:rsid w:val="00103238"/>
    <w:rsid w:val="00103546"/>
    <w:rsid w:val="00103D5B"/>
    <w:rsid w:val="00103DCB"/>
    <w:rsid w:val="00104676"/>
    <w:rsid w:val="00104A3C"/>
    <w:rsid w:val="00104DB1"/>
    <w:rsid w:val="001052C7"/>
    <w:rsid w:val="00105428"/>
    <w:rsid w:val="00105FF4"/>
    <w:rsid w:val="00106015"/>
    <w:rsid w:val="001060A4"/>
    <w:rsid w:val="001062F7"/>
    <w:rsid w:val="0010665E"/>
    <w:rsid w:val="00106DDA"/>
    <w:rsid w:val="00106EBA"/>
    <w:rsid w:val="00107255"/>
    <w:rsid w:val="00107333"/>
    <w:rsid w:val="00107375"/>
    <w:rsid w:val="0010740A"/>
    <w:rsid w:val="0010755B"/>
    <w:rsid w:val="001078DA"/>
    <w:rsid w:val="00107B40"/>
    <w:rsid w:val="00107D98"/>
    <w:rsid w:val="00112921"/>
    <w:rsid w:val="00112988"/>
    <w:rsid w:val="00112DFE"/>
    <w:rsid w:val="001142FC"/>
    <w:rsid w:val="0011446D"/>
    <w:rsid w:val="0011482F"/>
    <w:rsid w:val="001155E7"/>
    <w:rsid w:val="00116040"/>
    <w:rsid w:val="001166B1"/>
    <w:rsid w:val="00116AA1"/>
    <w:rsid w:val="00116D63"/>
    <w:rsid w:val="00117EEB"/>
    <w:rsid w:val="001209C1"/>
    <w:rsid w:val="001213CA"/>
    <w:rsid w:val="00121439"/>
    <w:rsid w:val="00121AB1"/>
    <w:rsid w:val="00121BD1"/>
    <w:rsid w:val="001227D8"/>
    <w:rsid w:val="00122974"/>
    <w:rsid w:val="00122B2B"/>
    <w:rsid w:val="00123470"/>
    <w:rsid w:val="00123C45"/>
    <w:rsid w:val="0012408F"/>
    <w:rsid w:val="00124ACE"/>
    <w:rsid w:val="00124E56"/>
    <w:rsid w:val="00124FB0"/>
    <w:rsid w:val="001255D9"/>
    <w:rsid w:val="00125C97"/>
    <w:rsid w:val="00125D96"/>
    <w:rsid w:val="001264B9"/>
    <w:rsid w:val="0012659D"/>
    <w:rsid w:val="00126BD7"/>
    <w:rsid w:val="00126E1B"/>
    <w:rsid w:val="00126E6C"/>
    <w:rsid w:val="001271EC"/>
    <w:rsid w:val="001272BB"/>
    <w:rsid w:val="001273A6"/>
    <w:rsid w:val="00127420"/>
    <w:rsid w:val="00127725"/>
    <w:rsid w:val="001279F5"/>
    <w:rsid w:val="0013046B"/>
    <w:rsid w:val="0013058B"/>
    <w:rsid w:val="001305BC"/>
    <w:rsid w:val="00130ACB"/>
    <w:rsid w:val="00130C35"/>
    <w:rsid w:val="00131056"/>
    <w:rsid w:val="0013106C"/>
    <w:rsid w:val="00131B9B"/>
    <w:rsid w:val="00131CD8"/>
    <w:rsid w:val="001322E5"/>
    <w:rsid w:val="00132A6A"/>
    <w:rsid w:val="00132F3B"/>
    <w:rsid w:val="0013334B"/>
    <w:rsid w:val="00133560"/>
    <w:rsid w:val="001337EE"/>
    <w:rsid w:val="0013461C"/>
    <w:rsid w:val="001346ED"/>
    <w:rsid w:val="0013532B"/>
    <w:rsid w:val="001354D5"/>
    <w:rsid w:val="0013556D"/>
    <w:rsid w:val="00135647"/>
    <w:rsid w:val="00135C8B"/>
    <w:rsid w:val="00135C8E"/>
    <w:rsid w:val="00135CB6"/>
    <w:rsid w:val="00136251"/>
    <w:rsid w:val="00136481"/>
    <w:rsid w:val="001368AF"/>
    <w:rsid w:val="00136FF0"/>
    <w:rsid w:val="00137133"/>
    <w:rsid w:val="00137339"/>
    <w:rsid w:val="001377C2"/>
    <w:rsid w:val="00137BA5"/>
    <w:rsid w:val="00137CC3"/>
    <w:rsid w:val="00137F09"/>
    <w:rsid w:val="00140A7E"/>
    <w:rsid w:val="00141254"/>
    <w:rsid w:val="001415A5"/>
    <w:rsid w:val="0014193B"/>
    <w:rsid w:val="00142267"/>
    <w:rsid w:val="001423AA"/>
    <w:rsid w:val="0014270D"/>
    <w:rsid w:val="00142DFF"/>
    <w:rsid w:val="001430F8"/>
    <w:rsid w:val="00143AA9"/>
    <w:rsid w:val="001446FC"/>
    <w:rsid w:val="00144C83"/>
    <w:rsid w:val="00145284"/>
    <w:rsid w:val="00145322"/>
    <w:rsid w:val="001453A6"/>
    <w:rsid w:val="00145FE7"/>
    <w:rsid w:val="001464D7"/>
    <w:rsid w:val="00146AA1"/>
    <w:rsid w:val="00146F9B"/>
    <w:rsid w:val="00147058"/>
    <w:rsid w:val="00147552"/>
    <w:rsid w:val="00147AFB"/>
    <w:rsid w:val="001501D9"/>
    <w:rsid w:val="001514F3"/>
    <w:rsid w:val="00151543"/>
    <w:rsid w:val="001517AD"/>
    <w:rsid w:val="0015190E"/>
    <w:rsid w:val="00151E25"/>
    <w:rsid w:val="00152108"/>
    <w:rsid w:val="001523E8"/>
    <w:rsid w:val="00152503"/>
    <w:rsid w:val="00152619"/>
    <w:rsid w:val="00152631"/>
    <w:rsid w:val="00152CF8"/>
    <w:rsid w:val="00152DFC"/>
    <w:rsid w:val="0015364C"/>
    <w:rsid w:val="00153D7E"/>
    <w:rsid w:val="00153FB0"/>
    <w:rsid w:val="00154007"/>
    <w:rsid w:val="001544EB"/>
    <w:rsid w:val="00154B1C"/>
    <w:rsid w:val="00154F18"/>
    <w:rsid w:val="0015579F"/>
    <w:rsid w:val="00155806"/>
    <w:rsid w:val="00155B25"/>
    <w:rsid w:val="00155C54"/>
    <w:rsid w:val="00155E84"/>
    <w:rsid w:val="00155FBB"/>
    <w:rsid w:val="00156836"/>
    <w:rsid w:val="00156DDF"/>
    <w:rsid w:val="00156F24"/>
    <w:rsid w:val="00157017"/>
    <w:rsid w:val="00157344"/>
    <w:rsid w:val="001573AB"/>
    <w:rsid w:val="00157441"/>
    <w:rsid w:val="0015772D"/>
    <w:rsid w:val="00157A18"/>
    <w:rsid w:val="001602D9"/>
    <w:rsid w:val="001611DB"/>
    <w:rsid w:val="00161CF4"/>
    <w:rsid w:val="00162379"/>
    <w:rsid w:val="00162833"/>
    <w:rsid w:val="00162953"/>
    <w:rsid w:val="001633E6"/>
    <w:rsid w:val="00163983"/>
    <w:rsid w:val="00163C21"/>
    <w:rsid w:val="00163CD2"/>
    <w:rsid w:val="00163FB4"/>
    <w:rsid w:val="001640F5"/>
    <w:rsid w:val="00164A03"/>
    <w:rsid w:val="00164B27"/>
    <w:rsid w:val="00164C2D"/>
    <w:rsid w:val="0016507E"/>
    <w:rsid w:val="001653A4"/>
    <w:rsid w:val="00165520"/>
    <w:rsid w:val="00165BF1"/>
    <w:rsid w:val="001664B7"/>
    <w:rsid w:val="00166907"/>
    <w:rsid w:val="00167D13"/>
    <w:rsid w:val="00170274"/>
    <w:rsid w:val="0017061E"/>
    <w:rsid w:val="00170691"/>
    <w:rsid w:val="00170B83"/>
    <w:rsid w:val="00170CB4"/>
    <w:rsid w:val="00170FCF"/>
    <w:rsid w:val="001711AF"/>
    <w:rsid w:val="001718A6"/>
    <w:rsid w:val="0017204F"/>
    <w:rsid w:val="00172054"/>
    <w:rsid w:val="001726AB"/>
    <w:rsid w:val="00172B38"/>
    <w:rsid w:val="00172CCB"/>
    <w:rsid w:val="00173378"/>
    <w:rsid w:val="00173A89"/>
    <w:rsid w:val="00173ACE"/>
    <w:rsid w:val="00173ADD"/>
    <w:rsid w:val="00173BC9"/>
    <w:rsid w:val="00173E43"/>
    <w:rsid w:val="00174072"/>
    <w:rsid w:val="001740DB"/>
    <w:rsid w:val="00174944"/>
    <w:rsid w:val="001750DB"/>
    <w:rsid w:val="0017550D"/>
    <w:rsid w:val="00175563"/>
    <w:rsid w:val="00175987"/>
    <w:rsid w:val="00175EA9"/>
    <w:rsid w:val="001760AE"/>
    <w:rsid w:val="00176C29"/>
    <w:rsid w:val="00177006"/>
    <w:rsid w:val="00177405"/>
    <w:rsid w:val="001776E4"/>
    <w:rsid w:val="00177CC1"/>
    <w:rsid w:val="001803E1"/>
    <w:rsid w:val="00180EBC"/>
    <w:rsid w:val="00181238"/>
    <w:rsid w:val="00181612"/>
    <w:rsid w:val="0018184A"/>
    <w:rsid w:val="00181A27"/>
    <w:rsid w:val="0018270C"/>
    <w:rsid w:val="00182789"/>
    <w:rsid w:val="00182B57"/>
    <w:rsid w:val="00183048"/>
    <w:rsid w:val="00183372"/>
    <w:rsid w:val="001835FE"/>
    <w:rsid w:val="0018398C"/>
    <w:rsid w:val="001839D7"/>
    <w:rsid w:val="00183A25"/>
    <w:rsid w:val="00183E10"/>
    <w:rsid w:val="0018416D"/>
    <w:rsid w:val="001843E0"/>
    <w:rsid w:val="001848F2"/>
    <w:rsid w:val="001850C0"/>
    <w:rsid w:val="0018555F"/>
    <w:rsid w:val="00185D63"/>
    <w:rsid w:val="00186121"/>
    <w:rsid w:val="00186248"/>
    <w:rsid w:val="00186565"/>
    <w:rsid w:val="0018680E"/>
    <w:rsid w:val="0018682D"/>
    <w:rsid w:val="00186A8C"/>
    <w:rsid w:val="001909BC"/>
    <w:rsid w:val="001909F7"/>
    <w:rsid w:val="00190A9B"/>
    <w:rsid w:val="00191A06"/>
    <w:rsid w:val="00191A6E"/>
    <w:rsid w:val="001922D0"/>
    <w:rsid w:val="001925BA"/>
    <w:rsid w:val="00192829"/>
    <w:rsid w:val="0019282B"/>
    <w:rsid w:val="00193031"/>
    <w:rsid w:val="00193293"/>
    <w:rsid w:val="00193305"/>
    <w:rsid w:val="0019371C"/>
    <w:rsid w:val="00193A7B"/>
    <w:rsid w:val="00193CAA"/>
    <w:rsid w:val="00193D9E"/>
    <w:rsid w:val="00194786"/>
    <w:rsid w:val="00194E90"/>
    <w:rsid w:val="00196161"/>
    <w:rsid w:val="001964BC"/>
    <w:rsid w:val="0019654B"/>
    <w:rsid w:val="00196B82"/>
    <w:rsid w:val="001970FD"/>
    <w:rsid w:val="0019743D"/>
    <w:rsid w:val="001A036A"/>
    <w:rsid w:val="001A0974"/>
    <w:rsid w:val="001A1486"/>
    <w:rsid w:val="001A1A99"/>
    <w:rsid w:val="001A2174"/>
    <w:rsid w:val="001A220C"/>
    <w:rsid w:val="001A224E"/>
    <w:rsid w:val="001A22E1"/>
    <w:rsid w:val="001A2804"/>
    <w:rsid w:val="001A2D55"/>
    <w:rsid w:val="001A31D8"/>
    <w:rsid w:val="001A370D"/>
    <w:rsid w:val="001A41CB"/>
    <w:rsid w:val="001A42DF"/>
    <w:rsid w:val="001A4B11"/>
    <w:rsid w:val="001A4FFF"/>
    <w:rsid w:val="001A5206"/>
    <w:rsid w:val="001A5239"/>
    <w:rsid w:val="001A55AA"/>
    <w:rsid w:val="001A5AED"/>
    <w:rsid w:val="001A5CC0"/>
    <w:rsid w:val="001A690A"/>
    <w:rsid w:val="001A703C"/>
    <w:rsid w:val="001B07FB"/>
    <w:rsid w:val="001B08A5"/>
    <w:rsid w:val="001B0949"/>
    <w:rsid w:val="001B11DC"/>
    <w:rsid w:val="001B1250"/>
    <w:rsid w:val="001B1AA2"/>
    <w:rsid w:val="001B1D7A"/>
    <w:rsid w:val="001B21A5"/>
    <w:rsid w:val="001B21CF"/>
    <w:rsid w:val="001B22F0"/>
    <w:rsid w:val="001B346E"/>
    <w:rsid w:val="001B354C"/>
    <w:rsid w:val="001B3973"/>
    <w:rsid w:val="001B3F8E"/>
    <w:rsid w:val="001B4368"/>
    <w:rsid w:val="001B4BB4"/>
    <w:rsid w:val="001B53A5"/>
    <w:rsid w:val="001B5AF7"/>
    <w:rsid w:val="001B5DBB"/>
    <w:rsid w:val="001B5F86"/>
    <w:rsid w:val="001B6066"/>
    <w:rsid w:val="001B6918"/>
    <w:rsid w:val="001B7B49"/>
    <w:rsid w:val="001B7C0B"/>
    <w:rsid w:val="001B7C96"/>
    <w:rsid w:val="001B7D56"/>
    <w:rsid w:val="001B7FC3"/>
    <w:rsid w:val="001C0FC3"/>
    <w:rsid w:val="001C1A7D"/>
    <w:rsid w:val="001C2F10"/>
    <w:rsid w:val="001C37B8"/>
    <w:rsid w:val="001C3C31"/>
    <w:rsid w:val="001C4854"/>
    <w:rsid w:val="001C4CC6"/>
    <w:rsid w:val="001C4EF9"/>
    <w:rsid w:val="001C5E33"/>
    <w:rsid w:val="001C5FFC"/>
    <w:rsid w:val="001C6598"/>
    <w:rsid w:val="001C6E8D"/>
    <w:rsid w:val="001C7699"/>
    <w:rsid w:val="001C7BE5"/>
    <w:rsid w:val="001D006F"/>
    <w:rsid w:val="001D06D2"/>
    <w:rsid w:val="001D0E3C"/>
    <w:rsid w:val="001D0F6F"/>
    <w:rsid w:val="001D1611"/>
    <w:rsid w:val="001D1C7D"/>
    <w:rsid w:val="001D25CF"/>
    <w:rsid w:val="001D2D1E"/>
    <w:rsid w:val="001D2FE5"/>
    <w:rsid w:val="001D314A"/>
    <w:rsid w:val="001D358C"/>
    <w:rsid w:val="001D35E9"/>
    <w:rsid w:val="001D377C"/>
    <w:rsid w:val="001D3A30"/>
    <w:rsid w:val="001D41A1"/>
    <w:rsid w:val="001D4526"/>
    <w:rsid w:val="001D4AC3"/>
    <w:rsid w:val="001D5181"/>
    <w:rsid w:val="001D538A"/>
    <w:rsid w:val="001D54F2"/>
    <w:rsid w:val="001D590E"/>
    <w:rsid w:val="001D6D9B"/>
    <w:rsid w:val="001D791B"/>
    <w:rsid w:val="001D7A51"/>
    <w:rsid w:val="001E07E5"/>
    <w:rsid w:val="001E0A2D"/>
    <w:rsid w:val="001E0B4A"/>
    <w:rsid w:val="001E0B8F"/>
    <w:rsid w:val="001E0C6A"/>
    <w:rsid w:val="001E2A0D"/>
    <w:rsid w:val="001E2B72"/>
    <w:rsid w:val="001E2CB2"/>
    <w:rsid w:val="001E32EC"/>
    <w:rsid w:val="001E360B"/>
    <w:rsid w:val="001E42B5"/>
    <w:rsid w:val="001E4413"/>
    <w:rsid w:val="001E4418"/>
    <w:rsid w:val="001E4AC5"/>
    <w:rsid w:val="001E5111"/>
    <w:rsid w:val="001E56AB"/>
    <w:rsid w:val="001E6357"/>
    <w:rsid w:val="001E6657"/>
    <w:rsid w:val="001E6C5F"/>
    <w:rsid w:val="001E71D2"/>
    <w:rsid w:val="001E7D7C"/>
    <w:rsid w:val="001E7F82"/>
    <w:rsid w:val="001F0584"/>
    <w:rsid w:val="001F0724"/>
    <w:rsid w:val="001F120C"/>
    <w:rsid w:val="001F1247"/>
    <w:rsid w:val="001F15AF"/>
    <w:rsid w:val="001F162C"/>
    <w:rsid w:val="001F1685"/>
    <w:rsid w:val="001F1D31"/>
    <w:rsid w:val="001F1EF6"/>
    <w:rsid w:val="001F256A"/>
    <w:rsid w:val="001F26BF"/>
    <w:rsid w:val="001F288F"/>
    <w:rsid w:val="001F2EC9"/>
    <w:rsid w:val="001F301B"/>
    <w:rsid w:val="001F3443"/>
    <w:rsid w:val="001F38E9"/>
    <w:rsid w:val="001F3BBD"/>
    <w:rsid w:val="001F3CA4"/>
    <w:rsid w:val="001F44D5"/>
    <w:rsid w:val="001F4857"/>
    <w:rsid w:val="001F4ABC"/>
    <w:rsid w:val="001F4F1C"/>
    <w:rsid w:val="001F4F8F"/>
    <w:rsid w:val="001F5113"/>
    <w:rsid w:val="001F5225"/>
    <w:rsid w:val="001F55FA"/>
    <w:rsid w:val="001F77D6"/>
    <w:rsid w:val="001F79AC"/>
    <w:rsid w:val="002003EF"/>
    <w:rsid w:val="00201499"/>
    <w:rsid w:val="0020174A"/>
    <w:rsid w:val="00201D0E"/>
    <w:rsid w:val="00201D22"/>
    <w:rsid w:val="00201F92"/>
    <w:rsid w:val="00202167"/>
    <w:rsid w:val="00202249"/>
    <w:rsid w:val="00202782"/>
    <w:rsid w:val="00202921"/>
    <w:rsid w:val="00202EE2"/>
    <w:rsid w:val="002032F6"/>
    <w:rsid w:val="00203979"/>
    <w:rsid w:val="00204098"/>
    <w:rsid w:val="00204275"/>
    <w:rsid w:val="0020444E"/>
    <w:rsid w:val="002044E8"/>
    <w:rsid w:val="00204A07"/>
    <w:rsid w:val="00205D4B"/>
    <w:rsid w:val="00205F82"/>
    <w:rsid w:val="0020658D"/>
    <w:rsid w:val="00206653"/>
    <w:rsid w:val="002068D7"/>
    <w:rsid w:val="002068EE"/>
    <w:rsid w:val="00207803"/>
    <w:rsid w:val="002079F8"/>
    <w:rsid w:val="00207DC2"/>
    <w:rsid w:val="002105A5"/>
    <w:rsid w:val="002106B7"/>
    <w:rsid w:val="002115C6"/>
    <w:rsid w:val="00211AB2"/>
    <w:rsid w:val="00211BD0"/>
    <w:rsid w:val="0021232E"/>
    <w:rsid w:val="0021287B"/>
    <w:rsid w:val="00212C0E"/>
    <w:rsid w:val="00212ECF"/>
    <w:rsid w:val="00213919"/>
    <w:rsid w:val="00213F46"/>
    <w:rsid w:val="00214019"/>
    <w:rsid w:val="00214788"/>
    <w:rsid w:val="002149C7"/>
    <w:rsid w:val="00214A71"/>
    <w:rsid w:val="00214CFD"/>
    <w:rsid w:val="00216F1D"/>
    <w:rsid w:val="00217A48"/>
    <w:rsid w:val="00220626"/>
    <w:rsid w:val="00220960"/>
    <w:rsid w:val="00220E58"/>
    <w:rsid w:val="002216A6"/>
    <w:rsid w:val="00221714"/>
    <w:rsid w:val="002220FE"/>
    <w:rsid w:val="0022288D"/>
    <w:rsid w:val="00222A7A"/>
    <w:rsid w:val="00222C52"/>
    <w:rsid w:val="00222E53"/>
    <w:rsid w:val="0022303A"/>
    <w:rsid w:val="0022318F"/>
    <w:rsid w:val="00223278"/>
    <w:rsid w:val="002232E2"/>
    <w:rsid w:val="002234E7"/>
    <w:rsid w:val="002242B9"/>
    <w:rsid w:val="00224E96"/>
    <w:rsid w:val="002256E2"/>
    <w:rsid w:val="00225DAA"/>
    <w:rsid w:val="0022696B"/>
    <w:rsid w:val="002273EC"/>
    <w:rsid w:val="00227D9B"/>
    <w:rsid w:val="0023048A"/>
    <w:rsid w:val="00230A7D"/>
    <w:rsid w:val="00230CCF"/>
    <w:rsid w:val="0023123F"/>
    <w:rsid w:val="00231D9A"/>
    <w:rsid w:val="00232221"/>
    <w:rsid w:val="00232290"/>
    <w:rsid w:val="00232568"/>
    <w:rsid w:val="0023300A"/>
    <w:rsid w:val="0023346B"/>
    <w:rsid w:val="0023357C"/>
    <w:rsid w:val="00233672"/>
    <w:rsid w:val="00233704"/>
    <w:rsid w:val="00233870"/>
    <w:rsid w:val="0023397D"/>
    <w:rsid w:val="00233DB2"/>
    <w:rsid w:val="002342DE"/>
    <w:rsid w:val="00234737"/>
    <w:rsid w:val="00234970"/>
    <w:rsid w:val="00235559"/>
    <w:rsid w:val="00235B2F"/>
    <w:rsid w:val="00236025"/>
    <w:rsid w:val="00236150"/>
    <w:rsid w:val="00236C66"/>
    <w:rsid w:val="002373B8"/>
    <w:rsid w:val="002376C4"/>
    <w:rsid w:val="00240425"/>
    <w:rsid w:val="0024061A"/>
    <w:rsid w:val="00240EB2"/>
    <w:rsid w:val="00241843"/>
    <w:rsid w:val="0024197A"/>
    <w:rsid w:val="002419D6"/>
    <w:rsid w:val="002419E9"/>
    <w:rsid w:val="00242A69"/>
    <w:rsid w:val="00242ADE"/>
    <w:rsid w:val="00243011"/>
    <w:rsid w:val="0024330E"/>
    <w:rsid w:val="002439E7"/>
    <w:rsid w:val="00243B8A"/>
    <w:rsid w:val="002441CB"/>
    <w:rsid w:val="002443B9"/>
    <w:rsid w:val="00244768"/>
    <w:rsid w:val="00244F64"/>
    <w:rsid w:val="00244F93"/>
    <w:rsid w:val="00245347"/>
    <w:rsid w:val="00245664"/>
    <w:rsid w:val="00245939"/>
    <w:rsid w:val="00245BF7"/>
    <w:rsid w:val="00245DB0"/>
    <w:rsid w:val="0024606B"/>
    <w:rsid w:val="0024611F"/>
    <w:rsid w:val="00246263"/>
    <w:rsid w:val="00246283"/>
    <w:rsid w:val="00246D40"/>
    <w:rsid w:val="00247562"/>
    <w:rsid w:val="002476E7"/>
    <w:rsid w:val="00247FD6"/>
    <w:rsid w:val="00250450"/>
    <w:rsid w:val="00250D6B"/>
    <w:rsid w:val="00251061"/>
    <w:rsid w:val="00252122"/>
    <w:rsid w:val="0025259C"/>
    <w:rsid w:val="00252F26"/>
    <w:rsid w:val="00253B6B"/>
    <w:rsid w:val="00253D50"/>
    <w:rsid w:val="00253FD2"/>
    <w:rsid w:val="002540D2"/>
    <w:rsid w:val="00254B6D"/>
    <w:rsid w:val="002554AC"/>
    <w:rsid w:val="002558CC"/>
    <w:rsid w:val="002574C4"/>
    <w:rsid w:val="002575B5"/>
    <w:rsid w:val="002576C1"/>
    <w:rsid w:val="00257983"/>
    <w:rsid w:val="002579EF"/>
    <w:rsid w:val="00257A52"/>
    <w:rsid w:val="00260662"/>
    <w:rsid w:val="002618EC"/>
    <w:rsid w:val="00261BB1"/>
    <w:rsid w:val="00264E97"/>
    <w:rsid w:val="0026542D"/>
    <w:rsid w:val="00265ADF"/>
    <w:rsid w:val="00265EB3"/>
    <w:rsid w:val="0026602D"/>
    <w:rsid w:val="002670E1"/>
    <w:rsid w:val="0026714D"/>
    <w:rsid w:val="00267ACF"/>
    <w:rsid w:val="0027005C"/>
    <w:rsid w:val="002707C1"/>
    <w:rsid w:val="002714AA"/>
    <w:rsid w:val="00271E14"/>
    <w:rsid w:val="002722A3"/>
    <w:rsid w:val="00272489"/>
    <w:rsid w:val="00272673"/>
    <w:rsid w:val="00272749"/>
    <w:rsid w:val="002727BC"/>
    <w:rsid w:val="002729A4"/>
    <w:rsid w:val="00273069"/>
    <w:rsid w:val="0027386C"/>
    <w:rsid w:val="00273C73"/>
    <w:rsid w:val="002740A0"/>
    <w:rsid w:val="002745DF"/>
    <w:rsid w:val="00274CA6"/>
    <w:rsid w:val="00275479"/>
    <w:rsid w:val="00275AA4"/>
    <w:rsid w:val="00275B41"/>
    <w:rsid w:val="00275EE1"/>
    <w:rsid w:val="00276024"/>
    <w:rsid w:val="00276A10"/>
    <w:rsid w:val="00276FAE"/>
    <w:rsid w:val="00277A51"/>
    <w:rsid w:val="00277D33"/>
    <w:rsid w:val="002801BC"/>
    <w:rsid w:val="0028036C"/>
    <w:rsid w:val="002803E0"/>
    <w:rsid w:val="002805BF"/>
    <w:rsid w:val="0028154C"/>
    <w:rsid w:val="0028196E"/>
    <w:rsid w:val="00282AE7"/>
    <w:rsid w:val="00283546"/>
    <w:rsid w:val="00283755"/>
    <w:rsid w:val="00283D03"/>
    <w:rsid w:val="00284435"/>
    <w:rsid w:val="00284827"/>
    <w:rsid w:val="00284C37"/>
    <w:rsid w:val="0028538F"/>
    <w:rsid w:val="00285680"/>
    <w:rsid w:val="00285754"/>
    <w:rsid w:val="00286748"/>
    <w:rsid w:val="00286755"/>
    <w:rsid w:val="00286756"/>
    <w:rsid w:val="00287279"/>
    <w:rsid w:val="002907D9"/>
    <w:rsid w:val="002911DB"/>
    <w:rsid w:val="00291721"/>
    <w:rsid w:val="00291A6B"/>
    <w:rsid w:val="00291CDA"/>
    <w:rsid w:val="00291F44"/>
    <w:rsid w:val="0029220A"/>
    <w:rsid w:val="0029243D"/>
    <w:rsid w:val="00292EE2"/>
    <w:rsid w:val="002931FB"/>
    <w:rsid w:val="0029377D"/>
    <w:rsid w:val="002937C4"/>
    <w:rsid w:val="002938D5"/>
    <w:rsid w:val="0029451A"/>
    <w:rsid w:val="00294982"/>
    <w:rsid w:val="00294A38"/>
    <w:rsid w:val="002951EA"/>
    <w:rsid w:val="00295273"/>
    <w:rsid w:val="002952E4"/>
    <w:rsid w:val="0029547F"/>
    <w:rsid w:val="0029553F"/>
    <w:rsid w:val="002958BF"/>
    <w:rsid w:val="00295CFF"/>
    <w:rsid w:val="00295F99"/>
    <w:rsid w:val="00296E0C"/>
    <w:rsid w:val="00297AE3"/>
    <w:rsid w:val="002A0434"/>
    <w:rsid w:val="002A05A4"/>
    <w:rsid w:val="002A0679"/>
    <w:rsid w:val="002A0D18"/>
    <w:rsid w:val="002A0D3C"/>
    <w:rsid w:val="002A117D"/>
    <w:rsid w:val="002A128D"/>
    <w:rsid w:val="002A12C0"/>
    <w:rsid w:val="002A1580"/>
    <w:rsid w:val="002A1AA2"/>
    <w:rsid w:val="002A1CF3"/>
    <w:rsid w:val="002A1F6E"/>
    <w:rsid w:val="002A2378"/>
    <w:rsid w:val="002A2496"/>
    <w:rsid w:val="002A2C30"/>
    <w:rsid w:val="002A3B57"/>
    <w:rsid w:val="002A4AC8"/>
    <w:rsid w:val="002A4F7B"/>
    <w:rsid w:val="002A50CA"/>
    <w:rsid w:val="002A50F0"/>
    <w:rsid w:val="002A52E2"/>
    <w:rsid w:val="002A53A6"/>
    <w:rsid w:val="002A55D4"/>
    <w:rsid w:val="002A5687"/>
    <w:rsid w:val="002A577E"/>
    <w:rsid w:val="002A5FB0"/>
    <w:rsid w:val="002A61B9"/>
    <w:rsid w:val="002A7603"/>
    <w:rsid w:val="002B00BE"/>
    <w:rsid w:val="002B014C"/>
    <w:rsid w:val="002B0202"/>
    <w:rsid w:val="002B08D7"/>
    <w:rsid w:val="002B09E5"/>
    <w:rsid w:val="002B14F8"/>
    <w:rsid w:val="002B1BE7"/>
    <w:rsid w:val="002B1E48"/>
    <w:rsid w:val="002B2EE3"/>
    <w:rsid w:val="002B3204"/>
    <w:rsid w:val="002B38E9"/>
    <w:rsid w:val="002B3BC5"/>
    <w:rsid w:val="002B3DE2"/>
    <w:rsid w:val="002B4227"/>
    <w:rsid w:val="002B4303"/>
    <w:rsid w:val="002B499F"/>
    <w:rsid w:val="002B52DF"/>
    <w:rsid w:val="002B5779"/>
    <w:rsid w:val="002B6044"/>
    <w:rsid w:val="002B6137"/>
    <w:rsid w:val="002B6531"/>
    <w:rsid w:val="002B6545"/>
    <w:rsid w:val="002B68A3"/>
    <w:rsid w:val="002B788C"/>
    <w:rsid w:val="002B7A43"/>
    <w:rsid w:val="002B7A96"/>
    <w:rsid w:val="002C0070"/>
    <w:rsid w:val="002C0589"/>
    <w:rsid w:val="002C0A2A"/>
    <w:rsid w:val="002C0CD1"/>
    <w:rsid w:val="002C0E6B"/>
    <w:rsid w:val="002C23B5"/>
    <w:rsid w:val="002C24A8"/>
    <w:rsid w:val="002C24BD"/>
    <w:rsid w:val="002C2728"/>
    <w:rsid w:val="002C2979"/>
    <w:rsid w:val="002C3DE2"/>
    <w:rsid w:val="002C423C"/>
    <w:rsid w:val="002C4834"/>
    <w:rsid w:val="002C4A32"/>
    <w:rsid w:val="002C5709"/>
    <w:rsid w:val="002C5EA5"/>
    <w:rsid w:val="002C6C4B"/>
    <w:rsid w:val="002C6E4F"/>
    <w:rsid w:val="002C740C"/>
    <w:rsid w:val="002C79C2"/>
    <w:rsid w:val="002D08CE"/>
    <w:rsid w:val="002D092E"/>
    <w:rsid w:val="002D0D2B"/>
    <w:rsid w:val="002D1234"/>
    <w:rsid w:val="002D1BD9"/>
    <w:rsid w:val="002D24DB"/>
    <w:rsid w:val="002D261D"/>
    <w:rsid w:val="002D26E8"/>
    <w:rsid w:val="002D2CC4"/>
    <w:rsid w:val="002D2FC4"/>
    <w:rsid w:val="002D3B4F"/>
    <w:rsid w:val="002D3E2F"/>
    <w:rsid w:val="002D436D"/>
    <w:rsid w:val="002D45FE"/>
    <w:rsid w:val="002D4629"/>
    <w:rsid w:val="002D5945"/>
    <w:rsid w:val="002D59E6"/>
    <w:rsid w:val="002D60A8"/>
    <w:rsid w:val="002D618A"/>
    <w:rsid w:val="002D6D43"/>
    <w:rsid w:val="002D6D78"/>
    <w:rsid w:val="002D778B"/>
    <w:rsid w:val="002D796D"/>
    <w:rsid w:val="002E04A7"/>
    <w:rsid w:val="002E068B"/>
    <w:rsid w:val="002E08B7"/>
    <w:rsid w:val="002E0CE6"/>
    <w:rsid w:val="002E1213"/>
    <w:rsid w:val="002E1331"/>
    <w:rsid w:val="002E15E1"/>
    <w:rsid w:val="002E19EF"/>
    <w:rsid w:val="002E2791"/>
    <w:rsid w:val="002E2E04"/>
    <w:rsid w:val="002E3033"/>
    <w:rsid w:val="002E3E75"/>
    <w:rsid w:val="002E3F48"/>
    <w:rsid w:val="002E47EE"/>
    <w:rsid w:val="002E500E"/>
    <w:rsid w:val="002E54D5"/>
    <w:rsid w:val="002E5BB1"/>
    <w:rsid w:val="002E5BC4"/>
    <w:rsid w:val="002E5C03"/>
    <w:rsid w:val="002E5E4C"/>
    <w:rsid w:val="002E5F7A"/>
    <w:rsid w:val="002E666C"/>
    <w:rsid w:val="002E6684"/>
    <w:rsid w:val="002E6B4A"/>
    <w:rsid w:val="002E6B8C"/>
    <w:rsid w:val="002E6E6F"/>
    <w:rsid w:val="002E73CC"/>
    <w:rsid w:val="002E750A"/>
    <w:rsid w:val="002E7D40"/>
    <w:rsid w:val="002F0753"/>
    <w:rsid w:val="002F1289"/>
    <w:rsid w:val="002F1A27"/>
    <w:rsid w:val="002F2FF3"/>
    <w:rsid w:val="002F35C2"/>
    <w:rsid w:val="002F437B"/>
    <w:rsid w:val="002F458B"/>
    <w:rsid w:val="002F49EF"/>
    <w:rsid w:val="002F5969"/>
    <w:rsid w:val="002F67F8"/>
    <w:rsid w:val="002F68E1"/>
    <w:rsid w:val="002F6952"/>
    <w:rsid w:val="002F6B64"/>
    <w:rsid w:val="002F6C59"/>
    <w:rsid w:val="002F6DEB"/>
    <w:rsid w:val="002F71B9"/>
    <w:rsid w:val="002F77DB"/>
    <w:rsid w:val="0030071D"/>
    <w:rsid w:val="00300814"/>
    <w:rsid w:val="0030086C"/>
    <w:rsid w:val="00300E84"/>
    <w:rsid w:val="00301205"/>
    <w:rsid w:val="003012F0"/>
    <w:rsid w:val="00301572"/>
    <w:rsid w:val="00301925"/>
    <w:rsid w:val="00301AD3"/>
    <w:rsid w:val="00302025"/>
    <w:rsid w:val="003022C3"/>
    <w:rsid w:val="003023D3"/>
    <w:rsid w:val="00302693"/>
    <w:rsid w:val="003026EB"/>
    <w:rsid w:val="00302716"/>
    <w:rsid w:val="00302952"/>
    <w:rsid w:val="00302BBD"/>
    <w:rsid w:val="003033BD"/>
    <w:rsid w:val="00304C7F"/>
    <w:rsid w:val="0030541F"/>
    <w:rsid w:val="0030578B"/>
    <w:rsid w:val="003057FB"/>
    <w:rsid w:val="00306384"/>
    <w:rsid w:val="00306D66"/>
    <w:rsid w:val="00306EF3"/>
    <w:rsid w:val="0030724A"/>
    <w:rsid w:val="00307298"/>
    <w:rsid w:val="00307526"/>
    <w:rsid w:val="00307CC3"/>
    <w:rsid w:val="00310047"/>
    <w:rsid w:val="003100EB"/>
    <w:rsid w:val="003105B3"/>
    <w:rsid w:val="00310798"/>
    <w:rsid w:val="00310870"/>
    <w:rsid w:val="00311B2D"/>
    <w:rsid w:val="00311DA5"/>
    <w:rsid w:val="003127E2"/>
    <w:rsid w:val="003129C7"/>
    <w:rsid w:val="00312CBB"/>
    <w:rsid w:val="00313522"/>
    <w:rsid w:val="00313704"/>
    <w:rsid w:val="00313A5A"/>
    <w:rsid w:val="00313BC1"/>
    <w:rsid w:val="00314898"/>
    <w:rsid w:val="00314D1A"/>
    <w:rsid w:val="00314D35"/>
    <w:rsid w:val="00315042"/>
    <w:rsid w:val="00315311"/>
    <w:rsid w:val="003159CA"/>
    <w:rsid w:val="00315AEE"/>
    <w:rsid w:val="00315DF1"/>
    <w:rsid w:val="003166AA"/>
    <w:rsid w:val="00316CC9"/>
    <w:rsid w:val="00316D1C"/>
    <w:rsid w:val="00317C61"/>
    <w:rsid w:val="00317E49"/>
    <w:rsid w:val="00320B68"/>
    <w:rsid w:val="0032118D"/>
    <w:rsid w:val="00321272"/>
    <w:rsid w:val="003218FF"/>
    <w:rsid w:val="0032208C"/>
    <w:rsid w:val="003221E4"/>
    <w:rsid w:val="003227C7"/>
    <w:rsid w:val="00322C4C"/>
    <w:rsid w:val="003238F8"/>
    <w:rsid w:val="00324453"/>
    <w:rsid w:val="00324770"/>
    <w:rsid w:val="00324815"/>
    <w:rsid w:val="00324924"/>
    <w:rsid w:val="00325277"/>
    <w:rsid w:val="003260EE"/>
    <w:rsid w:val="00326C69"/>
    <w:rsid w:val="0032741A"/>
    <w:rsid w:val="00327669"/>
    <w:rsid w:val="003301FE"/>
    <w:rsid w:val="003302A5"/>
    <w:rsid w:val="00330633"/>
    <w:rsid w:val="0033075E"/>
    <w:rsid w:val="003308BA"/>
    <w:rsid w:val="00330B73"/>
    <w:rsid w:val="00330C41"/>
    <w:rsid w:val="00332A5B"/>
    <w:rsid w:val="00333369"/>
    <w:rsid w:val="003334DC"/>
    <w:rsid w:val="003334E3"/>
    <w:rsid w:val="003336C4"/>
    <w:rsid w:val="00333B92"/>
    <w:rsid w:val="00333CE3"/>
    <w:rsid w:val="00333F77"/>
    <w:rsid w:val="00334354"/>
    <w:rsid w:val="00334581"/>
    <w:rsid w:val="00334BD9"/>
    <w:rsid w:val="00334E58"/>
    <w:rsid w:val="003350F3"/>
    <w:rsid w:val="00335178"/>
    <w:rsid w:val="003352A8"/>
    <w:rsid w:val="00335462"/>
    <w:rsid w:val="00336239"/>
    <w:rsid w:val="00336363"/>
    <w:rsid w:val="00336AF3"/>
    <w:rsid w:val="00337653"/>
    <w:rsid w:val="00337C27"/>
    <w:rsid w:val="00337CCA"/>
    <w:rsid w:val="00340C1B"/>
    <w:rsid w:val="003410C8"/>
    <w:rsid w:val="003413C5"/>
    <w:rsid w:val="0034182B"/>
    <w:rsid w:val="00341C2A"/>
    <w:rsid w:val="0034237A"/>
    <w:rsid w:val="003425A3"/>
    <w:rsid w:val="00342606"/>
    <w:rsid w:val="0034294B"/>
    <w:rsid w:val="00342A65"/>
    <w:rsid w:val="00342C71"/>
    <w:rsid w:val="00342D2B"/>
    <w:rsid w:val="00343467"/>
    <w:rsid w:val="003434C0"/>
    <w:rsid w:val="003435B1"/>
    <w:rsid w:val="00344042"/>
    <w:rsid w:val="00344378"/>
    <w:rsid w:val="003445E6"/>
    <w:rsid w:val="0034500F"/>
    <w:rsid w:val="00345143"/>
    <w:rsid w:val="003452FC"/>
    <w:rsid w:val="003457C0"/>
    <w:rsid w:val="00345D17"/>
    <w:rsid w:val="00346744"/>
    <w:rsid w:val="003467C0"/>
    <w:rsid w:val="0034689F"/>
    <w:rsid w:val="00346DA8"/>
    <w:rsid w:val="0034744D"/>
    <w:rsid w:val="00347E08"/>
    <w:rsid w:val="00347E52"/>
    <w:rsid w:val="00350025"/>
    <w:rsid w:val="003501B7"/>
    <w:rsid w:val="00350479"/>
    <w:rsid w:val="00350763"/>
    <w:rsid w:val="00351544"/>
    <w:rsid w:val="0035170B"/>
    <w:rsid w:val="00351A97"/>
    <w:rsid w:val="00352725"/>
    <w:rsid w:val="003527C4"/>
    <w:rsid w:val="00352883"/>
    <w:rsid w:val="00352B39"/>
    <w:rsid w:val="00352E93"/>
    <w:rsid w:val="00354812"/>
    <w:rsid w:val="00354AF3"/>
    <w:rsid w:val="00354C9A"/>
    <w:rsid w:val="003554D8"/>
    <w:rsid w:val="00355940"/>
    <w:rsid w:val="00355E33"/>
    <w:rsid w:val="00355EA6"/>
    <w:rsid w:val="00356186"/>
    <w:rsid w:val="0035631E"/>
    <w:rsid w:val="00356896"/>
    <w:rsid w:val="00356A28"/>
    <w:rsid w:val="00356BD5"/>
    <w:rsid w:val="003570F2"/>
    <w:rsid w:val="00360326"/>
    <w:rsid w:val="003607CF"/>
    <w:rsid w:val="003609D3"/>
    <w:rsid w:val="00360A7F"/>
    <w:rsid w:val="00360AD4"/>
    <w:rsid w:val="0036196D"/>
    <w:rsid w:val="00361D8E"/>
    <w:rsid w:val="00361F41"/>
    <w:rsid w:val="00362B6B"/>
    <w:rsid w:val="003639EE"/>
    <w:rsid w:val="00363BF4"/>
    <w:rsid w:val="00363E22"/>
    <w:rsid w:val="00364668"/>
    <w:rsid w:val="0036480A"/>
    <w:rsid w:val="00364CF3"/>
    <w:rsid w:val="00364DF0"/>
    <w:rsid w:val="003653DA"/>
    <w:rsid w:val="00365912"/>
    <w:rsid w:val="00366273"/>
    <w:rsid w:val="00366A95"/>
    <w:rsid w:val="00366E91"/>
    <w:rsid w:val="00367D57"/>
    <w:rsid w:val="00367F14"/>
    <w:rsid w:val="00370113"/>
    <w:rsid w:val="00370D55"/>
    <w:rsid w:val="00371522"/>
    <w:rsid w:val="00371B0D"/>
    <w:rsid w:val="00371B58"/>
    <w:rsid w:val="00371DCC"/>
    <w:rsid w:val="00371FD5"/>
    <w:rsid w:val="00372316"/>
    <w:rsid w:val="00372C24"/>
    <w:rsid w:val="00373089"/>
    <w:rsid w:val="003736AD"/>
    <w:rsid w:val="00373A6D"/>
    <w:rsid w:val="00373C41"/>
    <w:rsid w:val="00373CE2"/>
    <w:rsid w:val="00373E79"/>
    <w:rsid w:val="00373F91"/>
    <w:rsid w:val="00374001"/>
    <w:rsid w:val="003746C0"/>
    <w:rsid w:val="00374AF3"/>
    <w:rsid w:val="00374E87"/>
    <w:rsid w:val="00374F65"/>
    <w:rsid w:val="003750DE"/>
    <w:rsid w:val="003755D2"/>
    <w:rsid w:val="00375B2A"/>
    <w:rsid w:val="00375C3D"/>
    <w:rsid w:val="00375F22"/>
    <w:rsid w:val="003761A3"/>
    <w:rsid w:val="003764CE"/>
    <w:rsid w:val="0037668B"/>
    <w:rsid w:val="00376E90"/>
    <w:rsid w:val="003800AA"/>
    <w:rsid w:val="00380226"/>
    <w:rsid w:val="0038042A"/>
    <w:rsid w:val="00380434"/>
    <w:rsid w:val="003807DA"/>
    <w:rsid w:val="0038174A"/>
    <w:rsid w:val="003817ED"/>
    <w:rsid w:val="00381C74"/>
    <w:rsid w:val="00382252"/>
    <w:rsid w:val="003827D1"/>
    <w:rsid w:val="00382C1D"/>
    <w:rsid w:val="00382C2A"/>
    <w:rsid w:val="00382D4C"/>
    <w:rsid w:val="00382ED1"/>
    <w:rsid w:val="00383181"/>
    <w:rsid w:val="003833A1"/>
    <w:rsid w:val="003835EF"/>
    <w:rsid w:val="00383C98"/>
    <w:rsid w:val="0038434E"/>
    <w:rsid w:val="003846D0"/>
    <w:rsid w:val="00384923"/>
    <w:rsid w:val="00384D12"/>
    <w:rsid w:val="0038548C"/>
    <w:rsid w:val="003856CC"/>
    <w:rsid w:val="003868AD"/>
    <w:rsid w:val="003873CE"/>
    <w:rsid w:val="003876B8"/>
    <w:rsid w:val="00387FCB"/>
    <w:rsid w:val="00390208"/>
    <w:rsid w:val="0039049B"/>
    <w:rsid w:val="00390A75"/>
    <w:rsid w:val="00390B9B"/>
    <w:rsid w:val="00390CA0"/>
    <w:rsid w:val="00390F0B"/>
    <w:rsid w:val="00391339"/>
    <w:rsid w:val="003914E6"/>
    <w:rsid w:val="00392101"/>
    <w:rsid w:val="0039337B"/>
    <w:rsid w:val="00393509"/>
    <w:rsid w:val="0039360B"/>
    <w:rsid w:val="00393ADE"/>
    <w:rsid w:val="00393B1D"/>
    <w:rsid w:val="003940AC"/>
    <w:rsid w:val="003940B3"/>
    <w:rsid w:val="00394360"/>
    <w:rsid w:val="0039440C"/>
    <w:rsid w:val="00394477"/>
    <w:rsid w:val="00394AC7"/>
    <w:rsid w:val="00394CFC"/>
    <w:rsid w:val="00395441"/>
    <w:rsid w:val="00395AB3"/>
    <w:rsid w:val="00395B0F"/>
    <w:rsid w:val="003963A2"/>
    <w:rsid w:val="00396577"/>
    <w:rsid w:val="00396863"/>
    <w:rsid w:val="00396F87"/>
    <w:rsid w:val="00396FFD"/>
    <w:rsid w:val="00397556"/>
    <w:rsid w:val="00397BA6"/>
    <w:rsid w:val="003A00D1"/>
    <w:rsid w:val="003A0496"/>
    <w:rsid w:val="003A076F"/>
    <w:rsid w:val="003A0975"/>
    <w:rsid w:val="003A0AF2"/>
    <w:rsid w:val="003A0EF9"/>
    <w:rsid w:val="003A177E"/>
    <w:rsid w:val="003A17B6"/>
    <w:rsid w:val="003A1E75"/>
    <w:rsid w:val="003A1EE2"/>
    <w:rsid w:val="003A1F02"/>
    <w:rsid w:val="003A2225"/>
    <w:rsid w:val="003A22A1"/>
    <w:rsid w:val="003A28DB"/>
    <w:rsid w:val="003A2DB6"/>
    <w:rsid w:val="003A30B2"/>
    <w:rsid w:val="003A327B"/>
    <w:rsid w:val="003A33A7"/>
    <w:rsid w:val="003A36CD"/>
    <w:rsid w:val="003A453A"/>
    <w:rsid w:val="003A480C"/>
    <w:rsid w:val="003A496F"/>
    <w:rsid w:val="003A4DB1"/>
    <w:rsid w:val="003A4E97"/>
    <w:rsid w:val="003A509D"/>
    <w:rsid w:val="003A54FE"/>
    <w:rsid w:val="003A55A3"/>
    <w:rsid w:val="003A5978"/>
    <w:rsid w:val="003A5BB2"/>
    <w:rsid w:val="003A7074"/>
    <w:rsid w:val="003A70A0"/>
    <w:rsid w:val="003A70CC"/>
    <w:rsid w:val="003A7128"/>
    <w:rsid w:val="003A725A"/>
    <w:rsid w:val="003A725E"/>
    <w:rsid w:val="003A73B8"/>
    <w:rsid w:val="003A7775"/>
    <w:rsid w:val="003B11B3"/>
    <w:rsid w:val="003B1372"/>
    <w:rsid w:val="003B1E90"/>
    <w:rsid w:val="003B20E6"/>
    <w:rsid w:val="003B2200"/>
    <w:rsid w:val="003B31FD"/>
    <w:rsid w:val="003B3A37"/>
    <w:rsid w:val="003B3CAA"/>
    <w:rsid w:val="003B4696"/>
    <w:rsid w:val="003B5101"/>
    <w:rsid w:val="003B54C9"/>
    <w:rsid w:val="003B588D"/>
    <w:rsid w:val="003B613D"/>
    <w:rsid w:val="003B64F3"/>
    <w:rsid w:val="003B695B"/>
    <w:rsid w:val="003B7012"/>
    <w:rsid w:val="003B7660"/>
    <w:rsid w:val="003B7D9B"/>
    <w:rsid w:val="003C031B"/>
    <w:rsid w:val="003C1EA1"/>
    <w:rsid w:val="003C24DB"/>
    <w:rsid w:val="003C2676"/>
    <w:rsid w:val="003C2982"/>
    <w:rsid w:val="003C2C8B"/>
    <w:rsid w:val="003C315A"/>
    <w:rsid w:val="003C4E1A"/>
    <w:rsid w:val="003C4E6F"/>
    <w:rsid w:val="003C62F4"/>
    <w:rsid w:val="003C62F9"/>
    <w:rsid w:val="003C663F"/>
    <w:rsid w:val="003C6CE4"/>
    <w:rsid w:val="003C7B6D"/>
    <w:rsid w:val="003D0AB1"/>
    <w:rsid w:val="003D0BD6"/>
    <w:rsid w:val="003D12C1"/>
    <w:rsid w:val="003D1DD9"/>
    <w:rsid w:val="003D2047"/>
    <w:rsid w:val="003D21C8"/>
    <w:rsid w:val="003D2AB1"/>
    <w:rsid w:val="003D40A3"/>
    <w:rsid w:val="003D457B"/>
    <w:rsid w:val="003D503B"/>
    <w:rsid w:val="003D5489"/>
    <w:rsid w:val="003D573A"/>
    <w:rsid w:val="003D5E17"/>
    <w:rsid w:val="003D6860"/>
    <w:rsid w:val="003D7540"/>
    <w:rsid w:val="003D75C7"/>
    <w:rsid w:val="003E04BA"/>
    <w:rsid w:val="003E0C13"/>
    <w:rsid w:val="003E0E00"/>
    <w:rsid w:val="003E1B64"/>
    <w:rsid w:val="003E1FD7"/>
    <w:rsid w:val="003E208F"/>
    <w:rsid w:val="003E2A98"/>
    <w:rsid w:val="003E3A80"/>
    <w:rsid w:val="003E3AD4"/>
    <w:rsid w:val="003E47AE"/>
    <w:rsid w:val="003E5717"/>
    <w:rsid w:val="003E5A32"/>
    <w:rsid w:val="003E6AB5"/>
    <w:rsid w:val="003E6F15"/>
    <w:rsid w:val="003E7051"/>
    <w:rsid w:val="003E7DDF"/>
    <w:rsid w:val="003E7ECD"/>
    <w:rsid w:val="003F03A2"/>
    <w:rsid w:val="003F054F"/>
    <w:rsid w:val="003F1101"/>
    <w:rsid w:val="003F11BA"/>
    <w:rsid w:val="003F136C"/>
    <w:rsid w:val="003F1660"/>
    <w:rsid w:val="003F16AC"/>
    <w:rsid w:val="003F2453"/>
    <w:rsid w:val="003F24F5"/>
    <w:rsid w:val="003F25A7"/>
    <w:rsid w:val="003F28F1"/>
    <w:rsid w:val="003F2954"/>
    <w:rsid w:val="003F2B10"/>
    <w:rsid w:val="003F2B69"/>
    <w:rsid w:val="003F2B6B"/>
    <w:rsid w:val="003F2BE3"/>
    <w:rsid w:val="003F2D47"/>
    <w:rsid w:val="003F3031"/>
    <w:rsid w:val="003F3D77"/>
    <w:rsid w:val="003F40BF"/>
    <w:rsid w:val="003F424C"/>
    <w:rsid w:val="003F4A01"/>
    <w:rsid w:val="003F4EEC"/>
    <w:rsid w:val="003F5034"/>
    <w:rsid w:val="003F503C"/>
    <w:rsid w:val="003F57C8"/>
    <w:rsid w:val="003F6427"/>
    <w:rsid w:val="003F6DE3"/>
    <w:rsid w:val="003F7153"/>
    <w:rsid w:val="003F795A"/>
    <w:rsid w:val="0040038D"/>
    <w:rsid w:val="00400901"/>
    <w:rsid w:val="00400D84"/>
    <w:rsid w:val="0040133A"/>
    <w:rsid w:val="004017A4"/>
    <w:rsid w:val="00401DF5"/>
    <w:rsid w:val="00402364"/>
    <w:rsid w:val="004023A8"/>
    <w:rsid w:val="0040248D"/>
    <w:rsid w:val="00402F88"/>
    <w:rsid w:val="00402FDD"/>
    <w:rsid w:val="00403434"/>
    <w:rsid w:val="00404247"/>
    <w:rsid w:val="00405036"/>
    <w:rsid w:val="0040512E"/>
    <w:rsid w:val="00405405"/>
    <w:rsid w:val="00405642"/>
    <w:rsid w:val="00405F23"/>
    <w:rsid w:val="00406385"/>
    <w:rsid w:val="004065EB"/>
    <w:rsid w:val="00406BBA"/>
    <w:rsid w:val="00406BD4"/>
    <w:rsid w:val="00406FFB"/>
    <w:rsid w:val="00407084"/>
    <w:rsid w:val="004078F6"/>
    <w:rsid w:val="00407A5D"/>
    <w:rsid w:val="00407AE5"/>
    <w:rsid w:val="00410210"/>
    <w:rsid w:val="00410B19"/>
    <w:rsid w:val="00410C35"/>
    <w:rsid w:val="004114AD"/>
    <w:rsid w:val="004117F1"/>
    <w:rsid w:val="004120FB"/>
    <w:rsid w:val="00412460"/>
    <w:rsid w:val="00412A3B"/>
    <w:rsid w:val="00413004"/>
    <w:rsid w:val="0041328D"/>
    <w:rsid w:val="0041434B"/>
    <w:rsid w:val="0041456B"/>
    <w:rsid w:val="0041526A"/>
    <w:rsid w:val="00415290"/>
    <w:rsid w:val="00415A99"/>
    <w:rsid w:val="004175C9"/>
    <w:rsid w:val="00420056"/>
    <w:rsid w:val="00420FD6"/>
    <w:rsid w:val="00421116"/>
    <w:rsid w:val="0042122C"/>
    <w:rsid w:val="004213BA"/>
    <w:rsid w:val="00421C4D"/>
    <w:rsid w:val="00421F43"/>
    <w:rsid w:val="00422E88"/>
    <w:rsid w:val="00423012"/>
    <w:rsid w:val="004230A2"/>
    <w:rsid w:val="00423759"/>
    <w:rsid w:val="00423818"/>
    <w:rsid w:val="00423F99"/>
    <w:rsid w:val="0042402D"/>
    <w:rsid w:val="004255F0"/>
    <w:rsid w:val="00425D4A"/>
    <w:rsid w:val="004269D6"/>
    <w:rsid w:val="00426C41"/>
    <w:rsid w:val="00426CC0"/>
    <w:rsid w:val="00427207"/>
    <w:rsid w:val="00427365"/>
    <w:rsid w:val="004273FF"/>
    <w:rsid w:val="004274DC"/>
    <w:rsid w:val="00427612"/>
    <w:rsid w:val="00430485"/>
    <w:rsid w:val="00430745"/>
    <w:rsid w:val="00432C87"/>
    <w:rsid w:val="00433695"/>
    <w:rsid w:val="004347ED"/>
    <w:rsid w:val="00434810"/>
    <w:rsid w:val="00434EAC"/>
    <w:rsid w:val="00435238"/>
    <w:rsid w:val="0043545D"/>
    <w:rsid w:val="004356DB"/>
    <w:rsid w:val="00435B8D"/>
    <w:rsid w:val="00435D9A"/>
    <w:rsid w:val="004361C8"/>
    <w:rsid w:val="00437205"/>
    <w:rsid w:val="00437531"/>
    <w:rsid w:val="00437B4A"/>
    <w:rsid w:val="00437B51"/>
    <w:rsid w:val="00437F10"/>
    <w:rsid w:val="00440123"/>
    <w:rsid w:val="00440AC8"/>
    <w:rsid w:val="004411AD"/>
    <w:rsid w:val="004412DB"/>
    <w:rsid w:val="004416E7"/>
    <w:rsid w:val="00441E4C"/>
    <w:rsid w:val="00442101"/>
    <w:rsid w:val="00442A25"/>
    <w:rsid w:val="00442C23"/>
    <w:rsid w:val="00442F65"/>
    <w:rsid w:val="00443047"/>
    <w:rsid w:val="004431CF"/>
    <w:rsid w:val="004431F5"/>
    <w:rsid w:val="00443622"/>
    <w:rsid w:val="00443C93"/>
    <w:rsid w:val="00444ADF"/>
    <w:rsid w:val="004456A6"/>
    <w:rsid w:val="004459BA"/>
    <w:rsid w:val="004461C7"/>
    <w:rsid w:val="004462FC"/>
    <w:rsid w:val="00446584"/>
    <w:rsid w:val="004473CE"/>
    <w:rsid w:val="004478CA"/>
    <w:rsid w:val="00447C45"/>
    <w:rsid w:val="00447DAD"/>
    <w:rsid w:val="00447E2C"/>
    <w:rsid w:val="00450E22"/>
    <w:rsid w:val="00451101"/>
    <w:rsid w:val="0045145B"/>
    <w:rsid w:val="004515D2"/>
    <w:rsid w:val="00451AD6"/>
    <w:rsid w:val="00451F2B"/>
    <w:rsid w:val="0045223B"/>
    <w:rsid w:val="0045233F"/>
    <w:rsid w:val="004526B9"/>
    <w:rsid w:val="0045277B"/>
    <w:rsid w:val="0045325A"/>
    <w:rsid w:val="004534D9"/>
    <w:rsid w:val="00453AB1"/>
    <w:rsid w:val="004541C7"/>
    <w:rsid w:val="00454B4E"/>
    <w:rsid w:val="00455264"/>
    <w:rsid w:val="00455340"/>
    <w:rsid w:val="00455D72"/>
    <w:rsid w:val="00455F3B"/>
    <w:rsid w:val="0045656D"/>
    <w:rsid w:val="0045697D"/>
    <w:rsid w:val="0045778B"/>
    <w:rsid w:val="00457A53"/>
    <w:rsid w:val="00457C65"/>
    <w:rsid w:val="00457DF8"/>
    <w:rsid w:val="0046029F"/>
    <w:rsid w:val="0046069F"/>
    <w:rsid w:val="00460EFB"/>
    <w:rsid w:val="0046186E"/>
    <w:rsid w:val="0046311F"/>
    <w:rsid w:val="0046331C"/>
    <w:rsid w:val="004635B5"/>
    <w:rsid w:val="0046392C"/>
    <w:rsid w:val="00464C70"/>
    <w:rsid w:val="00465406"/>
    <w:rsid w:val="00466A44"/>
    <w:rsid w:val="00467862"/>
    <w:rsid w:val="00467945"/>
    <w:rsid w:val="00467AAF"/>
    <w:rsid w:val="00467B4D"/>
    <w:rsid w:val="00467DC6"/>
    <w:rsid w:val="00470A34"/>
    <w:rsid w:val="004713C4"/>
    <w:rsid w:val="0047145E"/>
    <w:rsid w:val="004720DC"/>
    <w:rsid w:val="004724B1"/>
    <w:rsid w:val="00472703"/>
    <w:rsid w:val="0047279C"/>
    <w:rsid w:val="004734BA"/>
    <w:rsid w:val="00473E30"/>
    <w:rsid w:val="004742BE"/>
    <w:rsid w:val="00474DCC"/>
    <w:rsid w:val="00474E5A"/>
    <w:rsid w:val="00474F8E"/>
    <w:rsid w:val="004753D6"/>
    <w:rsid w:val="00475629"/>
    <w:rsid w:val="00475908"/>
    <w:rsid w:val="00475C14"/>
    <w:rsid w:val="00475CCB"/>
    <w:rsid w:val="00475F32"/>
    <w:rsid w:val="00476B18"/>
    <w:rsid w:val="00476F73"/>
    <w:rsid w:val="00477595"/>
    <w:rsid w:val="0047772C"/>
    <w:rsid w:val="00477934"/>
    <w:rsid w:val="00477D10"/>
    <w:rsid w:val="004800A4"/>
    <w:rsid w:val="004801AE"/>
    <w:rsid w:val="004803C8"/>
    <w:rsid w:val="004811E1"/>
    <w:rsid w:val="0048174E"/>
    <w:rsid w:val="0048191D"/>
    <w:rsid w:val="00481AAD"/>
    <w:rsid w:val="00481AB1"/>
    <w:rsid w:val="00482099"/>
    <w:rsid w:val="00482959"/>
    <w:rsid w:val="00482DA2"/>
    <w:rsid w:val="00483225"/>
    <w:rsid w:val="00483D84"/>
    <w:rsid w:val="00483EEC"/>
    <w:rsid w:val="004840D0"/>
    <w:rsid w:val="004840E5"/>
    <w:rsid w:val="004841D0"/>
    <w:rsid w:val="00485147"/>
    <w:rsid w:val="004855BA"/>
    <w:rsid w:val="00486391"/>
    <w:rsid w:val="0048685F"/>
    <w:rsid w:val="00486AFC"/>
    <w:rsid w:val="004903AC"/>
    <w:rsid w:val="00490431"/>
    <w:rsid w:val="00490708"/>
    <w:rsid w:val="00490966"/>
    <w:rsid w:val="00490F7D"/>
    <w:rsid w:val="00491073"/>
    <w:rsid w:val="004910B4"/>
    <w:rsid w:val="004910D1"/>
    <w:rsid w:val="00491AA4"/>
    <w:rsid w:val="00491B75"/>
    <w:rsid w:val="00492DB7"/>
    <w:rsid w:val="00493198"/>
    <w:rsid w:val="004931D3"/>
    <w:rsid w:val="004931E2"/>
    <w:rsid w:val="00493AFD"/>
    <w:rsid w:val="00494310"/>
    <w:rsid w:val="004943A6"/>
    <w:rsid w:val="004945B6"/>
    <w:rsid w:val="004946E0"/>
    <w:rsid w:val="00494A8E"/>
    <w:rsid w:val="00494D85"/>
    <w:rsid w:val="004954CF"/>
    <w:rsid w:val="00495539"/>
    <w:rsid w:val="00495873"/>
    <w:rsid w:val="004966C7"/>
    <w:rsid w:val="00496AF4"/>
    <w:rsid w:val="0049763F"/>
    <w:rsid w:val="00497F5B"/>
    <w:rsid w:val="004A23F6"/>
    <w:rsid w:val="004A3451"/>
    <w:rsid w:val="004A3D43"/>
    <w:rsid w:val="004A3DFD"/>
    <w:rsid w:val="004A4277"/>
    <w:rsid w:val="004A4308"/>
    <w:rsid w:val="004A44EE"/>
    <w:rsid w:val="004A4583"/>
    <w:rsid w:val="004A4609"/>
    <w:rsid w:val="004A48E4"/>
    <w:rsid w:val="004A4A1C"/>
    <w:rsid w:val="004A4F2A"/>
    <w:rsid w:val="004A507B"/>
    <w:rsid w:val="004A5DAA"/>
    <w:rsid w:val="004A60CE"/>
    <w:rsid w:val="004A63A7"/>
    <w:rsid w:val="004A6584"/>
    <w:rsid w:val="004A6E34"/>
    <w:rsid w:val="004A732D"/>
    <w:rsid w:val="004A79B0"/>
    <w:rsid w:val="004A79C5"/>
    <w:rsid w:val="004A7B40"/>
    <w:rsid w:val="004A7C39"/>
    <w:rsid w:val="004A7F0F"/>
    <w:rsid w:val="004B0133"/>
    <w:rsid w:val="004B023F"/>
    <w:rsid w:val="004B07C1"/>
    <w:rsid w:val="004B0A3D"/>
    <w:rsid w:val="004B0D1E"/>
    <w:rsid w:val="004B114D"/>
    <w:rsid w:val="004B17B5"/>
    <w:rsid w:val="004B18B0"/>
    <w:rsid w:val="004B1977"/>
    <w:rsid w:val="004B2055"/>
    <w:rsid w:val="004B2F21"/>
    <w:rsid w:val="004B33CC"/>
    <w:rsid w:val="004B35D7"/>
    <w:rsid w:val="004B366D"/>
    <w:rsid w:val="004B36F9"/>
    <w:rsid w:val="004B3AF7"/>
    <w:rsid w:val="004B3F3D"/>
    <w:rsid w:val="004B4129"/>
    <w:rsid w:val="004B4EB2"/>
    <w:rsid w:val="004B52A5"/>
    <w:rsid w:val="004B5449"/>
    <w:rsid w:val="004B557B"/>
    <w:rsid w:val="004B5BB6"/>
    <w:rsid w:val="004B64F4"/>
    <w:rsid w:val="004B67B9"/>
    <w:rsid w:val="004B6ED1"/>
    <w:rsid w:val="004B744C"/>
    <w:rsid w:val="004C00EE"/>
    <w:rsid w:val="004C02E6"/>
    <w:rsid w:val="004C0F30"/>
    <w:rsid w:val="004C1537"/>
    <w:rsid w:val="004C256B"/>
    <w:rsid w:val="004C26CE"/>
    <w:rsid w:val="004C26F4"/>
    <w:rsid w:val="004C2CBA"/>
    <w:rsid w:val="004C2E33"/>
    <w:rsid w:val="004C33EE"/>
    <w:rsid w:val="004C3C9C"/>
    <w:rsid w:val="004C4753"/>
    <w:rsid w:val="004C5189"/>
    <w:rsid w:val="004C53F6"/>
    <w:rsid w:val="004C551F"/>
    <w:rsid w:val="004C55C7"/>
    <w:rsid w:val="004C5D3F"/>
    <w:rsid w:val="004C5F3D"/>
    <w:rsid w:val="004C648D"/>
    <w:rsid w:val="004C6929"/>
    <w:rsid w:val="004C6BD0"/>
    <w:rsid w:val="004C6E20"/>
    <w:rsid w:val="004C79EB"/>
    <w:rsid w:val="004D040C"/>
    <w:rsid w:val="004D0C57"/>
    <w:rsid w:val="004D12CD"/>
    <w:rsid w:val="004D13F4"/>
    <w:rsid w:val="004D1920"/>
    <w:rsid w:val="004D1932"/>
    <w:rsid w:val="004D1CE4"/>
    <w:rsid w:val="004D29EC"/>
    <w:rsid w:val="004D2E34"/>
    <w:rsid w:val="004D2EA6"/>
    <w:rsid w:val="004D2FEC"/>
    <w:rsid w:val="004D316A"/>
    <w:rsid w:val="004D3173"/>
    <w:rsid w:val="004D3A5F"/>
    <w:rsid w:val="004D3BF4"/>
    <w:rsid w:val="004D3E6F"/>
    <w:rsid w:val="004D45C4"/>
    <w:rsid w:val="004D5029"/>
    <w:rsid w:val="004D5052"/>
    <w:rsid w:val="004D554C"/>
    <w:rsid w:val="004D5A43"/>
    <w:rsid w:val="004D64EA"/>
    <w:rsid w:val="004D6972"/>
    <w:rsid w:val="004D7653"/>
    <w:rsid w:val="004D7978"/>
    <w:rsid w:val="004D7A0F"/>
    <w:rsid w:val="004E0B1E"/>
    <w:rsid w:val="004E0EB5"/>
    <w:rsid w:val="004E12E8"/>
    <w:rsid w:val="004E13D2"/>
    <w:rsid w:val="004E13EA"/>
    <w:rsid w:val="004E152E"/>
    <w:rsid w:val="004E1655"/>
    <w:rsid w:val="004E1D6E"/>
    <w:rsid w:val="004E21F1"/>
    <w:rsid w:val="004E22F3"/>
    <w:rsid w:val="004E307F"/>
    <w:rsid w:val="004E3413"/>
    <w:rsid w:val="004E367C"/>
    <w:rsid w:val="004E3AB7"/>
    <w:rsid w:val="004E3C16"/>
    <w:rsid w:val="004E464D"/>
    <w:rsid w:val="004E4AE5"/>
    <w:rsid w:val="004E4ED4"/>
    <w:rsid w:val="004E4F75"/>
    <w:rsid w:val="004E5528"/>
    <w:rsid w:val="004E5BBB"/>
    <w:rsid w:val="004E60A6"/>
    <w:rsid w:val="004E6284"/>
    <w:rsid w:val="004E654D"/>
    <w:rsid w:val="004E69E2"/>
    <w:rsid w:val="004E76D3"/>
    <w:rsid w:val="004E7727"/>
    <w:rsid w:val="004E7B1D"/>
    <w:rsid w:val="004F070D"/>
    <w:rsid w:val="004F086E"/>
    <w:rsid w:val="004F1775"/>
    <w:rsid w:val="004F1899"/>
    <w:rsid w:val="004F1C9F"/>
    <w:rsid w:val="004F206F"/>
    <w:rsid w:val="004F209D"/>
    <w:rsid w:val="004F2524"/>
    <w:rsid w:val="004F2729"/>
    <w:rsid w:val="004F2937"/>
    <w:rsid w:val="004F293B"/>
    <w:rsid w:val="004F33F1"/>
    <w:rsid w:val="004F3C4F"/>
    <w:rsid w:val="004F3C62"/>
    <w:rsid w:val="004F3D9B"/>
    <w:rsid w:val="004F426C"/>
    <w:rsid w:val="004F46DA"/>
    <w:rsid w:val="004F4FE6"/>
    <w:rsid w:val="004F5A01"/>
    <w:rsid w:val="004F623F"/>
    <w:rsid w:val="004F7142"/>
    <w:rsid w:val="004F739B"/>
    <w:rsid w:val="004F7507"/>
    <w:rsid w:val="004F7D8D"/>
    <w:rsid w:val="00500180"/>
    <w:rsid w:val="00500558"/>
    <w:rsid w:val="0050079F"/>
    <w:rsid w:val="00500E98"/>
    <w:rsid w:val="0050113B"/>
    <w:rsid w:val="005017AC"/>
    <w:rsid w:val="00502022"/>
    <w:rsid w:val="00502472"/>
    <w:rsid w:val="0050297C"/>
    <w:rsid w:val="005029A7"/>
    <w:rsid w:val="00502A87"/>
    <w:rsid w:val="00502BF9"/>
    <w:rsid w:val="005035C8"/>
    <w:rsid w:val="00503C84"/>
    <w:rsid w:val="005042B6"/>
    <w:rsid w:val="0050433D"/>
    <w:rsid w:val="0050493E"/>
    <w:rsid w:val="00504BD8"/>
    <w:rsid w:val="00504D77"/>
    <w:rsid w:val="0050649D"/>
    <w:rsid w:val="00506DEB"/>
    <w:rsid w:val="0050704A"/>
    <w:rsid w:val="0050762D"/>
    <w:rsid w:val="0050789C"/>
    <w:rsid w:val="005078B2"/>
    <w:rsid w:val="00507E2B"/>
    <w:rsid w:val="00510609"/>
    <w:rsid w:val="00511353"/>
    <w:rsid w:val="005119DD"/>
    <w:rsid w:val="00512378"/>
    <w:rsid w:val="005127B7"/>
    <w:rsid w:val="00512ADC"/>
    <w:rsid w:val="00512D1F"/>
    <w:rsid w:val="00513B2A"/>
    <w:rsid w:val="00513DD4"/>
    <w:rsid w:val="0051463E"/>
    <w:rsid w:val="005150A9"/>
    <w:rsid w:val="005152D3"/>
    <w:rsid w:val="00515F4E"/>
    <w:rsid w:val="0051687F"/>
    <w:rsid w:val="005168F6"/>
    <w:rsid w:val="00516AF3"/>
    <w:rsid w:val="00516F0C"/>
    <w:rsid w:val="005204E8"/>
    <w:rsid w:val="00520B7B"/>
    <w:rsid w:val="005216E0"/>
    <w:rsid w:val="00521963"/>
    <w:rsid w:val="00521A79"/>
    <w:rsid w:val="00522B5F"/>
    <w:rsid w:val="005230BF"/>
    <w:rsid w:val="0052333B"/>
    <w:rsid w:val="005234CB"/>
    <w:rsid w:val="00523EC8"/>
    <w:rsid w:val="0052400F"/>
    <w:rsid w:val="00524203"/>
    <w:rsid w:val="00524248"/>
    <w:rsid w:val="005243E9"/>
    <w:rsid w:val="005243ED"/>
    <w:rsid w:val="005250D7"/>
    <w:rsid w:val="00525187"/>
    <w:rsid w:val="005253C4"/>
    <w:rsid w:val="0052597A"/>
    <w:rsid w:val="00525B54"/>
    <w:rsid w:val="00525CE4"/>
    <w:rsid w:val="00525D33"/>
    <w:rsid w:val="0052632F"/>
    <w:rsid w:val="00527440"/>
    <w:rsid w:val="005276AC"/>
    <w:rsid w:val="00527CA2"/>
    <w:rsid w:val="00530038"/>
    <w:rsid w:val="00530144"/>
    <w:rsid w:val="005302CF"/>
    <w:rsid w:val="00530BD0"/>
    <w:rsid w:val="005311E1"/>
    <w:rsid w:val="00531202"/>
    <w:rsid w:val="00531229"/>
    <w:rsid w:val="005313AE"/>
    <w:rsid w:val="00531779"/>
    <w:rsid w:val="00531ABB"/>
    <w:rsid w:val="00531B09"/>
    <w:rsid w:val="00531B21"/>
    <w:rsid w:val="005320B5"/>
    <w:rsid w:val="0053220A"/>
    <w:rsid w:val="00532259"/>
    <w:rsid w:val="0053292C"/>
    <w:rsid w:val="00532FB8"/>
    <w:rsid w:val="0053375A"/>
    <w:rsid w:val="00533EF8"/>
    <w:rsid w:val="00533F95"/>
    <w:rsid w:val="00534616"/>
    <w:rsid w:val="00535119"/>
    <w:rsid w:val="00535332"/>
    <w:rsid w:val="00535607"/>
    <w:rsid w:val="00535AFA"/>
    <w:rsid w:val="005360C9"/>
    <w:rsid w:val="005362FC"/>
    <w:rsid w:val="00537267"/>
    <w:rsid w:val="00537D65"/>
    <w:rsid w:val="0054027F"/>
    <w:rsid w:val="00540476"/>
    <w:rsid w:val="00540DAE"/>
    <w:rsid w:val="00541381"/>
    <w:rsid w:val="00541C3F"/>
    <w:rsid w:val="00542CC9"/>
    <w:rsid w:val="0054300C"/>
    <w:rsid w:val="00543293"/>
    <w:rsid w:val="005433AF"/>
    <w:rsid w:val="00543954"/>
    <w:rsid w:val="00545064"/>
    <w:rsid w:val="00545305"/>
    <w:rsid w:val="005455E1"/>
    <w:rsid w:val="00545869"/>
    <w:rsid w:val="00545927"/>
    <w:rsid w:val="00545BEB"/>
    <w:rsid w:val="00545C40"/>
    <w:rsid w:val="00545F73"/>
    <w:rsid w:val="00546162"/>
    <w:rsid w:val="00546981"/>
    <w:rsid w:val="00546E59"/>
    <w:rsid w:val="00547251"/>
    <w:rsid w:val="005474E4"/>
    <w:rsid w:val="00547D34"/>
    <w:rsid w:val="00547E85"/>
    <w:rsid w:val="00550209"/>
    <w:rsid w:val="00550368"/>
    <w:rsid w:val="0055077C"/>
    <w:rsid w:val="00550EDB"/>
    <w:rsid w:val="00551362"/>
    <w:rsid w:val="005513DC"/>
    <w:rsid w:val="00551B5F"/>
    <w:rsid w:val="00552871"/>
    <w:rsid w:val="00552B3C"/>
    <w:rsid w:val="00552D13"/>
    <w:rsid w:val="005532B7"/>
    <w:rsid w:val="00553355"/>
    <w:rsid w:val="00553759"/>
    <w:rsid w:val="0055386E"/>
    <w:rsid w:val="0055397F"/>
    <w:rsid w:val="00553CF9"/>
    <w:rsid w:val="00553F58"/>
    <w:rsid w:val="005541ED"/>
    <w:rsid w:val="00554DC3"/>
    <w:rsid w:val="00554E23"/>
    <w:rsid w:val="00554E52"/>
    <w:rsid w:val="005550BB"/>
    <w:rsid w:val="0055515D"/>
    <w:rsid w:val="00555991"/>
    <w:rsid w:val="00556553"/>
    <w:rsid w:val="00556DB8"/>
    <w:rsid w:val="0055721D"/>
    <w:rsid w:val="00557BED"/>
    <w:rsid w:val="00557CD4"/>
    <w:rsid w:val="0056168B"/>
    <w:rsid w:val="00562030"/>
    <w:rsid w:val="00562AD1"/>
    <w:rsid w:val="00562B2F"/>
    <w:rsid w:val="0056322F"/>
    <w:rsid w:val="0056388B"/>
    <w:rsid w:val="00563A27"/>
    <w:rsid w:val="00563B4B"/>
    <w:rsid w:val="0056458E"/>
    <w:rsid w:val="005648AE"/>
    <w:rsid w:val="005654D7"/>
    <w:rsid w:val="00565898"/>
    <w:rsid w:val="00565B28"/>
    <w:rsid w:val="00565B34"/>
    <w:rsid w:val="005676DC"/>
    <w:rsid w:val="00567AC4"/>
    <w:rsid w:val="00567BA9"/>
    <w:rsid w:val="00570BF7"/>
    <w:rsid w:val="00571246"/>
    <w:rsid w:val="00571960"/>
    <w:rsid w:val="0057201A"/>
    <w:rsid w:val="00572ACB"/>
    <w:rsid w:val="00572D6F"/>
    <w:rsid w:val="00572DD7"/>
    <w:rsid w:val="005734C0"/>
    <w:rsid w:val="005738E4"/>
    <w:rsid w:val="00574647"/>
    <w:rsid w:val="00575976"/>
    <w:rsid w:val="00576E68"/>
    <w:rsid w:val="00577244"/>
    <w:rsid w:val="005807F8"/>
    <w:rsid w:val="00581319"/>
    <w:rsid w:val="005815FE"/>
    <w:rsid w:val="00582169"/>
    <w:rsid w:val="00582CAA"/>
    <w:rsid w:val="0058341A"/>
    <w:rsid w:val="00583AF3"/>
    <w:rsid w:val="005845E4"/>
    <w:rsid w:val="005849D5"/>
    <w:rsid w:val="00584E8B"/>
    <w:rsid w:val="0058561C"/>
    <w:rsid w:val="005856C1"/>
    <w:rsid w:val="005859F5"/>
    <w:rsid w:val="00585FD1"/>
    <w:rsid w:val="005861C4"/>
    <w:rsid w:val="00586460"/>
    <w:rsid w:val="0058676B"/>
    <w:rsid w:val="00586BAD"/>
    <w:rsid w:val="005876A8"/>
    <w:rsid w:val="005878BF"/>
    <w:rsid w:val="00590CA7"/>
    <w:rsid w:val="00591010"/>
    <w:rsid w:val="00591947"/>
    <w:rsid w:val="00592BC1"/>
    <w:rsid w:val="005933BE"/>
    <w:rsid w:val="00593511"/>
    <w:rsid w:val="00593527"/>
    <w:rsid w:val="00593621"/>
    <w:rsid w:val="00593AE9"/>
    <w:rsid w:val="00593D97"/>
    <w:rsid w:val="005947A4"/>
    <w:rsid w:val="00594A25"/>
    <w:rsid w:val="00594F2D"/>
    <w:rsid w:val="00595558"/>
    <w:rsid w:val="0059572D"/>
    <w:rsid w:val="00596464"/>
    <w:rsid w:val="005967B5"/>
    <w:rsid w:val="005969D2"/>
    <w:rsid w:val="00596AC6"/>
    <w:rsid w:val="00596D72"/>
    <w:rsid w:val="005974C1"/>
    <w:rsid w:val="00597AF0"/>
    <w:rsid w:val="005A034A"/>
    <w:rsid w:val="005A0B57"/>
    <w:rsid w:val="005A1B35"/>
    <w:rsid w:val="005A1CC6"/>
    <w:rsid w:val="005A2217"/>
    <w:rsid w:val="005A2336"/>
    <w:rsid w:val="005A29C4"/>
    <w:rsid w:val="005A2D88"/>
    <w:rsid w:val="005A338B"/>
    <w:rsid w:val="005A359C"/>
    <w:rsid w:val="005A37BE"/>
    <w:rsid w:val="005A435F"/>
    <w:rsid w:val="005A4383"/>
    <w:rsid w:val="005A48EF"/>
    <w:rsid w:val="005A4E23"/>
    <w:rsid w:val="005A5139"/>
    <w:rsid w:val="005A71DB"/>
    <w:rsid w:val="005A769A"/>
    <w:rsid w:val="005A7945"/>
    <w:rsid w:val="005A7D7F"/>
    <w:rsid w:val="005B0126"/>
    <w:rsid w:val="005B04F2"/>
    <w:rsid w:val="005B0F7E"/>
    <w:rsid w:val="005B1B88"/>
    <w:rsid w:val="005B22BC"/>
    <w:rsid w:val="005B2C17"/>
    <w:rsid w:val="005B2C38"/>
    <w:rsid w:val="005B3105"/>
    <w:rsid w:val="005B4370"/>
    <w:rsid w:val="005B456B"/>
    <w:rsid w:val="005B4DBD"/>
    <w:rsid w:val="005B5082"/>
    <w:rsid w:val="005B673C"/>
    <w:rsid w:val="005B68DB"/>
    <w:rsid w:val="005B7289"/>
    <w:rsid w:val="005B7434"/>
    <w:rsid w:val="005C025C"/>
    <w:rsid w:val="005C1521"/>
    <w:rsid w:val="005C2124"/>
    <w:rsid w:val="005C27F8"/>
    <w:rsid w:val="005C2E6B"/>
    <w:rsid w:val="005C37C4"/>
    <w:rsid w:val="005C3A3C"/>
    <w:rsid w:val="005C3B88"/>
    <w:rsid w:val="005C47F2"/>
    <w:rsid w:val="005C4E32"/>
    <w:rsid w:val="005C4E89"/>
    <w:rsid w:val="005C51A5"/>
    <w:rsid w:val="005C5DA4"/>
    <w:rsid w:val="005C65D0"/>
    <w:rsid w:val="005C724B"/>
    <w:rsid w:val="005C795F"/>
    <w:rsid w:val="005D0372"/>
    <w:rsid w:val="005D09F3"/>
    <w:rsid w:val="005D117C"/>
    <w:rsid w:val="005D1A89"/>
    <w:rsid w:val="005D1F1D"/>
    <w:rsid w:val="005D245B"/>
    <w:rsid w:val="005D2B51"/>
    <w:rsid w:val="005D2F30"/>
    <w:rsid w:val="005D3549"/>
    <w:rsid w:val="005D35BD"/>
    <w:rsid w:val="005D3975"/>
    <w:rsid w:val="005D414F"/>
    <w:rsid w:val="005D41C7"/>
    <w:rsid w:val="005D48C9"/>
    <w:rsid w:val="005D4964"/>
    <w:rsid w:val="005D4DC9"/>
    <w:rsid w:val="005D53DA"/>
    <w:rsid w:val="005D56F7"/>
    <w:rsid w:val="005D5744"/>
    <w:rsid w:val="005D5973"/>
    <w:rsid w:val="005D5C20"/>
    <w:rsid w:val="005D5F3B"/>
    <w:rsid w:val="005D701D"/>
    <w:rsid w:val="005D70EF"/>
    <w:rsid w:val="005E00EA"/>
    <w:rsid w:val="005E0422"/>
    <w:rsid w:val="005E0AC0"/>
    <w:rsid w:val="005E23ED"/>
    <w:rsid w:val="005E25DB"/>
    <w:rsid w:val="005E2672"/>
    <w:rsid w:val="005E2832"/>
    <w:rsid w:val="005E2C55"/>
    <w:rsid w:val="005E2EDA"/>
    <w:rsid w:val="005E3243"/>
    <w:rsid w:val="005E3327"/>
    <w:rsid w:val="005E37D7"/>
    <w:rsid w:val="005E3A0B"/>
    <w:rsid w:val="005E3EC8"/>
    <w:rsid w:val="005E4161"/>
    <w:rsid w:val="005E430F"/>
    <w:rsid w:val="005E4353"/>
    <w:rsid w:val="005E4E07"/>
    <w:rsid w:val="005E5154"/>
    <w:rsid w:val="005E51CB"/>
    <w:rsid w:val="005E5254"/>
    <w:rsid w:val="005E5433"/>
    <w:rsid w:val="005E5529"/>
    <w:rsid w:val="005E652F"/>
    <w:rsid w:val="005E6975"/>
    <w:rsid w:val="005E77D5"/>
    <w:rsid w:val="005F0081"/>
    <w:rsid w:val="005F0121"/>
    <w:rsid w:val="005F0504"/>
    <w:rsid w:val="005F0512"/>
    <w:rsid w:val="005F086F"/>
    <w:rsid w:val="005F0A1A"/>
    <w:rsid w:val="005F0FDE"/>
    <w:rsid w:val="005F1177"/>
    <w:rsid w:val="005F12E2"/>
    <w:rsid w:val="005F1811"/>
    <w:rsid w:val="005F1FFD"/>
    <w:rsid w:val="005F2369"/>
    <w:rsid w:val="005F2CAB"/>
    <w:rsid w:val="005F2CB8"/>
    <w:rsid w:val="005F37F0"/>
    <w:rsid w:val="005F4408"/>
    <w:rsid w:val="005F44FE"/>
    <w:rsid w:val="005F5132"/>
    <w:rsid w:val="005F5191"/>
    <w:rsid w:val="005F5EC5"/>
    <w:rsid w:val="005F6608"/>
    <w:rsid w:val="005F69AD"/>
    <w:rsid w:val="005F7C4C"/>
    <w:rsid w:val="005F7E03"/>
    <w:rsid w:val="00600514"/>
    <w:rsid w:val="00600655"/>
    <w:rsid w:val="00600B72"/>
    <w:rsid w:val="00600DC6"/>
    <w:rsid w:val="00600EFB"/>
    <w:rsid w:val="00601AA0"/>
    <w:rsid w:val="0060279B"/>
    <w:rsid w:val="006029C0"/>
    <w:rsid w:val="00602ACB"/>
    <w:rsid w:val="00602CA5"/>
    <w:rsid w:val="00602FDD"/>
    <w:rsid w:val="006031B2"/>
    <w:rsid w:val="00603212"/>
    <w:rsid w:val="0060324A"/>
    <w:rsid w:val="00603AEC"/>
    <w:rsid w:val="00603DF1"/>
    <w:rsid w:val="00605300"/>
    <w:rsid w:val="00605736"/>
    <w:rsid w:val="006057EA"/>
    <w:rsid w:val="0060594E"/>
    <w:rsid w:val="00605BDF"/>
    <w:rsid w:val="006061F7"/>
    <w:rsid w:val="0060698F"/>
    <w:rsid w:val="00606E80"/>
    <w:rsid w:val="00607465"/>
    <w:rsid w:val="00607614"/>
    <w:rsid w:val="0060767D"/>
    <w:rsid w:val="006076E8"/>
    <w:rsid w:val="00607EC1"/>
    <w:rsid w:val="006101EA"/>
    <w:rsid w:val="006103B7"/>
    <w:rsid w:val="0061072C"/>
    <w:rsid w:val="006107F4"/>
    <w:rsid w:val="0061082B"/>
    <w:rsid w:val="00610D90"/>
    <w:rsid w:val="00610E97"/>
    <w:rsid w:val="00610F5A"/>
    <w:rsid w:val="00611181"/>
    <w:rsid w:val="0061193B"/>
    <w:rsid w:val="0061197E"/>
    <w:rsid w:val="00611A6D"/>
    <w:rsid w:val="00611E88"/>
    <w:rsid w:val="006122A6"/>
    <w:rsid w:val="00612584"/>
    <w:rsid w:val="006126C0"/>
    <w:rsid w:val="00612D18"/>
    <w:rsid w:val="00612D4F"/>
    <w:rsid w:val="00612E4F"/>
    <w:rsid w:val="0061304E"/>
    <w:rsid w:val="00613A3A"/>
    <w:rsid w:val="00614F72"/>
    <w:rsid w:val="00615A0E"/>
    <w:rsid w:val="00615D42"/>
    <w:rsid w:val="00616483"/>
    <w:rsid w:val="00616E67"/>
    <w:rsid w:val="00617151"/>
    <w:rsid w:val="00617687"/>
    <w:rsid w:val="00617E74"/>
    <w:rsid w:val="00617F8F"/>
    <w:rsid w:val="006200D9"/>
    <w:rsid w:val="0062026E"/>
    <w:rsid w:val="006204CA"/>
    <w:rsid w:val="006204F1"/>
    <w:rsid w:val="00620FD0"/>
    <w:rsid w:val="00621524"/>
    <w:rsid w:val="006218B7"/>
    <w:rsid w:val="0062198F"/>
    <w:rsid w:val="00621F29"/>
    <w:rsid w:val="00622702"/>
    <w:rsid w:val="00623064"/>
    <w:rsid w:val="00623131"/>
    <w:rsid w:val="00623174"/>
    <w:rsid w:val="00623317"/>
    <w:rsid w:val="00623379"/>
    <w:rsid w:val="006247E1"/>
    <w:rsid w:val="00624ACA"/>
    <w:rsid w:val="00624C9D"/>
    <w:rsid w:val="00624D5C"/>
    <w:rsid w:val="00624DDD"/>
    <w:rsid w:val="006251C6"/>
    <w:rsid w:val="006259AD"/>
    <w:rsid w:val="00625D5B"/>
    <w:rsid w:val="00626690"/>
    <w:rsid w:val="00626698"/>
    <w:rsid w:val="00626E48"/>
    <w:rsid w:val="00626E5C"/>
    <w:rsid w:val="006272A7"/>
    <w:rsid w:val="00627BD7"/>
    <w:rsid w:val="00627D0F"/>
    <w:rsid w:val="0063028B"/>
    <w:rsid w:val="0063063C"/>
    <w:rsid w:val="0063096E"/>
    <w:rsid w:val="00630DBD"/>
    <w:rsid w:val="006322EC"/>
    <w:rsid w:val="0063320F"/>
    <w:rsid w:val="006334A8"/>
    <w:rsid w:val="006337FD"/>
    <w:rsid w:val="00633A6D"/>
    <w:rsid w:val="0063403B"/>
    <w:rsid w:val="006348B3"/>
    <w:rsid w:val="00634C2E"/>
    <w:rsid w:val="006359C1"/>
    <w:rsid w:val="00635E07"/>
    <w:rsid w:val="00635F79"/>
    <w:rsid w:val="00635F94"/>
    <w:rsid w:val="006365C5"/>
    <w:rsid w:val="006365C9"/>
    <w:rsid w:val="00636ACD"/>
    <w:rsid w:val="00636E76"/>
    <w:rsid w:val="006376F8"/>
    <w:rsid w:val="00637D59"/>
    <w:rsid w:val="00637E85"/>
    <w:rsid w:val="006404E3"/>
    <w:rsid w:val="006411B6"/>
    <w:rsid w:val="006415F4"/>
    <w:rsid w:val="0064189C"/>
    <w:rsid w:val="006418D7"/>
    <w:rsid w:val="00641B35"/>
    <w:rsid w:val="00641FB0"/>
    <w:rsid w:val="0064219D"/>
    <w:rsid w:val="00642533"/>
    <w:rsid w:val="00642596"/>
    <w:rsid w:val="00642669"/>
    <w:rsid w:val="00642CE7"/>
    <w:rsid w:val="006439B2"/>
    <w:rsid w:val="00643DCC"/>
    <w:rsid w:val="00643EBD"/>
    <w:rsid w:val="00644557"/>
    <w:rsid w:val="00644698"/>
    <w:rsid w:val="006446E7"/>
    <w:rsid w:val="006447BC"/>
    <w:rsid w:val="006454ED"/>
    <w:rsid w:val="00645896"/>
    <w:rsid w:val="00645E20"/>
    <w:rsid w:val="00645E74"/>
    <w:rsid w:val="0064635A"/>
    <w:rsid w:val="00646381"/>
    <w:rsid w:val="00646658"/>
    <w:rsid w:val="00646A29"/>
    <w:rsid w:val="00646AAD"/>
    <w:rsid w:val="00646EB4"/>
    <w:rsid w:val="006473E6"/>
    <w:rsid w:val="00647680"/>
    <w:rsid w:val="006478A9"/>
    <w:rsid w:val="00647E52"/>
    <w:rsid w:val="00647FC1"/>
    <w:rsid w:val="0065061E"/>
    <w:rsid w:val="00650D6A"/>
    <w:rsid w:val="00651421"/>
    <w:rsid w:val="006517A7"/>
    <w:rsid w:val="00653CB7"/>
    <w:rsid w:val="00653D95"/>
    <w:rsid w:val="00653DCE"/>
    <w:rsid w:val="0065463A"/>
    <w:rsid w:val="00654C52"/>
    <w:rsid w:val="006554B5"/>
    <w:rsid w:val="00655ED6"/>
    <w:rsid w:val="0065639B"/>
    <w:rsid w:val="0065641C"/>
    <w:rsid w:val="00656563"/>
    <w:rsid w:val="00656589"/>
    <w:rsid w:val="00656A3A"/>
    <w:rsid w:val="00656A67"/>
    <w:rsid w:val="0065703D"/>
    <w:rsid w:val="00657490"/>
    <w:rsid w:val="00657A94"/>
    <w:rsid w:val="00657CB5"/>
    <w:rsid w:val="00657EB0"/>
    <w:rsid w:val="006601B9"/>
    <w:rsid w:val="006602AE"/>
    <w:rsid w:val="00660A2F"/>
    <w:rsid w:val="00661049"/>
    <w:rsid w:val="00661F8F"/>
    <w:rsid w:val="00662164"/>
    <w:rsid w:val="00662C25"/>
    <w:rsid w:val="006631C7"/>
    <w:rsid w:val="006633A9"/>
    <w:rsid w:val="00664BC6"/>
    <w:rsid w:val="00664BD9"/>
    <w:rsid w:val="00664DC3"/>
    <w:rsid w:val="0066549C"/>
    <w:rsid w:val="00665822"/>
    <w:rsid w:val="00665922"/>
    <w:rsid w:val="00665D6E"/>
    <w:rsid w:val="00666187"/>
    <w:rsid w:val="006665BE"/>
    <w:rsid w:val="00666B02"/>
    <w:rsid w:val="00666F5D"/>
    <w:rsid w:val="006671B9"/>
    <w:rsid w:val="006712C6"/>
    <w:rsid w:val="006712FE"/>
    <w:rsid w:val="00671EA2"/>
    <w:rsid w:val="006724F2"/>
    <w:rsid w:val="0067275F"/>
    <w:rsid w:val="00672D93"/>
    <w:rsid w:val="0067313B"/>
    <w:rsid w:val="00673D3C"/>
    <w:rsid w:val="006746B7"/>
    <w:rsid w:val="0067542A"/>
    <w:rsid w:val="006770C9"/>
    <w:rsid w:val="00677587"/>
    <w:rsid w:val="00677C29"/>
    <w:rsid w:val="00677DF5"/>
    <w:rsid w:val="00677E0F"/>
    <w:rsid w:val="00677E17"/>
    <w:rsid w:val="00677E47"/>
    <w:rsid w:val="00680501"/>
    <w:rsid w:val="00680AC7"/>
    <w:rsid w:val="00680D9A"/>
    <w:rsid w:val="00681713"/>
    <w:rsid w:val="006819C6"/>
    <w:rsid w:val="00681A83"/>
    <w:rsid w:val="00681BB4"/>
    <w:rsid w:val="00681E5C"/>
    <w:rsid w:val="0068314E"/>
    <w:rsid w:val="00683415"/>
    <w:rsid w:val="00683CE2"/>
    <w:rsid w:val="006842AA"/>
    <w:rsid w:val="00685061"/>
    <w:rsid w:val="00685480"/>
    <w:rsid w:val="0068585A"/>
    <w:rsid w:val="006859E5"/>
    <w:rsid w:val="00685CC7"/>
    <w:rsid w:val="00685CD5"/>
    <w:rsid w:val="006860B1"/>
    <w:rsid w:val="006865A9"/>
    <w:rsid w:val="00686F07"/>
    <w:rsid w:val="00687175"/>
    <w:rsid w:val="006872B9"/>
    <w:rsid w:val="0068737F"/>
    <w:rsid w:val="00687583"/>
    <w:rsid w:val="006876F2"/>
    <w:rsid w:val="00687C83"/>
    <w:rsid w:val="00690352"/>
    <w:rsid w:val="00690975"/>
    <w:rsid w:val="00690BC1"/>
    <w:rsid w:val="00690D13"/>
    <w:rsid w:val="00691607"/>
    <w:rsid w:val="00691744"/>
    <w:rsid w:val="00691CDB"/>
    <w:rsid w:val="00691D7C"/>
    <w:rsid w:val="00691E65"/>
    <w:rsid w:val="00691E91"/>
    <w:rsid w:val="00691FFF"/>
    <w:rsid w:val="00692688"/>
    <w:rsid w:val="006926C7"/>
    <w:rsid w:val="00692C60"/>
    <w:rsid w:val="00693138"/>
    <w:rsid w:val="0069331A"/>
    <w:rsid w:val="00693646"/>
    <w:rsid w:val="00694032"/>
    <w:rsid w:val="006942AB"/>
    <w:rsid w:val="006945B6"/>
    <w:rsid w:val="00694E1E"/>
    <w:rsid w:val="00695315"/>
    <w:rsid w:val="0069536C"/>
    <w:rsid w:val="00695B72"/>
    <w:rsid w:val="006964CD"/>
    <w:rsid w:val="006969BA"/>
    <w:rsid w:val="00697677"/>
    <w:rsid w:val="006A0092"/>
    <w:rsid w:val="006A0570"/>
    <w:rsid w:val="006A07FD"/>
    <w:rsid w:val="006A0867"/>
    <w:rsid w:val="006A0920"/>
    <w:rsid w:val="006A0AEF"/>
    <w:rsid w:val="006A0D3E"/>
    <w:rsid w:val="006A0E68"/>
    <w:rsid w:val="006A241C"/>
    <w:rsid w:val="006A261F"/>
    <w:rsid w:val="006A2B2E"/>
    <w:rsid w:val="006A2B5A"/>
    <w:rsid w:val="006A2B9C"/>
    <w:rsid w:val="006A2CC8"/>
    <w:rsid w:val="006A33DC"/>
    <w:rsid w:val="006A446D"/>
    <w:rsid w:val="006A48A9"/>
    <w:rsid w:val="006A4DE5"/>
    <w:rsid w:val="006A51EB"/>
    <w:rsid w:val="006A525F"/>
    <w:rsid w:val="006A52BF"/>
    <w:rsid w:val="006A5A3D"/>
    <w:rsid w:val="006A5F39"/>
    <w:rsid w:val="006A663E"/>
    <w:rsid w:val="006A6BA7"/>
    <w:rsid w:val="006A711A"/>
    <w:rsid w:val="006A75B6"/>
    <w:rsid w:val="006A7844"/>
    <w:rsid w:val="006A7A03"/>
    <w:rsid w:val="006A7F8A"/>
    <w:rsid w:val="006B021C"/>
    <w:rsid w:val="006B141A"/>
    <w:rsid w:val="006B2145"/>
    <w:rsid w:val="006B2AB2"/>
    <w:rsid w:val="006B307C"/>
    <w:rsid w:val="006B33CF"/>
    <w:rsid w:val="006B353B"/>
    <w:rsid w:val="006B3E6D"/>
    <w:rsid w:val="006B428B"/>
    <w:rsid w:val="006B5EA7"/>
    <w:rsid w:val="006B673C"/>
    <w:rsid w:val="006B6874"/>
    <w:rsid w:val="006B75D8"/>
    <w:rsid w:val="006C01E2"/>
    <w:rsid w:val="006C1026"/>
    <w:rsid w:val="006C17B4"/>
    <w:rsid w:val="006C22B2"/>
    <w:rsid w:val="006C2EE3"/>
    <w:rsid w:val="006C2EF3"/>
    <w:rsid w:val="006C35EF"/>
    <w:rsid w:val="006C390B"/>
    <w:rsid w:val="006C3BED"/>
    <w:rsid w:val="006C3FFE"/>
    <w:rsid w:val="006C40D4"/>
    <w:rsid w:val="006C439E"/>
    <w:rsid w:val="006C4AB2"/>
    <w:rsid w:val="006C4B8C"/>
    <w:rsid w:val="006C4C94"/>
    <w:rsid w:val="006C522A"/>
    <w:rsid w:val="006C66A7"/>
    <w:rsid w:val="006C6C98"/>
    <w:rsid w:val="006C6DDB"/>
    <w:rsid w:val="006C73AE"/>
    <w:rsid w:val="006C73B5"/>
    <w:rsid w:val="006C7A03"/>
    <w:rsid w:val="006C7C43"/>
    <w:rsid w:val="006D068F"/>
    <w:rsid w:val="006D0FDB"/>
    <w:rsid w:val="006D10F8"/>
    <w:rsid w:val="006D1452"/>
    <w:rsid w:val="006D14A7"/>
    <w:rsid w:val="006D16E5"/>
    <w:rsid w:val="006D2562"/>
    <w:rsid w:val="006D2DEB"/>
    <w:rsid w:val="006D309E"/>
    <w:rsid w:val="006D3762"/>
    <w:rsid w:val="006D3A2E"/>
    <w:rsid w:val="006D3A5D"/>
    <w:rsid w:val="006D4005"/>
    <w:rsid w:val="006D465C"/>
    <w:rsid w:val="006D5045"/>
    <w:rsid w:val="006D50D2"/>
    <w:rsid w:val="006D5294"/>
    <w:rsid w:val="006D52FD"/>
    <w:rsid w:val="006D57AE"/>
    <w:rsid w:val="006D5BA2"/>
    <w:rsid w:val="006D5E3B"/>
    <w:rsid w:val="006D6775"/>
    <w:rsid w:val="006D6A7A"/>
    <w:rsid w:val="006D6DCE"/>
    <w:rsid w:val="006D75F7"/>
    <w:rsid w:val="006D7626"/>
    <w:rsid w:val="006D7D03"/>
    <w:rsid w:val="006D7E39"/>
    <w:rsid w:val="006E0123"/>
    <w:rsid w:val="006E0261"/>
    <w:rsid w:val="006E047F"/>
    <w:rsid w:val="006E0890"/>
    <w:rsid w:val="006E173A"/>
    <w:rsid w:val="006E1D2C"/>
    <w:rsid w:val="006E2451"/>
    <w:rsid w:val="006E2DCE"/>
    <w:rsid w:val="006E33D4"/>
    <w:rsid w:val="006E3AC2"/>
    <w:rsid w:val="006E3C39"/>
    <w:rsid w:val="006E3E37"/>
    <w:rsid w:val="006E3EB5"/>
    <w:rsid w:val="006E41B2"/>
    <w:rsid w:val="006E51E9"/>
    <w:rsid w:val="006E60C9"/>
    <w:rsid w:val="006E61DE"/>
    <w:rsid w:val="006E6474"/>
    <w:rsid w:val="006E6513"/>
    <w:rsid w:val="006E693F"/>
    <w:rsid w:val="006E69D1"/>
    <w:rsid w:val="006E727F"/>
    <w:rsid w:val="006E7432"/>
    <w:rsid w:val="006E7A5C"/>
    <w:rsid w:val="006E7A75"/>
    <w:rsid w:val="006F039F"/>
    <w:rsid w:val="006F04C4"/>
    <w:rsid w:val="006F0584"/>
    <w:rsid w:val="006F066D"/>
    <w:rsid w:val="006F0713"/>
    <w:rsid w:val="006F072E"/>
    <w:rsid w:val="006F0B0D"/>
    <w:rsid w:val="006F1770"/>
    <w:rsid w:val="006F2117"/>
    <w:rsid w:val="006F22F9"/>
    <w:rsid w:val="006F249E"/>
    <w:rsid w:val="006F284B"/>
    <w:rsid w:val="006F2CE3"/>
    <w:rsid w:val="006F36D9"/>
    <w:rsid w:val="006F37E8"/>
    <w:rsid w:val="006F39CA"/>
    <w:rsid w:val="006F3BB2"/>
    <w:rsid w:val="006F3D04"/>
    <w:rsid w:val="006F4020"/>
    <w:rsid w:val="006F45BC"/>
    <w:rsid w:val="006F4702"/>
    <w:rsid w:val="006F4C19"/>
    <w:rsid w:val="006F4CAF"/>
    <w:rsid w:val="006F5801"/>
    <w:rsid w:val="006F6198"/>
    <w:rsid w:val="006F65B0"/>
    <w:rsid w:val="006F6F6A"/>
    <w:rsid w:val="006F729A"/>
    <w:rsid w:val="006F7700"/>
    <w:rsid w:val="006F77E0"/>
    <w:rsid w:val="006F7DAB"/>
    <w:rsid w:val="006F7EDF"/>
    <w:rsid w:val="00700369"/>
    <w:rsid w:val="007003D5"/>
    <w:rsid w:val="00700CDC"/>
    <w:rsid w:val="0070113F"/>
    <w:rsid w:val="007019A7"/>
    <w:rsid w:val="00701C74"/>
    <w:rsid w:val="00702500"/>
    <w:rsid w:val="007026A3"/>
    <w:rsid w:val="007026D3"/>
    <w:rsid w:val="007029EC"/>
    <w:rsid w:val="00703FC7"/>
    <w:rsid w:val="00704F3E"/>
    <w:rsid w:val="007057E2"/>
    <w:rsid w:val="00705958"/>
    <w:rsid w:val="00705976"/>
    <w:rsid w:val="00706355"/>
    <w:rsid w:val="00706597"/>
    <w:rsid w:val="007065D5"/>
    <w:rsid w:val="00706B84"/>
    <w:rsid w:val="0070719E"/>
    <w:rsid w:val="00707895"/>
    <w:rsid w:val="00710106"/>
    <w:rsid w:val="007107DD"/>
    <w:rsid w:val="00710BDE"/>
    <w:rsid w:val="0071100A"/>
    <w:rsid w:val="00712489"/>
    <w:rsid w:val="007125C9"/>
    <w:rsid w:val="0071287B"/>
    <w:rsid w:val="00712D37"/>
    <w:rsid w:val="00712DF5"/>
    <w:rsid w:val="00712E9A"/>
    <w:rsid w:val="00712F88"/>
    <w:rsid w:val="0071358E"/>
    <w:rsid w:val="0071364D"/>
    <w:rsid w:val="00714523"/>
    <w:rsid w:val="0071478B"/>
    <w:rsid w:val="0071496C"/>
    <w:rsid w:val="007149E2"/>
    <w:rsid w:val="00715291"/>
    <w:rsid w:val="00715F84"/>
    <w:rsid w:val="007161BC"/>
    <w:rsid w:val="007169CC"/>
    <w:rsid w:val="007169F0"/>
    <w:rsid w:val="00717271"/>
    <w:rsid w:val="00720502"/>
    <w:rsid w:val="00721240"/>
    <w:rsid w:val="007212CB"/>
    <w:rsid w:val="00721855"/>
    <w:rsid w:val="00721B30"/>
    <w:rsid w:val="0072254B"/>
    <w:rsid w:val="0072276B"/>
    <w:rsid w:val="00722794"/>
    <w:rsid w:val="00722F03"/>
    <w:rsid w:val="007230AC"/>
    <w:rsid w:val="007231D2"/>
    <w:rsid w:val="00723663"/>
    <w:rsid w:val="00723669"/>
    <w:rsid w:val="00723ADC"/>
    <w:rsid w:val="00723CC6"/>
    <w:rsid w:val="00723F6C"/>
    <w:rsid w:val="007243D4"/>
    <w:rsid w:val="0072491A"/>
    <w:rsid w:val="00724AE6"/>
    <w:rsid w:val="00725368"/>
    <w:rsid w:val="00725773"/>
    <w:rsid w:val="007257B4"/>
    <w:rsid w:val="007259E7"/>
    <w:rsid w:val="007261C5"/>
    <w:rsid w:val="00730049"/>
    <w:rsid w:val="00730921"/>
    <w:rsid w:val="00730C10"/>
    <w:rsid w:val="00730FB9"/>
    <w:rsid w:val="007314BF"/>
    <w:rsid w:val="00731C25"/>
    <w:rsid w:val="00731CB4"/>
    <w:rsid w:val="00731FF6"/>
    <w:rsid w:val="0073232E"/>
    <w:rsid w:val="00732899"/>
    <w:rsid w:val="00732DFD"/>
    <w:rsid w:val="00733606"/>
    <w:rsid w:val="00733722"/>
    <w:rsid w:val="00733A77"/>
    <w:rsid w:val="00733BE1"/>
    <w:rsid w:val="007344D4"/>
    <w:rsid w:val="00734622"/>
    <w:rsid w:val="00734E80"/>
    <w:rsid w:val="007365EA"/>
    <w:rsid w:val="00737111"/>
    <w:rsid w:val="00737340"/>
    <w:rsid w:val="007378D0"/>
    <w:rsid w:val="00737977"/>
    <w:rsid w:val="007379D5"/>
    <w:rsid w:val="00737C7B"/>
    <w:rsid w:val="00737D35"/>
    <w:rsid w:val="00740326"/>
    <w:rsid w:val="007404C2"/>
    <w:rsid w:val="00740CEB"/>
    <w:rsid w:val="007416E4"/>
    <w:rsid w:val="00741961"/>
    <w:rsid w:val="00741A85"/>
    <w:rsid w:val="00741AAC"/>
    <w:rsid w:val="007422E3"/>
    <w:rsid w:val="0074239D"/>
    <w:rsid w:val="00742F16"/>
    <w:rsid w:val="00742F3D"/>
    <w:rsid w:val="00742F42"/>
    <w:rsid w:val="0074300C"/>
    <w:rsid w:val="0074309B"/>
    <w:rsid w:val="00743E1D"/>
    <w:rsid w:val="00744DAA"/>
    <w:rsid w:val="00744F52"/>
    <w:rsid w:val="0074538C"/>
    <w:rsid w:val="00746017"/>
    <w:rsid w:val="00746416"/>
    <w:rsid w:val="0074666C"/>
    <w:rsid w:val="00746679"/>
    <w:rsid w:val="00747045"/>
    <w:rsid w:val="00747162"/>
    <w:rsid w:val="007473DB"/>
    <w:rsid w:val="00750B83"/>
    <w:rsid w:val="007510B8"/>
    <w:rsid w:val="007517C8"/>
    <w:rsid w:val="00751C1F"/>
    <w:rsid w:val="00751C6F"/>
    <w:rsid w:val="007520EE"/>
    <w:rsid w:val="00752315"/>
    <w:rsid w:val="007526C1"/>
    <w:rsid w:val="007529FF"/>
    <w:rsid w:val="00752F3D"/>
    <w:rsid w:val="0075317E"/>
    <w:rsid w:val="00753242"/>
    <w:rsid w:val="00753650"/>
    <w:rsid w:val="00753B11"/>
    <w:rsid w:val="00754BB8"/>
    <w:rsid w:val="00754DA6"/>
    <w:rsid w:val="00754F23"/>
    <w:rsid w:val="007556A5"/>
    <w:rsid w:val="00755BDB"/>
    <w:rsid w:val="00755DDF"/>
    <w:rsid w:val="00755E86"/>
    <w:rsid w:val="00756196"/>
    <w:rsid w:val="0076052B"/>
    <w:rsid w:val="007605B1"/>
    <w:rsid w:val="007605E6"/>
    <w:rsid w:val="0076060A"/>
    <w:rsid w:val="00760788"/>
    <w:rsid w:val="00760CEB"/>
    <w:rsid w:val="007612C4"/>
    <w:rsid w:val="00761330"/>
    <w:rsid w:val="00761D6C"/>
    <w:rsid w:val="0076242D"/>
    <w:rsid w:val="00762F3B"/>
    <w:rsid w:val="007633AE"/>
    <w:rsid w:val="0076366E"/>
    <w:rsid w:val="00763819"/>
    <w:rsid w:val="00763B78"/>
    <w:rsid w:val="00765144"/>
    <w:rsid w:val="007654B0"/>
    <w:rsid w:val="00765624"/>
    <w:rsid w:val="007657ED"/>
    <w:rsid w:val="00765DAA"/>
    <w:rsid w:val="00765F83"/>
    <w:rsid w:val="007661CF"/>
    <w:rsid w:val="007661EA"/>
    <w:rsid w:val="00766911"/>
    <w:rsid w:val="007672B3"/>
    <w:rsid w:val="00767A2F"/>
    <w:rsid w:val="00767E9F"/>
    <w:rsid w:val="0077019D"/>
    <w:rsid w:val="00770872"/>
    <w:rsid w:val="007708B5"/>
    <w:rsid w:val="00771034"/>
    <w:rsid w:val="00772211"/>
    <w:rsid w:val="0077234E"/>
    <w:rsid w:val="00772823"/>
    <w:rsid w:val="0077284D"/>
    <w:rsid w:val="007729E9"/>
    <w:rsid w:val="00772CD8"/>
    <w:rsid w:val="007733C7"/>
    <w:rsid w:val="007738B8"/>
    <w:rsid w:val="00773B45"/>
    <w:rsid w:val="00773F2A"/>
    <w:rsid w:val="00773F63"/>
    <w:rsid w:val="007748CE"/>
    <w:rsid w:val="00775704"/>
    <w:rsid w:val="00775AE3"/>
    <w:rsid w:val="00775B28"/>
    <w:rsid w:val="00775C85"/>
    <w:rsid w:val="00775E1C"/>
    <w:rsid w:val="00776506"/>
    <w:rsid w:val="00776642"/>
    <w:rsid w:val="007767B6"/>
    <w:rsid w:val="007767B8"/>
    <w:rsid w:val="00776854"/>
    <w:rsid w:val="00776B2B"/>
    <w:rsid w:val="0077739F"/>
    <w:rsid w:val="00780679"/>
    <w:rsid w:val="00780E72"/>
    <w:rsid w:val="007813B4"/>
    <w:rsid w:val="007814B5"/>
    <w:rsid w:val="007815EF"/>
    <w:rsid w:val="00781B41"/>
    <w:rsid w:val="00781D37"/>
    <w:rsid w:val="0078279D"/>
    <w:rsid w:val="00782991"/>
    <w:rsid w:val="0078347C"/>
    <w:rsid w:val="007835BE"/>
    <w:rsid w:val="00783A4A"/>
    <w:rsid w:val="00783A5B"/>
    <w:rsid w:val="00783B27"/>
    <w:rsid w:val="00784910"/>
    <w:rsid w:val="00784BB8"/>
    <w:rsid w:val="00785853"/>
    <w:rsid w:val="00785CC9"/>
    <w:rsid w:val="00785F8E"/>
    <w:rsid w:val="00786046"/>
    <w:rsid w:val="007860FB"/>
    <w:rsid w:val="00787411"/>
    <w:rsid w:val="0078746F"/>
    <w:rsid w:val="0078786E"/>
    <w:rsid w:val="00787B87"/>
    <w:rsid w:val="00790723"/>
    <w:rsid w:val="00790ADA"/>
    <w:rsid w:val="00790B0C"/>
    <w:rsid w:val="0079110C"/>
    <w:rsid w:val="00791208"/>
    <w:rsid w:val="00791EED"/>
    <w:rsid w:val="00792393"/>
    <w:rsid w:val="00792744"/>
    <w:rsid w:val="007928B2"/>
    <w:rsid w:val="007929B2"/>
    <w:rsid w:val="00792D2D"/>
    <w:rsid w:val="007935D2"/>
    <w:rsid w:val="00793632"/>
    <w:rsid w:val="00793B83"/>
    <w:rsid w:val="00793CD3"/>
    <w:rsid w:val="00794A6C"/>
    <w:rsid w:val="00794D86"/>
    <w:rsid w:val="00795D26"/>
    <w:rsid w:val="00796180"/>
    <w:rsid w:val="00796781"/>
    <w:rsid w:val="00796B46"/>
    <w:rsid w:val="00796C07"/>
    <w:rsid w:val="00797148"/>
    <w:rsid w:val="00797161"/>
    <w:rsid w:val="007972E8"/>
    <w:rsid w:val="007979CD"/>
    <w:rsid w:val="007A008A"/>
    <w:rsid w:val="007A00F7"/>
    <w:rsid w:val="007A1542"/>
    <w:rsid w:val="007A16C5"/>
    <w:rsid w:val="007A257C"/>
    <w:rsid w:val="007A29E3"/>
    <w:rsid w:val="007A3A91"/>
    <w:rsid w:val="007A3E8C"/>
    <w:rsid w:val="007A3EA1"/>
    <w:rsid w:val="007A4107"/>
    <w:rsid w:val="007A4397"/>
    <w:rsid w:val="007A44F9"/>
    <w:rsid w:val="007A4613"/>
    <w:rsid w:val="007A4EBE"/>
    <w:rsid w:val="007A5647"/>
    <w:rsid w:val="007A5724"/>
    <w:rsid w:val="007A5984"/>
    <w:rsid w:val="007A5AFF"/>
    <w:rsid w:val="007A6725"/>
    <w:rsid w:val="007A6F3F"/>
    <w:rsid w:val="007A751C"/>
    <w:rsid w:val="007A79A0"/>
    <w:rsid w:val="007A7E25"/>
    <w:rsid w:val="007A7E4D"/>
    <w:rsid w:val="007B013A"/>
    <w:rsid w:val="007B10F0"/>
    <w:rsid w:val="007B1457"/>
    <w:rsid w:val="007B151E"/>
    <w:rsid w:val="007B155C"/>
    <w:rsid w:val="007B15DE"/>
    <w:rsid w:val="007B1A23"/>
    <w:rsid w:val="007B20CC"/>
    <w:rsid w:val="007B24AF"/>
    <w:rsid w:val="007B25B7"/>
    <w:rsid w:val="007B2B86"/>
    <w:rsid w:val="007B2D48"/>
    <w:rsid w:val="007B3B4A"/>
    <w:rsid w:val="007B3BB9"/>
    <w:rsid w:val="007B3D87"/>
    <w:rsid w:val="007B4A24"/>
    <w:rsid w:val="007B4CCD"/>
    <w:rsid w:val="007B5213"/>
    <w:rsid w:val="007B53A3"/>
    <w:rsid w:val="007B60E0"/>
    <w:rsid w:val="007B6483"/>
    <w:rsid w:val="007B66CB"/>
    <w:rsid w:val="007B6E38"/>
    <w:rsid w:val="007B6EE0"/>
    <w:rsid w:val="007B7201"/>
    <w:rsid w:val="007B7FF5"/>
    <w:rsid w:val="007C00C6"/>
    <w:rsid w:val="007C03B6"/>
    <w:rsid w:val="007C0F7F"/>
    <w:rsid w:val="007C129D"/>
    <w:rsid w:val="007C1D36"/>
    <w:rsid w:val="007C1D7A"/>
    <w:rsid w:val="007C246B"/>
    <w:rsid w:val="007C281C"/>
    <w:rsid w:val="007C2ED1"/>
    <w:rsid w:val="007C2EF7"/>
    <w:rsid w:val="007C3720"/>
    <w:rsid w:val="007C3773"/>
    <w:rsid w:val="007C391D"/>
    <w:rsid w:val="007C395A"/>
    <w:rsid w:val="007C3AB8"/>
    <w:rsid w:val="007C3D98"/>
    <w:rsid w:val="007C4CB3"/>
    <w:rsid w:val="007C50AD"/>
    <w:rsid w:val="007C554D"/>
    <w:rsid w:val="007C5C94"/>
    <w:rsid w:val="007C5F89"/>
    <w:rsid w:val="007C67A5"/>
    <w:rsid w:val="007C6C13"/>
    <w:rsid w:val="007C6EA4"/>
    <w:rsid w:val="007C77A1"/>
    <w:rsid w:val="007C7C3B"/>
    <w:rsid w:val="007C7D03"/>
    <w:rsid w:val="007C7D1E"/>
    <w:rsid w:val="007D03A0"/>
    <w:rsid w:val="007D03D9"/>
    <w:rsid w:val="007D04C0"/>
    <w:rsid w:val="007D09D8"/>
    <w:rsid w:val="007D12A5"/>
    <w:rsid w:val="007D2799"/>
    <w:rsid w:val="007D2B2C"/>
    <w:rsid w:val="007D329A"/>
    <w:rsid w:val="007D36A9"/>
    <w:rsid w:val="007D377F"/>
    <w:rsid w:val="007D3FB8"/>
    <w:rsid w:val="007D434A"/>
    <w:rsid w:val="007D5543"/>
    <w:rsid w:val="007D5AAD"/>
    <w:rsid w:val="007D60C7"/>
    <w:rsid w:val="007D62A2"/>
    <w:rsid w:val="007D62ED"/>
    <w:rsid w:val="007D6786"/>
    <w:rsid w:val="007D6CD9"/>
    <w:rsid w:val="007D6D42"/>
    <w:rsid w:val="007D6E87"/>
    <w:rsid w:val="007D7449"/>
    <w:rsid w:val="007D76D0"/>
    <w:rsid w:val="007D7A55"/>
    <w:rsid w:val="007D7AC8"/>
    <w:rsid w:val="007D7D4F"/>
    <w:rsid w:val="007D7D92"/>
    <w:rsid w:val="007E03FB"/>
    <w:rsid w:val="007E0564"/>
    <w:rsid w:val="007E0642"/>
    <w:rsid w:val="007E0923"/>
    <w:rsid w:val="007E1084"/>
    <w:rsid w:val="007E12CE"/>
    <w:rsid w:val="007E2239"/>
    <w:rsid w:val="007E2278"/>
    <w:rsid w:val="007E32A1"/>
    <w:rsid w:val="007E3382"/>
    <w:rsid w:val="007E3507"/>
    <w:rsid w:val="007E384C"/>
    <w:rsid w:val="007E3930"/>
    <w:rsid w:val="007E3A5A"/>
    <w:rsid w:val="007E40C0"/>
    <w:rsid w:val="007E4511"/>
    <w:rsid w:val="007E4B7C"/>
    <w:rsid w:val="007E5257"/>
    <w:rsid w:val="007E5934"/>
    <w:rsid w:val="007E5F9D"/>
    <w:rsid w:val="007E639D"/>
    <w:rsid w:val="007E65E4"/>
    <w:rsid w:val="007E69C7"/>
    <w:rsid w:val="007E6AB9"/>
    <w:rsid w:val="007E6BB8"/>
    <w:rsid w:val="007E6DCF"/>
    <w:rsid w:val="007E6E32"/>
    <w:rsid w:val="007E7F5D"/>
    <w:rsid w:val="007E7FF7"/>
    <w:rsid w:val="007F01D0"/>
    <w:rsid w:val="007F0389"/>
    <w:rsid w:val="007F07E2"/>
    <w:rsid w:val="007F0958"/>
    <w:rsid w:val="007F13D8"/>
    <w:rsid w:val="007F17B6"/>
    <w:rsid w:val="007F1A25"/>
    <w:rsid w:val="007F1FD4"/>
    <w:rsid w:val="007F2600"/>
    <w:rsid w:val="007F2A69"/>
    <w:rsid w:val="007F2C06"/>
    <w:rsid w:val="007F2F6A"/>
    <w:rsid w:val="007F2F88"/>
    <w:rsid w:val="007F3510"/>
    <w:rsid w:val="007F36FC"/>
    <w:rsid w:val="007F38BF"/>
    <w:rsid w:val="007F4236"/>
    <w:rsid w:val="007F4385"/>
    <w:rsid w:val="007F43F1"/>
    <w:rsid w:val="007F496A"/>
    <w:rsid w:val="007F4EC1"/>
    <w:rsid w:val="007F65F5"/>
    <w:rsid w:val="007F665F"/>
    <w:rsid w:val="007F6BCE"/>
    <w:rsid w:val="007F6C06"/>
    <w:rsid w:val="007F6EC8"/>
    <w:rsid w:val="007F6ECF"/>
    <w:rsid w:val="007F71AD"/>
    <w:rsid w:val="007F766D"/>
    <w:rsid w:val="007F7B7A"/>
    <w:rsid w:val="00800189"/>
    <w:rsid w:val="00800749"/>
    <w:rsid w:val="00800C1D"/>
    <w:rsid w:val="00800C68"/>
    <w:rsid w:val="0080112E"/>
    <w:rsid w:val="00801745"/>
    <w:rsid w:val="00801DF1"/>
    <w:rsid w:val="00802329"/>
    <w:rsid w:val="00802887"/>
    <w:rsid w:val="00802C5C"/>
    <w:rsid w:val="00803111"/>
    <w:rsid w:val="00803A92"/>
    <w:rsid w:val="00804EC4"/>
    <w:rsid w:val="0080514E"/>
    <w:rsid w:val="00805B22"/>
    <w:rsid w:val="00805CDF"/>
    <w:rsid w:val="00805E42"/>
    <w:rsid w:val="00806150"/>
    <w:rsid w:val="008061DB"/>
    <w:rsid w:val="00806A8E"/>
    <w:rsid w:val="00806B42"/>
    <w:rsid w:val="00806D6C"/>
    <w:rsid w:val="0080708E"/>
    <w:rsid w:val="0080782B"/>
    <w:rsid w:val="00807BDF"/>
    <w:rsid w:val="00810228"/>
    <w:rsid w:val="00810484"/>
    <w:rsid w:val="008104A6"/>
    <w:rsid w:val="008108ED"/>
    <w:rsid w:val="00810B6E"/>
    <w:rsid w:val="008113F9"/>
    <w:rsid w:val="00811660"/>
    <w:rsid w:val="00811956"/>
    <w:rsid w:val="00812705"/>
    <w:rsid w:val="00812C74"/>
    <w:rsid w:val="00814506"/>
    <w:rsid w:val="00814FE6"/>
    <w:rsid w:val="00815457"/>
    <w:rsid w:val="008154EE"/>
    <w:rsid w:val="0081572C"/>
    <w:rsid w:val="00815830"/>
    <w:rsid w:val="00815B1A"/>
    <w:rsid w:val="00815EBA"/>
    <w:rsid w:val="008161C9"/>
    <w:rsid w:val="008162FF"/>
    <w:rsid w:val="008163CC"/>
    <w:rsid w:val="0081650D"/>
    <w:rsid w:val="00816EEB"/>
    <w:rsid w:val="00820234"/>
    <w:rsid w:val="00820CE5"/>
    <w:rsid w:val="008212D7"/>
    <w:rsid w:val="0082141F"/>
    <w:rsid w:val="0082158E"/>
    <w:rsid w:val="0082200C"/>
    <w:rsid w:val="00822439"/>
    <w:rsid w:val="00822B1C"/>
    <w:rsid w:val="00822D9D"/>
    <w:rsid w:val="00822DD0"/>
    <w:rsid w:val="00823300"/>
    <w:rsid w:val="00823405"/>
    <w:rsid w:val="00823B4B"/>
    <w:rsid w:val="008244D0"/>
    <w:rsid w:val="008250FC"/>
    <w:rsid w:val="0082514E"/>
    <w:rsid w:val="008254FD"/>
    <w:rsid w:val="00825598"/>
    <w:rsid w:val="0082593E"/>
    <w:rsid w:val="00825B0C"/>
    <w:rsid w:val="00826407"/>
    <w:rsid w:val="008265A0"/>
    <w:rsid w:val="008267A5"/>
    <w:rsid w:val="008267F9"/>
    <w:rsid w:val="0082688D"/>
    <w:rsid w:val="00826911"/>
    <w:rsid w:val="00826AA2"/>
    <w:rsid w:val="00826AFA"/>
    <w:rsid w:val="00826B91"/>
    <w:rsid w:val="00827178"/>
    <w:rsid w:val="0082776F"/>
    <w:rsid w:val="008277F5"/>
    <w:rsid w:val="00827A4F"/>
    <w:rsid w:val="00830487"/>
    <w:rsid w:val="0083050D"/>
    <w:rsid w:val="00830B11"/>
    <w:rsid w:val="00830C43"/>
    <w:rsid w:val="00830DAF"/>
    <w:rsid w:val="0083110B"/>
    <w:rsid w:val="0083247B"/>
    <w:rsid w:val="0083262A"/>
    <w:rsid w:val="00833AB6"/>
    <w:rsid w:val="00833F5B"/>
    <w:rsid w:val="0083495D"/>
    <w:rsid w:val="00834998"/>
    <w:rsid w:val="00835453"/>
    <w:rsid w:val="00835542"/>
    <w:rsid w:val="0083564D"/>
    <w:rsid w:val="00835655"/>
    <w:rsid w:val="00835CB4"/>
    <w:rsid w:val="008367BF"/>
    <w:rsid w:val="008370DA"/>
    <w:rsid w:val="008372E9"/>
    <w:rsid w:val="00837C76"/>
    <w:rsid w:val="0084094E"/>
    <w:rsid w:val="0084129A"/>
    <w:rsid w:val="008412A8"/>
    <w:rsid w:val="0084165B"/>
    <w:rsid w:val="00841671"/>
    <w:rsid w:val="00841767"/>
    <w:rsid w:val="008417FD"/>
    <w:rsid w:val="00841C35"/>
    <w:rsid w:val="0084252C"/>
    <w:rsid w:val="0084270A"/>
    <w:rsid w:val="00842A56"/>
    <w:rsid w:val="00842F54"/>
    <w:rsid w:val="00844112"/>
    <w:rsid w:val="00844167"/>
    <w:rsid w:val="008441A6"/>
    <w:rsid w:val="00844334"/>
    <w:rsid w:val="008449C9"/>
    <w:rsid w:val="00844AD6"/>
    <w:rsid w:val="00844B89"/>
    <w:rsid w:val="00844CAB"/>
    <w:rsid w:val="00844F31"/>
    <w:rsid w:val="00845B5F"/>
    <w:rsid w:val="00846423"/>
    <w:rsid w:val="00846576"/>
    <w:rsid w:val="0084697B"/>
    <w:rsid w:val="008469B2"/>
    <w:rsid w:val="00847716"/>
    <w:rsid w:val="008502F5"/>
    <w:rsid w:val="00850BF5"/>
    <w:rsid w:val="00850C0C"/>
    <w:rsid w:val="00851342"/>
    <w:rsid w:val="00851A88"/>
    <w:rsid w:val="00851C1C"/>
    <w:rsid w:val="00851DD6"/>
    <w:rsid w:val="0085252F"/>
    <w:rsid w:val="00852E58"/>
    <w:rsid w:val="008537F3"/>
    <w:rsid w:val="00853A49"/>
    <w:rsid w:val="00853E5E"/>
    <w:rsid w:val="008540E0"/>
    <w:rsid w:val="00854415"/>
    <w:rsid w:val="008544A0"/>
    <w:rsid w:val="00854B31"/>
    <w:rsid w:val="00855FAB"/>
    <w:rsid w:val="0085605D"/>
    <w:rsid w:val="00857585"/>
    <w:rsid w:val="00857991"/>
    <w:rsid w:val="00860BFC"/>
    <w:rsid w:val="008619A5"/>
    <w:rsid w:val="00861FCF"/>
    <w:rsid w:val="00863274"/>
    <w:rsid w:val="008634BB"/>
    <w:rsid w:val="00863D09"/>
    <w:rsid w:val="00864D7E"/>
    <w:rsid w:val="00865038"/>
    <w:rsid w:val="00865040"/>
    <w:rsid w:val="008656C6"/>
    <w:rsid w:val="008657C3"/>
    <w:rsid w:val="00865C95"/>
    <w:rsid w:val="00866489"/>
    <w:rsid w:val="008664AE"/>
    <w:rsid w:val="00866E52"/>
    <w:rsid w:val="00867377"/>
    <w:rsid w:val="00867C2D"/>
    <w:rsid w:val="00867CA7"/>
    <w:rsid w:val="008702BC"/>
    <w:rsid w:val="00870780"/>
    <w:rsid w:val="00870921"/>
    <w:rsid w:val="0087184B"/>
    <w:rsid w:val="00871B9F"/>
    <w:rsid w:val="00871C42"/>
    <w:rsid w:val="008732EE"/>
    <w:rsid w:val="008736F6"/>
    <w:rsid w:val="00874138"/>
    <w:rsid w:val="008750DF"/>
    <w:rsid w:val="00875143"/>
    <w:rsid w:val="008757E7"/>
    <w:rsid w:val="008759EE"/>
    <w:rsid w:val="00875A4F"/>
    <w:rsid w:val="00875CA2"/>
    <w:rsid w:val="00876F8E"/>
    <w:rsid w:val="00877553"/>
    <w:rsid w:val="00877FF1"/>
    <w:rsid w:val="008803B3"/>
    <w:rsid w:val="00880961"/>
    <w:rsid w:val="00880D36"/>
    <w:rsid w:val="00881097"/>
    <w:rsid w:val="008813FF"/>
    <w:rsid w:val="00882804"/>
    <w:rsid w:val="00882C28"/>
    <w:rsid w:val="00882DD0"/>
    <w:rsid w:val="0088449E"/>
    <w:rsid w:val="008851BD"/>
    <w:rsid w:val="0088568C"/>
    <w:rsid w:val="00885A74"/>
    <w:rsid w:val="00885A9B"/>
    <w:rsid w:val="008860B8"/>
    <w:rsid w:val="0088633F"/>
    <w:rsid w:val="00886690"/>
    <w:rsid w:val="008867DC"/>
    <w:rsid w:val="00886910"/>
    <w:rsid w:val="008876B1"/>
    <w:rsid w:val="00887A36"/>
    <w:rsid w:val="00887C13"/>
    <w:rsid w:val="00887C2B"/>
    <w:rsid w:val="00887E00"/>
    <w:rsid w:val="008904FD"/>
    <w:rsid w:val="00890978"/>
    <w:rsid w:val="00890A04"/>
    <w:rsid w:val="00891D43"/>
    <w:rsid w:val="00892204"/>
    <w:rsid w:val="0089246D"/>
    <w:rsid w:val="00892AA2"/>
    <w:rsid w:val="00892DFC"/>
    <w:rsid w:val="0089365C"/>
    <w:rsid w:val="008936AC"/>
    <w:rsid w:val="008936E6"/>
    <w:rsid w:val="00893C84"/>
    <w:rsid w:val="0089440B"/>
    <w:rsid w:val="00894960"/>
    <w:rsid w:val="00894DA5"/>
    <w:rsid w:val="00895D13"/>
    <w:rsid w:val="00896A24"/>
    <w:rsid w:val="00896C79"/>
    <w:rsid w:val="008973FC"/>
    <w:rsid w:val="00897822"/>
    <w:rsid w:val="00897884"/>
    <w:rsid w:val="00897C4E"/>
    <w:rsid w:val="008A0008"/>
    <w:rsid w:val="008A07DC"/>
    <w:rsid w:val="008A0BFA"/>
    <w:rsid w:val="008A0E7A"/>
    <w:rsid w:val="008A14EA"/>
    <w:rsid w:val="008A156B"/>
    <w:rsid w:val="008A1825"/>
    <w:rsid w:val="008A1888"/>
    <w:rsid w:val="008A1C49"/>
    <w:rsid w:val="008A1FE4"/>
    <w:rsid w:val="008A2F1C"/>
    <w:rsid w:val="008A372C"/>
    <w:rsid w:val="008A379C"/>
    <w:rsid w:val="008A3CF8"/>
    <w:rsid w:val="008A42F7"/>
    <w:rsid w:val="008A48CC"/>
    <w:rsid w:val="008A4C7A"/>
    <w:rsid w:val="008A4F81"/>
    <w:rsid w:val="008A4F90"/>
    <w:rsid w:val="008A52C2"/>
    <w:rsid w:val="008A590D"/>
    <w:rsid w:val="008A6C3A"/>
    <w:rsid w:val="008A6CFB"/>
    <w:rsid w:val="008A6D59"/>
    <w:rsid w:val="008A6FEA"/>
    <w:rsid w:val="008A7032"/>
    <w:rsid w:val="008A736C"/>
    <w:rsid w:val="008A7AF5"/>
    <w:rsid w:val="008A7B26"/>
    <w:rsid w:val="008B01BF"/>
    <w:rsid w:val="008B08EB"/>
    <w:rsid w:val="008B0DE6"/>
    <w:rsid w:val="008B1089"/>
    <w:rsid w:val="008B1821"/>
    <w:rsid w:val="008B1E7F"/>
    <w:rsid w:val="008B2D76"/>
    <w:rsid w:val="008B2F23"/>
    <w:rsid w:val="008B3753"/>
    <w:rsid w:val="008B3B28"/>
    <w:rsid w:val="008B41C1"/>
    <w:rsid w:val="008B4B25"/>
    <w:rsid w:val="008B5937"/>
    <w:rsid w:val="008B5DB2"/>
    <w:rsid w:val="008B6529"/>
    <w:rsid w:val="008B72AB"/>
    <w:rsid w:val="008B75E1"/>
    <w:rsid w:val="008B7EF4"/>
    <w:rsid w:val="008C0967"/>
    <w:rsid w:val="008C0DE1"/>
    <w:rsid w:val="008C0FC9"/>
    <w:rsid w:val="008C102F"/>
    <w:rsid w:val="008C12D0"/>
    <w:rsid w:val="008C1581"/>
    <w:rsid w:val="008C170D"/>
    <w:rsid w:val="008C2051"/>
    <w:rsid w:val="008C2100"/>
    <w:rsid w:val="008C2556"/>
    <w:rsid w:val="008C29C4"/>
    <w:rsid w:val="008C2C9C"/>
    <w:rsid w:val="008C2DB3"/>
    <w:rsid w:val="008C325F"/>
    <w:rsid w:val="008C3472"/>
    <w:rsid w:val="008C4034"/>
    <w:rsid w:val="008C44FA"/>
    <w:rsid w:val="008C4A56"/>
    <w:rsid w:val="008C4B4B"/>
    <w:rsid w:val="008C4C63"/>
    <w:rsid w:val="008C5151"/>
    <w:rsid w:val="008C52D8"/>
    <w:rsid w:val="008C5451"/>
    <w:rsid w:val="008C5D46"/>
    <w:rsid w:val="008C64B7"/>
    <w:rsid w:val="008C6BCE"/>
    <w:rsid w:val="008C72B3"/>
    <w:rsid w:val="008C7663"/>
    <w:rsid w:val="008C7A4B"/>
    <w:rsid w:val="008C7B9A"/>
    <w:rsid w:val="008C7F80"/>
    <w:rsid w:val="008D0743"/>
    <w:rsid w:val="008D0859"/>
    <w:rsid w:val="008D09B1"/>
    <w:rsid w:val="008D0D2B"/>
    <w:rsid w:val="008D0FA8"/>
    <w:rsid w:val="008D12E1"/>
    <w:rsid w:val="008D1886"/>
    <w:rsid w:val="008D1FC3"/>
    <w:rsid w:val="008D2561"/>
    <w:rsid w:val="008D2B9D"/>
    <w:rsid w:val="008D2C7C"/>
    <w:rsid w:val="008D37BF"/>
    <w:rsid w:val="008D38C5"/>
    <w:rsid w:val="008D3BD6"/>
    <w:rsid w:val="008D3CC7"/>
    <w:rsid w:val="008D4038"/>
    <w:rsid w:val="008D4186"/>
    <w:rsid w:val="008D4CB6"/>
    <w:rsid w:val="008D4EAC"/>
    <w:rsid w:val="008D5AA9"/>
    <w:rsid w:val="008D5AD2"/>
    <w:rsid w:val="008D7028"/>
    <w:rsid w:val="008E0A72"/>
    <w:rsid w:val="008E0D25"/>
    <w:rsid w:val="008E1306"/>
    <w:rsid w:val="008E1708"/>
    <w:rsid w:val="008E1843"/>
    <w:rsid w:val="008E1EAA"/>
    <w:rsid w:val="008E2883"/>
    <w:rsid w:val="008E32FC"/>
    <w:rsid w:val="008E337F"/>
    <w:rsid w:val="008E3694"/>
    <w:rsid w:val="008E3911"/>
    <w:rsid w:val="008E3E6B"/>
    <w:rsid w:val="008E4157"/>
    <w:rsid w:val="008E4780"/>
    <w:rsid w:val="008E4F2B"/>
    <w:rsid w:val="008E5E12"/>
    <w:rsid w:val="008E6453"/>
    <w:rsid w:val="008E64A5"/>
    <w:rsid w:val="008E7316"/>
    <w:rsid w:val="008E7848"/>
    <w:rsid w:val="008F02F3"/>
    <w:rsid w:val="008F061C"/>
    <w:rsid w:val="008F1109"/>
    <w:rsid w:val="008F11BE"/>
    <w:rsid w:val="008F12D8"/>
    <w:rsid w:val="008F12DD"/>
    <w:rsid w:val="008F1C0C"/>
    <w:rsid w:val="008F1D9D"/>
    <w:rsid w:val="008F239E"/>
    <w:rsid w:val="008F3265"/>
    <w:rsid w:val="008F358A"/>
    <w:rsid w:val="008F36C5"/>
    <w:rsid w:val="008F3944"/>
    <w:rsid w:val="008F4582"/>
    <w:rsid w:val="008F4DD4"/>
    <w:rsid w:val="008F5212"/>
    <w:rsid w:val="008F5525"/>
    <w:rsid w:val="008F5CE1"/>
    <w:rsid w:val="008F6115"/>
    <w:rsid w:val="008F61A3"/>
    <w:rsid w:val="008F65C8"/>
    <w:rsid w:val="008F7294"/>
    <w:rsid w:val="00900AC2"/>
    <w:rsid w:val="00900B1E"/>
    <w:rsid w:val="0090125B"/>
    <w:rsid w:val="009015F8"/>
    <w:rsid w:val="0090196D"/>
    <w:rsid w:val="00901A9D"/>
    <w:rsid w:val="00901D9F"/>
    <w:rsid w:val="0090213C"/>
    <w:rsid w:val="00902337"/>
    <w:rsid w:val="00902370"/>
    <w:rsid w:val="009026A0"/>
    <w:rsid w:val="00903144"/>
    <w:rsid w:val="0090355F"/>
    <w:rsid w:val="00903612"/>
    <w:rsid w:val="00903952"/>
    <w:rsid w:val="00903A04"/>
    <w:rsid w:val="00903A76"/>
    <w:rsid w:val="00903FB1"/>
    <w:rsid w:val="00903FE5"/>
    <w:rsid w:val="009045CC"/>
    <w:rsid w:val="00904B29"/>
    <w:rsid w:val="00904E37"/>
    <w:rsid w:val="009050B9"/>
    <w:rsid w:val="00905868"/>
    <w:rsid w:val="00905E1A"/>
    <w:rsid w:val="00906295"/>
    <w:rsid w:val="009063DC"/>
    <w:rsid w:val="0090696A"/>
    <w:rsid w:val="00907BD4"/>
    <w:rsid w:val="009108C7"/>
    <w:rsid w:val="00910B57"/>
    <w:rsid w:val="00911260"/>
    <w:rsid w:val="00911885"/>
    <w:rsid w:val="009118CC"/>
    <w:rsid w:val="00911EC2"/>
    <w:rsid w:val="00912252"/>
    <w:rsid w:val="00913046"/>
    <w:rsid w:val="009130D7"/>
    <w:rsid w:val="0091342A"/>
    <w:rsid w:val="00913645"/>
    <w:rsid w:val="009148C8"/>
    <w:rsid w:val="00915360"/>
    <w:rsid w:val="009156C8"/>
    <w:rsid w:val="0091656C"/>
    <w:rsid w:val="009179B1"/>
    <w:rsid w:val="009201E3"/>
    <w:rsid w:val="009204FB"/>
    <w:rsid w:val="00920538"/>
    <w:rsid w:val="009209E8"/>
    <w:rsid w:val="009215EA"/>
    <w:rsid w:val="00922367"/>
    <w:rsid w:val="00922E05"/>
    <w:rsid w:val="00923725"/>
    <w:rsid w:val="00923C35"/>
    <w:rsid w:val="00923F87"/>
    <w:rsid w:val="00923FE0"/>
    <w:rsid w:val="0092412F"/>
    <w:rsid w:val="00924133"/>
    <w:rsid w:val="009241BA"/>
    <w:rsid w:val="00924387"/>
    <w:rsid w:val="009244CB"/>
    <w:rsid w:val="009253E2"/>
    <w:rsid w:val="0092552E"/>
    <w:rsid w:val="00925B9E"/>
    <w:rsid w:val="00925E49"/>
    <w:rsid w:val="0092621B"/>
    <w:rsid w:val="009262FD"/>
    <w:rsid w:val="00926D3F"/>
    <w:rsid w:val="00926F0C"/>
    <w:rsid w:val="0092729C"/>
    <w:rsid w:val="009277F8"/>
    <w:rsid w:val="00927E66"/>
    <w:rsid w:val="00930472"/>
    <w:rsid w:val="009306D1"/>
    <w:rsid w:val="00930948"/>
    <w:rsid w:val="00931198"/>
    <w:rsid w:val="00931FAB"/>
    <w:rsid w:val="009320B0"/>
    <w:rsid w:val="009329EB"/>
    <w:rsid w:val="00932C86"/>
    <w:rsid w:val="00933421"/>
    <w:rsid w:val="00933B84"/>
    <w:rsid w:val="0093464A"/>
    <w:rsid w:val="00935EA3"/>
    <w:rsid w:val="00936041"/>
    <w:rsid w:val="00936361"/>
    <w:rsid w:val="009367A6"/>
    <w:rsid w:val="00936B72"/>
    <w:rsid w:val="00936FBE"/>
    <w:rsid w:val="009372C0"/>
    <w:rsid w:val="00937BCE"/>
    <w:rsid w:val="00941190"/>
    <w:rsid w:val="00941305"/>
    <w:rsid w:val="00941924"/>
    <w:rsid w:val="00942306"/>
    <w:rsid w:val="00942B81"/>
    <w:rsid w:val="00942C30"/>
    <w:rsid w:val="00943CA4"/>
    <w:rsid w:val="00944292"/>
    <w:rsid w:val="00944EDA"/>
    <w:rsid w:val="00945923"/>
    <w:rsid w:val="00945D11"/>
    <w:rsid w:val="009463C7"/>
    <w:rsid w:val="009466AC"/>
    <w:rsid w:val="0094763E"/>
    <w:rsid w:val="00947BC2"/>
    <w:rsid w:val="009503D2"/>
    <w:rsid w:val="00950435"/>
    <w:rsid w:val="00950D65"/>
    <w:rsid w:val="009510C6"/>
    <w:rsid w:val="00951139"/>
    <w:rsid w:val="0095198F"/>
    <w:rsid w:val="009519AB"/>
    <w:rsid w:val="00951CEC"/>
    <w:rsid w:val="009526BC"/>
    <w:rsid w:val="00952706"/>
    <w:rsid w:val="00952828"/>
    <w:rsid w:val="0095284F"/>
    <w:rsid w:val="00952920"/>
    <w:rsid w:val="00952B2F"/>
    <w:rsid w:val="00953404"/>
    <w:rsid w:val="00954DB4"/>
    <w:rsid w:val="009550BF"/>
    <w:rsid w:val="009555A8"/>
    <w:rsid w:val="00955CAC"/>
    <w:rsid w:val="00956041"/>
    <w:rsid w:val="00956048"/>
    <w:rsid w:val="00957425"/>
    <w:rsid w:val="009574B3"/>
    <w:rsid w:val="0095763B"/>
    <w:rsid w:val="009576ED"/>
    <w:rsid w:val="009576FA"/>
    <w:rsid w:val="00957846"/>
    <w:rsid w:val="0096006B"/>
    <w:rsid w:val="00960340"/>
    <w:rsid w:val="0096051B"/>
    <w:rsid w:val="00960A9A"/>
    <w:rsid w:val="00961F27"/>
    <w:rsid w:val="009628F4"/>
    <w:rsid w:val="00962C68"/>
    <w:rsid w:val="009631DA"/>
    <w:rsid w:val="00964326"/>
    <w:rsid w:val="0096547A"/>
    <w:rsid w:val="0096591F"/>
    <w:rsid w:val="009660EF"/>
    <w:rsid w:val="0096614E"/>
    <w:rsid w:val="00966174"/>
    <w:rsid w:val="009661D0"/>
    <w:rsid w:val="00966C19"/>
    <w:rsid w:val="00967B82"/>
    <w:rsid w:val="009701FE"/>
    <w:rsid w:val="00970352"/>
    <w:rsid w:val="00970368"/>
    <w:rsid w:val="0097039A"/>
    <w:rsid w:val="0097072F"/>
    <w:rsid w:val="00970A77"/>
    <w:rsid w:val="009712B8"/>
    <w:rsid w:val="009713FC"/>
    <w:rsid w:val="00971566"/>
    <w:rsid w:val="009715A4"/>
    <w:rsid w:val="009716D9"/>
    <w:rsid w:val="00971793"/>
    <w:rsid w:val="009717A3"/>
    <w:rsid w:val="00972701"/>
    <w:rsid w:val="00972B7F"/>
    <w:rsid w:val="00973376"/>
    <w:rsid w:val="009733AC"/>
    <w:rsid w:val="00973DC8"/>
    <w:rsid w:val="0097403E"/>
    <w:rsid w:val="00974880"/>
    <w:rsid w:val="0097511A"/>
    <w:rsid w:val="00975D42"/>
    <w:rsid w:val="0097630E"/>
    <w:rsid w:val="009763DA"/>
    <w:rsid w:val="00976D9F"/>
    <w:rsid w:val="009771DB"/>
    <w:rsid w:val="0097742F"/>
    <w:rsid w:val="0097772A"/>
    <w:rsid w:val="009779A3"/>
    <w:rsid w:val="00980069"/>
    <w:rsid w:val="00980851"/>
    <w:rsid w:val="00980FF7"/>
    <w:rsid w:val="009814F8"/>
    <w:rsid w:val="00981C06"/>
    <w:rsid w:val="009820C9"/>
    <w:rsid w:val="00983021"/>
    <w:rsid w:val="00983040"/>
    <w:rsid w:val="00983C4E"/>
    <w:rsid w:val="00984105"/>
    <w:rsid w:val="0098417E"/>
    <w:rsid w:val="00984324"/>
    <w:rsid w:val="009844D7"/>
    <w:rsid w:val="0098459A"/>
    <w:rsid w:val="00985013"/>
    <w:rsid w:val="009854EA"/>
    <w:rsid w:val="00985822"/>
    <w:rsid w:val="00986043"/>
    <w:rsid w:val="00986583"/>
    <w:rsid w:val="00986803"/>
    <w:rsid w:val="00986D45"/>
    <w:rsid w:val="00986E07"/>
    <w:rsid w:val="0099093D"/>
    <w:rsid w:val="00990A52"/>
    <w:rsid w:val="009918B5"/>
    <w:rsid w:val="00992000"/>
    <w:rsid w:val="00992084"/>
    <w:rsid w:val="00992646"/>
    <w:rsid w:val="009927B8"/>
    <w:rsid w:val="009928C7"/>
    <w:rsid w:val="009933F9"/>
    <w:rsid w:val="00993527"/>
    <w:rsid w:val="00993690"/>
    <w:rsid w:val="00993FCF"/>
    <w:rsid w:val="009949A9"/>
    <w:rsid w:val="009949F3"/>
    <w:rsid w:val="00994CD0"/>
    <w:rsid w:val="00995840"/>
    <w:rsid w:val="00995B6A"/>
    <w:rsid w:val="00996343"/>
    <w:rsid w:val="00996369"/>
    <w:rsid w:val="009A0204"/>
    <w:rsid w:val="009A02A2"/>
    <w:rsid w:val="009A0353"/>
    <w:rsid w:val="009A10CB"/>
    <w:rsid w:val="009A1C22"/>
    <w:rsid w:val="009A1CAE"/>
    <w:rsid w:val="009A1D78"/>
    <w:rsid w:val="009A1D87"/>
    <w:rsid w:val="009A2972"/>
    <w:rsid w:val="009A2F5D"/>
    <w:rsid w:val="009A30F3"/>
    <w:rsid w:val="009A3127"/>
    <w:rsid w:val="009A3611"/>
    <w:rsid w:val="009A3C39"/>
    <w:rsid w:val="009A44C5"/>
    <w:rsid w:val="009A4565"/>
    <w:rsid w:val="009A49C9"/>
    <w:rsid w:val="009A50E6"/>
    <w:rsid w:val="009A522A"/>
    <w:rsid w:val="009A53D6"/>
    <w:rsid w:val="009A5F28"/>
    <w:rsid w:val="009A60F6"/>
    <w:rsid w:val="009A61C2"/>
    <w:rsid w:val="009A6D20"/>
    <w:rsid w:val="009A71A4"/>
    <w:rsid w:val="009A72C0"/>
    <w:rsid w:val="009A775D"/>
    <w:rsid w:val="009B115C"/>
    <w:rsid w:val="009B18AB"/>
    <w:rsid w:val="009B1A12"/>
    <w:rsid w:val="009B1CC6"/>
    <w:rsid w:val="009B2454"/>
    <w:rsid w:val="009B2678"/>
    <w:rsid w:val="009B2680"/>
    <w:rsid w:val="009B2789"/>
    <w:rsid w:val="009B4449"/>
    <w:rsid w:val="009B498D"/>
    <w:rsid w:val="009B49F1"/>
    <w:rsid w:val="009B590D"/>
    <w:rsid w:val="009B5A67"/>
    <w:rsid w:val="009B5A85"/>
    <w:rsid w:val="009B7053"/>
    <w:rsid w:val="009B73E9"/>
    <w:rsid w:val="009B7B84"/>
    <w:rsid w:val="009C0212"/>
    <w:rsid w:val="009C0CE3"/>
    <w:rsid w:val="009C11A3"/>
    <w:rsid w:val="009C1A1D"/>
    <w:rsid w:val="009C2852"/>
    <w:rsid w:val="009C28BD"/>
    <w:rsid w:val="009C2BC0"/>
    <w:rsid w:val="009C34F7"/>
    <w:rsid w:val="009C3813"/>
    <w:rsid w:val="009C3CC4"/>
    <w:rsid w:val="009C3F58"/>
    <w:rsid w:val="009C3F67"/>
    <w:rsid w:val="009C4601"/>
    <w:rsid w:val="009C4A7E"/>
    <w:rsid w:val="009C5BC1"/>
    <w:rsid w:val="009C5C67"/>
    <w:rsid w:val="009C5EE1"/>
    <w:rsid w:val="009C5F7E"/>
    <w:rsid w:val="009C6587"/>
    <w:rsid w:val="009C68B7"/>
    <w:rsid w:val="009C71F2"/>
    <w:rsid w:val="009C72F7"/>
    <w:rsid w:val="009C772E"/>
    <w:rsid w:val="009C77A8"/>
    <w:rsid w:val="009C790C"/>
    <w:rsid w:val="009C79DC"/>
    <w:rsid w:val="009C7F92"/>
    <w:rsid w:val="009D067F"/>
    <w:rsid w:val="009D0BDD"/>
    <w:rsid w:val="009D0BDF"/>
    <w:rsid w:val="009D0CA1"/>
    <w:rsid w:val="009D0D0C"/>
    <w:rsid w:val="009D0FA0"/>
    <w:rsid w:val="009D13D0"/>
    <w:rsid w:val="009D14DA"/>
    <w:rsid w:val="009D20C2"/>
    <w:rsid w:val="009D2212"/>
    <w:rsid w:val="009D24CB"/>
    <w:rsid w:val="009D258B"/>
    <w:rsid w:val="009D259E"/>
    <w:rsid w:val="009D2E55"/>
    <w:rsid w:val="009D345B"/>
    <w:rsid w:val="009D354D"/>
    <w:rsid w:val="009D3C8C"/>
    <w:rsid w:val="009D3F58"/>
    <w:rsid w:val="009D441D"/>
    <w:rsid w:val="009D4C8E"/>
    <w:rsid w:val="009D4E0D"/>
    <w:rsid w:val="009D53D6"/>
    <w:rsid w:val="009D5524"/>
    <w:rsid w:val="009D609A"/>
    <w:rsid w:val="009D6390"/>
    <w:rsid w:val="009D6A7C"/>
    <w:rsid w:val="009D6B1C"/>
    <w:rsid w:val="009D6CDA"/>
    <w:rsid w:val="009D73D0"/>
    <w:rsid w:val="009D762B"/>
    <w:rsid w:val="009D7A56"/>
    <w:rsid w:val="009D7CD4"/>
    <w:rsid w:val="009D7E8D"/>
    <w:rsid w:val="009E0442"/>
    <w:rsid w:val="009E0682"/>
    <w:rsid w:val="009E069A"/>
    <w:rsid w:val="009E074F"/>
    <w:rsid w:val="009E0AF2"/>
    <w:rsid w:val="009E0C39"/>
    <w:rsid w:val="009E0F2F"/>
    <w:rsid w:val="009E0F51"/>
    <w:rsid w:val="009E135F"/>
    <w:rsid w:val="009E19F6"/>
    <w:rsid w:val="009E1F7C"/>
    <w:rsid w:val="009E28D2"/>
    <w:rsid w:val="009E3E12"/>
    <w:rsid w:val="009E3FFB"/>
    <w:rsid w:val="009E45F1"/>
    <w:rsid w:val="009E4864"/>
    <w:rsid w:val="009E4C43"/>
    <w:rsid w:val="009E4D3B"/>
    <w:rsid w:val="009E50A2"/>
    <w:rsid w:val="009E596F"/>
    <w:rsid w:val="009E598B"/>
    <w:rsid w:val="009E5EEF"/>
    <w:rsid w:val="009E5FC4"/>
    <w:rsid w:val="009E6700"/>
    <w:rsid w:val="009E7386"/>
    <w:rsid w:val="009E7390"/>
    <w:rsid w:val="009E73A6"/>
    <w:rsid w:val="009E79FB"/>
    <w:rsid w:val="009E7C9A"/>
    <w:rsid w:val="009F01CA"/>
    <w:rsid w:val="009F037D"/>
    <w:rsid w:val="009F0BA3"/>
    <w:rsid w:val="009F1407"/>
    <w:rsid w:val="009F18A2"/>
    <w:rsid w:val="009F1BD6"/>
    <w:rsid w:val="009F29E2"/>
    <w:rsid w:val="009F2E31"/>
    <w:rsid w:val="009F3C61"/>
    <w:rsid w:val="009F3CDC"/>
    <w:rsid w:val="009F423A"/>
    <w:rsid w:val="009F44EA"/>
    <w:rsid w:val="009F472C"/>
    <w:rsid w:val="009F4DA0"/>
    <w:rsid w:val="009F5128"/>
    <w:rsid w:val="009F524A"/>
    <w:rsid w:val="009F52C6"/>
    <w:rsid w:val="009F541F"/>
    <w:rsid w:val="009F599A"/>
    <w:rsid w:val="009F678A"/>
    <w:rsid w:val="009F6B4C"/>
    <w:rsid w:val="009F7787"/>
    <w:rsid w:val="009F77A6"/>
    <w:rsid w:val="00A0005B"/>
    <w:rsid w:val="00A001CF"/>
    <w:rsid w:val="00A00514"/>
    <w:rsid w:val="00A007AF"/>
    <w:rsid w:val="00A0085A"/>
    <w:rsid w:val="00A00CF6"/>
    <w:rsid w:val="00A00DC0"/>
    <w:rsid w:val="00A00EDA"/>
    <w:rsid w:val="00A01B32"/>
    <w:rsid w:val="00A02338"/>
    <w:rsid w:val="00A02407"/>
    <w:rsid w:val="00A026B3"/>
    <w:rsid w:val="00A02B8E"/>
    <w:rsid w:val="00A0495B"/>
    <w:rsid w:val="00A04A6F"/>
    <w:rsid w:val="00A04B71"/>
    <w:rsid w:val="00A04CCD"/>
    <w:rsid w:val="00A05405"/>
    <w:rsid w:val="00A054AE"/>
    <w:rsid w:val="00A05CE3"/>
    <w:rsid w:val="00A065B0"/>
    <w:rsid w:val="00A069B4"/>
    <w:rsid w:val="00A071F9"/>
    <w:rsid w:val="00A0781D"/>
    <w:rsid w:val="00A07986"/>
    <w:rsid w:val="00A104B0"/>
    <w:rsid w:val="00A10D4A"/>
    <w:rsid w:val="00A10E6B"/>
    <w:rsid w:val="00A11751"/>
    <w:rsid w:val="00A118B0"/>
    <w:rsid w:val="00A11A98"/>
    <w:rsid w:val="00A11BAB"/>
    <w:rsid w:val="00A12D47"/>
    <w:rsid w:val="00A130D6"/>
    <w:rsid w:val="00A131BB"/>
    <w:rsid w:val="00A14871"/>
    <w:rsid w:val="00A14A8B"/>
    <w:rsid w:val="00A14F62"/>
    <w:rsid w:val="00A162F4"/>
    <w:rsid w:val="00A16653"/>
    <w:rsid w:val="00A16696"/>
    <w:rsid w:val="00A168E9"/>
    <w:rsid w:val="00A1742E"/>
    <w:rsid w:val="00A17564"/>
    <w:rsid w:val="00A17960"/>
    <w:rsid w:val="00A1798E"/>
    <w:rsid w:val="00A203AF"/>
    <w:rsid w:val="00A2049A"/>
    <w:rsid w:val="00A21087"/>
    <w:rsid w:val="00A21118"/>
    <w:rsid w:val="00A21ADB"/>
    <w:rsid w:val="00A21DC5"/>
    <w:rsid w:val="00A225FE"/>
    <w:rsid w:val="00A22A4E"/>
    <w:rsid w:val="00A22B48"/>
    <w:rsid w:val="00A230B5"/>
    <w:rsid w:val="00A23BAC"/>
    <w:rsid w:val="00A241D0"/>
    <w:rsid w:val="00A254ED"/>
    <w:rsid w:val="00A25758"/>
    <w:rsid w:val="00A2578B"/>
    <w:rsid w:val="00A25D69"/>
    <w:rsid w:val="00A2621B"/>
    <w:rsid w:val="00A26EB8"/>
    <w:rsid w:val="00A2737D"/>
    <w:rsid w:val="00A2757F"/>
    <w:rsid w:val="00A278C8"/>
    <w:rsid w:val="00A30D01"/>
    <w:rsid w:val="00A31405"/>
    <w:rsid w:val="00A31718"/>
    <w:rsid w:val="00A31789"/>
    <w:rsid w:val="00A31BD2"/>
    <w:rsid w:val="00A31E4A"/>
    <w:rsid w:val="00A3249C"/>
    <w:rsid w:val="00A32C02"/>
    <w:rsid w:val="00A32E11"/>
    <w:rsid w:val="00A33E21"/>
    <w:rsid w:val="00A33E24"/>
    <w:rsid w:val="00A341D2"/>
    <w:rsid w:val="00A347C0"/>
    <w:rsid w:val="00A34A38"/>
    <w:rsid w:val="00A34BDD"/>
    <w:rsid w:val="00A35696"/>
    <w:rsid w:val="00A356C2"/>
    <w:rsid w:val="00A357E3"/>
    <w:rsid w:val="00A358B8"/>
    <w:rsid w:val="00A35CA7"/>
    <w:rsid w:val="00A362F2"/>
    <w:rsid w:val="00A369CE"/>
    <w:rsid w:val="00A36A65"/>
    <w:rsid w:val="00A36E73"/>
    <w:rsid w:val="00A3745B"/>
    <w:rsid w:val="00A379C0"/>
    <w:rsid w:val="00A40193"/>
    <w:rsid w:val="00A40281"/>
    <w:rsid w:val="00A40D4A"/>
    <w:rsid w:val="00A40F96"/>
    <w:rsid w:val="00A414D3"/>
    <w:rsid w:val="00A41DAE"/>
    <w:rsid w:val="00A42F24"/>
    <w:rsid w:val="00A430D4"/>
    <w:rsid w:val="00A43356"/>
    <w:rsid w:val="00A436DB"/>
    <w:rsid w:val="00A445E2"/>
    <w:rsid w:val="00A44DAD"/>
    <w:rsid w:val="00A45333"/>
    <w:rsid w:val="00A459DF"/>
    <w:rsid w:val="00A45EA3"/>
    <w:rsid w:val="00A4601E"/>
    <w:rsid w:val="00A462A9"/>
    <w:rsid w:val="00A4672E"/>
    <w:rsid w:val="00A46B7B"/>
    <w:rsid w:val="00A475A3"/>
    <w:rsid w:val="00A479C9"/>
    <w:rsid w:val="00A47DF6"/>
    <w:rsid w:val="00A47E84"/>
    <w:rsid w:val="00A51FB5"/>
    <w:rsid w:val="00A527AE"/>
    <w:rsid w:val="00A527D3"/>
    <w:rsid w:val="00A52A22"/>
    <w:rsid w:val="00A52A2C"/>
    <w:rsid w:val="00A52B92"/>
    <w:rsid w:val="00A52CFB"/>
    <w:rsid w:val="00A52E89"/>
    <w:rsid w:val="00A5331E"/>
    <w:rsid w:val="00A53BBF"/>
    <w:rsid w:val="00A53E2B"/>
    <w:rsid w:val="00A54063"/>
    <w:rsid w:val="00A54C7D"/>
    <w:rsid w:val="00A54CF6"/>
    <w:rsid w:val="00A55030"/>
    <w:rsid w:val="00A55233"/>
    <w:rsid w:val="00A55807"/>
    <w:rsid w:val="00A55E65"/>
    <w:rsid w:val="00A563D1"/>
    <w:rsid w:val="00A56436"/>
    <w:rsid w:val="00A56553"/>
    <w:rsid w:val="00A56666"/>
    <w:rsid w:val="00A56EFB"/>
    <w:rsid w:val="00A577A6"/>
    <w:rsid w:val="00A57889"/>
    <w:rsid w:val="00A578C5"/>
    <w:rsid w:val="00A57D11"/>
    <w:rsid w:val="00A60928"/>
    <w:rsid w:val="00A60940"/>
    <w:rsid w:val="00A60E24"/>
    <w:rsid w:val="00A60F4E"/>
    <w:rsid w:val="00A61038"/>
    <w:rsid w:val="00A61353"/>
    <w:rsid w:val="00A615F6"/>
    <w:rsid w:val="00A615F7"/>
    <w:rsid w:val="00A618A0"/>
    <w:rsid w:val="00A618EA"/>
    <w:rsid w:val="00A62089"/>
    <w:rsid w:val="00A620B5"/>
    <w:rsid w:val="00A62B6B"/>
    <w:rsid w:val="00A62C52"/>
    <w:rsid w:val="00A62D26"/>
    <w:rsid w:val="00A62E12"/>
    <w:rsid w:val="00A62EE1"/>
    <w:rsid w:val="00A63E8B"/>
    <w:rsid w:val="00A6515E"/>
    <w:rsid w:val="00A66F1D"/>
    <w:rsid w:val="00A670F6"/>
    <w:rsid w:val="00A6714F"/>
    <w:rsid w:val="00A67856"/>
    <w:rsid w:val="00A67C48"/>
    <w:rsid w:val="00A707C5"/>
    <w:rsid w:val="00A722C6"/>
    <w:rsid w:val="00A725C8"/>
    <w:rsid w:val="00A72B6D"/>
    <w:rsid w:val="00A72B95"/>
    <w:rsid w:val="00A73A2D"/>
    <w:rsid w:val="00A746EB"/>
    <w:rsid w:val="00A7544D"/>
    <w:rsid w:val="00A755B5"/>
    <w:rsid w:val="00A75B73"/>
    <w:rsid w:val="00A75CD2"/>
    <w:rsid w:val="00A75D99"/>
    <w:rsid w:val="00A76079"/>
    <w:rsid w:val="00A76264"/>
    <w:rsid w:val="00A7638A"/>
    <w:rsid w:val="00A769CA"/>
    <w:rsid w:val="00A76B11"/>
    <w:rsid w:val="00A76C75"/>
    <w:rsid w:val="00A77C91"/>
    <w:rsid w:val="00A804C5"/>
    <w:rsid w:val="00A80841"/>
    <w:rsid w:val="00A80B9B"/>
    <w:rsid w:val="00A80E3C"/>
    <w:rsid w:val="00A80F39"/>
    <w:rsid w:val="00A81C71"/>
    <w:rsid w:val="00A81CD5"/>
    <w:rsid w:val="00A81D95"/>
    <w:rsid w:val="00A82399"/>
    <w:rsid w:val="00A8261F"/>
    <w:rsid w:val="00A8298F"/>
    <w:rsid w:val="00A82AA0"/>
    <w:rsid w:val="00A8366B"/>
    <w:rsid w:val="00A849F8"/>
    <w:rsid w:val="00A84B2E"/>
    <w:rsid w:val="00A84EB6"/>
    <w:rsid w:val="00A85133"/>
    <w:rsid w:val="00A8517A"/>
    <w:rsid w:val="00A8529D"/>
    <w:rsid w:val="00A8588E"/>
    <w:rsid w:val="00A85A1A"/>
    <w:rsid w:val="00A86147"/>
    <w:rsid w:val="00A86AEE"/>
    <w:rsid w:val="00A871E5"/>
    <w:rsid w:val="00A87385"/>
    <w:rsid w:val="00A87A23"/>
    <w:rsid w:val="00A90006"/>
    <w:rsid w:val="00A9038D"/>
    <w:rsid w:val="00A906E7"/>
    <w:rsid w:val="00A90A28"/>
    <w:rsid w:val="00A91CB5"/>
    <w:rsid w:val="00A91F6D"/>
    <w:rsid w:val="00A927D5"/>
    <w:rsid w:val="00A92CCD"/>
    <w:rsid w:val="00A92DCB"/>
    <w:rsid w:val="00A9308F"/>
    <w:rsid w:val="00A9333E"/>
    <w:rsid w:val="00A933B6"/>
    <w:rsid w:val="00A939C1"/>
    <w:rsid w:val="00A93BB8"/>
    <w:rsid w:val="00A93CCF"/>
    <w:rsid w:val="00A93F06"/>
    <w:rsid w:val="00A93F52"/>
    <w:rsid w:val="00A93FC1"/>
    <w:rsid w:val="00A9405D"/>
    <w:rsid w:val="00A94313"/>
    <w:rsid w:val="00A94BBD"/>
    <w:rsid w:val="00A94F2D"/>
    <w:rsid w:val="00A96425"/>
    <w:rsid w:val="00A96769"/>
    <w:rsid w:val="00A96A1A"/>
    <w:rsid w:val="00A97166"/>
    <w:rsid w:val="00A97196"/>
    <w:rsid w:val="00A9763F"/>
    <w:rsid w:val="00A97750"/>
    <w:rsid w:val="00A97F08"/>
    <w:rsid w:val="00AA0126"/>
    <w:rsid w:val="00AA042B"/>
    <w:rsid w:val="00AA04B9"/>
    <w:rsid w:val="00AA0900"/>
    <w:rsid w:val="00AA0A0A"/>
    <w:rsid w:val="00AA0CC6"/>
    <w:rsid w:val="00AA1230"/>
    <w:rsid w:val="00AA19C2"/>
    <w:rsid w:val="00AA1B62"/>
    <w:rsid w:val="00AA20A2"/>
    <w:rsid w:val="00AA2438"/>
    <w:rsid w:val="00AA2EDB"/>
    <w:rsid w:val="00AA32B0"/>
    <w:rsid w:val="00AA33A9"/>
    <w:rsid w:val="00AA4E82"/>
    <w:rsid w:val="00AA50AD"/>
    <w:rsid w:val="00AA50BE"/>
    <w:rsid w:val="00AA5130"/>
    <w:rsid w:val="00AA56CF"/>
    <w:rsid w:val="00AA6047"/>
    <w:rsid w:val="00AA62E7"/>
    <w:rsid w:val="00AA64E4"/>
    <w:rsid w:val="00AA6671"/>
    <w:rsid w:val="00AA6C34"/>
    <w:rsid w:val="00AA72E1"/>
    <w:rsid w:val="00AA7C22"/>
    <w:rsid w:val="00AB0170"/>
    <w:rsid w:val="00AB07DC"/>
    <w:rsid w:val="00AB09CF"/>
    <w:rsid w:val="00AB0D24"/>
    <w:rsid w:val="00AB13D1"/>
    <w:rsid w:val="00AB1855"/>
    <w:rsid w:val="00AB1DE8"/>
    <w:rsid w:val="00AB1E43"/>
    <w:rsid w:val="00AB20D8"/>
    <w:rsid w:val="00AB287F"/>
    <w:rsid w:val="00AB28D4"/>
    <w:rsid w:val="00AB307C"/>
    <w:rsid w:val="00AB311F"/>
    <w:rsid w:val="00AB32B4"/>
    <w:rsid w:val="00AB33DA"/>
    <w:rsid w:val="00AB34FF"/>
    <w:rsid w:val="00AB35B5"/>
    <w:rsid w:val="00AB35DA"/>
    <w:rsid w:val="00AB3D4B"/>
    <w:rsid w:val="00AB3F30"/>
    <w:rsid w:val="00AB49EE"/>
    <w:rsid w:val="00AB4AD1"/>
    <w:rsid w:val="00AB51B6"/>
    <w:rsid w:val="00AB58A4"/>
    <w:rsid w:val="00AB5BFD"/>
    <w:rsid w:val="00AB636F"/>
    <w:rsid w:val="00AB66C2"/>
    <w:rsid w:val="00AB6C3E"/>
    <w:rsid w:val="00AB71CA"/>
    <w:rsid w:val="00AB757E"/>
    <w:rsid w:val="00AC02AF"/>
    <w:rsid w:val="00AC064B"/>
    <w:rsid w:val="00AC0F8F"/>
    <w:rsid w:val="00AC127F"/>
    <w:rsid w:val="00AC130A"/>
    <w:rsid w:val="00AC135C"/>
    <w:rsid w:val="00AC141B"/>
    <w:rsid w:val="00AC1697"/>
    <w:rsid w:val="00AC1A32"/>
    <w:rsid w:val="00AC1A5A"/>
    <w:rsid w:val="00AC1BAF"/>
    <w:rsid w:val="00AC1C18"/>
    <w:rsid w:val="00AC21F0"/>
    <w:rsid w:val="00AC22F7"/>
    <w:rsid w:val="00AC23E8"/>
    <w:rsid w:val="00AC280C"/>
    <w:rsid w:val="00AC283D"/>
    <w:rsid w:val="00AC28F6"/>
    <w:rsid w:val="00AC2AB8"/>
    <w:rsid w:val="00AC35E5"/>
    <w:rsid w:val="00AC38CA"/>
    <w:rsid w:val="00AC3D05"/>
    <w:rsid w:val="00AC4383"/>
    <w:rsid w:val="00AC458D"/>
    <w:rsid w:val="00AC474E"/>
    <w:rsid w:val="00AC4B7E"/>
    <w:rsid w:val="00AC50F7"/>
    <w:rsid w:val="00AC5262"/>
    <w:rsid w:val="00AC53C9"/>
    <w:rsid w:val="00AC55C9"/>
    <w:rsid w:val="00AC69BE"/>
    <w:rsid w:val="00AC6CE4"/>
    <w:rsid w:val="00AC77DD"/>
    <w:rsid w:val="00AC784E"/>
    <w:rsid w:val="00AC7FFA"/>
    <w:rsid w:val="00AD0817"/>
    <w:rsid w:val="00AD1595"/>
    <w:rsid w:val="00AD1C81"/>
    <w:rsid w:val="00AD21C0"/>
    <w:rsid w:val="00AD2D53"/>
    <w:rsid w:val="00AD2E2A"/>
    <w:rsid w:val="00AD2F13"/>
    <w:rsid w:val="00AD32BF"/>
    <w:rsid w:val="00AD3F84"/>
    <w:rsid w:val="00AD4115"/>
    <w:rsid w:val="00AD42DB"/>
    <w:rsid w:val="00AD453F"/>
    <w:rsid w:val="00AD47F8"/>
    <w:rsid w:val="00AD61EC"/>
    <w:rsid w:val="00AD6BF3"/>
    <w:rsid w:val="00AD6D6D"/>
    <w:rsid w:val="00AD7581"/>
    <w:rsid w:val="00AD7CFD"/>
    <w:rsid w:val="00AD7D31"/>
    <w:rsid w:val="00AD7FD4"/>
    <w:rsid w:val="00AE0013"/>
    <w:rsid w:val="00AE0194"/>
    <w:rsid w:val="00AE06E9"/>
    <w:rsid w:val="00AE0A67"/>
    <w:rsid w:val="00AE107D"/>
    <w:rsid w:val="00AE11C4"/>
    <w:rsid w:val="00AE13E8"/>
    <w:rsid w:val="00AE13EB"/>
    <w:rsid w:val="00AE15B7"/>
    <w:rsid w:val="00AE19D9"/>
    <w:rsid w:val="00AE1CC9"/>
    <w:rsid w:val="00AE215C"/>
    <w:rsid w:val="00AE23D7"/>
    <w:rsid w:val="00AE29DE"/>
    <w:rsid w:val="00AE33AE"/>
    <w:rsid w:val="00AE3AEB"/>
    <w:rsid w:val="00AE3B08"/>
    <w:rsid w:val="00AE4557"/>
    <w:rsid w:val="00AE460D"/>
    <w:rsid w:val="00AE480B"/>
    <w:rsid w:val="00AE4BA3"/>
    <w:rsid w:val="00AE4ED2"/>
    <w:rsid w:val="00AE5098"/>
    <w:rsid w:val="00AE5B52"/>
    <w:rsid w:val="00AE641B"/>
    <w:rsid w:val="00AE66AA"/>
    <w:rsid w:val="00AE6B09"/>
    <w:rsid w:val="00AE6C7E"/>
    <w:rsid w:val="00AE6F95"/>
    <w:rsid w:val="00AE72C5"/>
    <w:rsid w:val="00AE74E0"/>
    <w:rsid w:val="00AE7726"/>
    <w:rsid w:val="00AF133C"/>
    <w:rsid w:val="00AF1A53"/>
    <w:rsid w:val="00AF1C10"/>
    <w:rsid w:val="00AF213E"/>
    <w:rsid w:val="00AF23FC"/>
    <w:rsid w:val="00AF2544"/>
    <w:rsid w:val="00AF2B97"/>
    <w:rsid w:val="00AF2CB1"/>
    <w:rsid w:val="00AF34FC"/>
    <w:rsid w:val="00AF435E"/>
    <w:rsid w:val="00AF5544"/>
    <w:rsid w:val="00AF56CE"/>
    <w:rsid w:val="00AF57F7"/>
    <w:rsid w:val="00AF5995"/>
    <w:rsid w:val="00AF5C7B"/>
    <w:rsid w:val="00AF5EF1"/>
    <w:rsid w:val="00AF61C6"/>
    <w:rsid w:val="00AF6733"/>
    <w:rsid w:val="00AF67D5"/>
    <w:rsid w:val="00AF7D91"/>
    <w:rsid w:val="00B001F2"/>
    <w:rsid w:val="00B002D6"/>
    <w:rsid w:val="00B00649"/>
    <w:rsid w:val="00B00BEB"/>
    <w:rsid w:val="00B01399"/>
    <w:rsid w:val="00B01853"/>
    <w:rsid w:val="00B01F71"/>
    <w:rsid w:val="00B02064"/>
    <w:rsid w:val="00B022F9"/>
    <w:rsid w:val="00B02509"/>
    <w:rsid w:val="00B0273C"/>
    <w:rsid w:val="00B0276E"/>
    <w:rsid w:val="00B04F95"/>
    <w:rsid w:val="00B06131"/>
    <w:rsid w:val="00B06237"/>
    <w:rsid w:val="00B06587"/>
    <w:rsid w:val="00B067D3"/>
    <w:rsid w:val="00B06A05"/>
    <w:rsid w:val="00B06C9B"/>
    <w:rsid w:val="00B06DAA"/>
    <w:rsid w:val="00B07206"/>
    <w:rsid w:val="00B07396"/>
    <w:rsid w:val="00B075CA"/>
    <w:rsid w:val="00B07FCB"/>
    <w:rsid w:val="00B10081"/>
    <w:rsid w:val="00B10406"/>
    <w:rsid w:val="00B1043F"/>
    <w:rsid w:val="00B11497"/>
    <w:rsid w:val="00B118C8"/>
    <w:rsid w:val="00B11AFB"/>
    <w:rsid w:val="00B11BC8"/>
    <w:rsid w:val="00B11FDE"/>
    <w:rsid w:val="00B1205D"/>
    <w:rsid w:val="00B12481"/>
    <w:rsid w:val="00B126AF"/>
    <w:rsid w:val="00B12AA3"/>
    <w:rsid w:val="00B12C1A"/>
    <w:rsid w:val="00B131E6"/>
    <w:rsid w:val="00B1345E"/>
    <w:rsid w:val="00B13AE0"/>
    <w:rsid w:val="00B14398"/>
    <w:rsid w:val="00B14820"/>
    <w:rsid w:val="00B148D5"/>
    <w:rsid w:val="00B14A69"/>
    <w:rsid w:val="00B14DBF"/>
    <w:rsid w:val="00B14DCF"/>
    <w:rsid w:val="00B152CB"/>
    <w:rsid w:val="00B16661"/>
    <w:rsid w:val="00B166B2"/>
    <w:rsid w:val="00B17449"/>
    <w:rsid w:val="00B178BC"/>
    <w:rsid w:val="00B17C58"/>
    <w:rsid w:val="00B17CF5"/>
    <w:rsid w:val="00B17D93"/>
    <w:rsid w:val="00B20007"/>
    <w:rsid w:val="00B20B28"/>
    <w:rsid w:val="00B20BD3"/>
    <w:rsid w:val="00B20C43"/>
    <w:rsid w:val="00B20C91"/>
    <w:rsid w:val="00B21393"/>
    <w:rsid w:val="00B21EDC"/>
    <w:rsid w:val="00B229F5"/>
    <w:rsid w:val="00B22F1B"/>
    <w:rsid w:val="00B23266"/>
    <w:rsid w:val="00B235BE"/>
    <w:rsid w:val="00B23F0D"/>
    <w:rsid w:val="00B247CA"/>
    <w:rsid w:val="00B24FB0"/>
    <w:rsid w:val="00B25DB2"/>
    <w:rsid w:val="00B25F3E"/>
    <w:rsid w:val="00B26922"/>
    <w:rsid w:val="00B26C03"/>
    <w:rsid w:val="00B27728"/>
    <w:rsid w:val="00B2776F"/>
    <w:rsid w:val="00B27B22"/>
    <w:rsid w:val="00B302D3"/>
    <w:rsid w:val="00B3034F"/>
    <w:rsid w:val="00B30376"/>
    <w:rsid w:val="00B30399"/>
    <w:rsid w:val="00B304D4"/>
    <w:rsid w:val="00B3067E"/>
    <w:rsid w:val="00B30750"/>
    <w:rsid w:val="00B30823"/>
    <w:rsid w:val="00B30C13"/>
    <w:rsid w:val="00B317DF"/>
    <w:rsid w:val="00B3260F"/>
    <w:rsid w:val="00B326B1"/>
    <w:rsid w:val="00B32B93"/>
    <w:rsid w:val="00B32BCD"/>
    <w:rsid w:val="00B32BEC"/>
    <w:rsid w:val="00B32EB8"/>
    <w:rsid w:val="00B33AC6"/>
    <w:rsid w:val="00B33B58"/>
    <w:rsid w:val="00B33D42"/>
    <w:rsid w:val="00B33D58"/>
    <w:rsid w:val="00B33FB1"/>
    <w:rsid w:val="00B3415A"/>
    <w:rsid w:val="00B344E2"/>
    <w:rsid w:val="00B3493E"/>
    <w:rsid w:val="00B34ACA"/>
    <w:rsid w:val="00B34FFA"/>
    <w:rsid w:val="00B35BA8"/>
    <w:rsid w:val="00B36365"/>
    <w:rsid w:val="00B3697A"/>
    <w:rsid w:val="00B36985"/>
    <w:rsid w:val="00B36DD3"/>
    <w:rsid w:val="00B36E1E"/>
    <w:rsid w:val="00B4024D"/>
    <w:rsid w:val="00B409B5"/>
    <w:rsid w:val="00B40A93"/>
    <w:rsid w:val="00B41322"/>
    <w:rsid w:val="00B41389"/>
    <w:rsid w:val="00B41436"/>
    <w:rsid w:val="00B43B34"/>
    <w:rsid w:val="00B4457A"/>
    <w:rsid w:val="00B4474A"/>
    <w:rsid w:val="00B449F3"/>
    <w:rsid w:val="00B452B7"/>
    <w:rsid w:val="00B45366"/>
    <w:rsid w:val="00B4605A"/>
    <w:rsid w:val="00B463F5"/>
    <w:rsid w:val="00B466FD"/>
    <w:rsid w:val="00B46CE5"/>
    <w:rsid w:val="00B473C8"/>
    <w:rsid w:val="00B475CE"/>
    <w:rsid w:val="00B476ED"/>
    <w:rsid w:val="00B47BB5"/>
    <w:rsid w:val="00B47E53"/>
    <w:rsid w:val="00B50AA2"/>
    <w:rsid w:val="00B50EA3"/>
    <w:rsid w:val="00B5140B"/>
    <w:rsid w:val="00B51E98"/>
    <w:rsid w:val="00B53304"/>
    <w:rsid w:val="00B53963"/>
    <w:rsid w:val="00B53A9A"/>
    <w:rsid w:val="00B5404B"/>
    <w:rsid w:val="00B54843"/>
    <w:rsid w:val="00B549E9"/>
    <w:rsid w:val="00B54A81"/>
    <w:rsid w:val="00B54C7B"/>
    <w:rsid w:val="00B54F77"/>
    <w:rsid w:val="00B552BB"/>
    <w:rsid w:val="00B554DE"/>
    <w:rsid w:val="00B5576A"/>
    <w:rsid w:val="00B557DF"/>
    <w:rsid w:val="00B55A4A"/>
    <w:rsid w:val="00B55BC0"/>
    <w:rsid w:val="00B55FE9"/>
    <w:rsid w:val="00B560BA"/>
    <w:rsid w:val="00B5656E"/>
    <w:rsid w:val="00B568C7"/>
    <w:rsid w:val="00B56CB8"/>
    <w:rsid w:val="00B56F19"/>
    <w:rsid w:val="00B57096"/>
    <w:rsid w:val="00B57859"/>
    <w:rsid w:val="00B57AB2"/>
    <w:rsid w:val="00B614E1"/>
    <w:rsid w:val="00B62043"/>
    <w:rsid w:val="00B62328"/>
    <w:rsid w:val="00B62521"/>
    <w:rsid w:val="00B6275C"/>
    <w:rsid w:val="00B6279E"/>
    <w:rsid w:val="00B62922"/>
    <w:rsid w:val="00B62AC8"/>
    <w:rsid w:val="00B63228"/>
    <w:rsid w:val="00B63F34"/>
    <w:rsid w:val="00B64096"/>
    <w:rsid w:val="00B64A57"/>
    <w:rsid w:val="00B64DEE"/>
    <w:rsid w:val="00B6569B"/>
    <w:rsid w:val="00B65FC8"/>
    <w:rsid w:val="00B664AC"/>
    <w:rsid w:val="00B66BE8"/>
    <w:rsid w:val="00B66D93"/>
    <w:rsid w:val="00B6741C"/>
    <w:rsid w:val="00B67443"/>
    <w:rsid w:val="00B676EC"/>
    <w:rsid w:val="00B67AF6"/>
    <w:rsid w:val="00B67CCE"/>
    <w:rsid w:val="00B7041F"/>
    <w:rsid w:val="00B70523"/>
    <w:rsid w:val="00B70939"/>
    <w:rsid w:val="00B71DE1"/>
    <w:rsid w:val="00B723F8"/>
    <w:rsid w:val="00B728DF"/>
    <w:rsid w:val="00B72CFE"/>
    <w:rsid w:val="00B72F11"/>
    <w:rsid w:val="00B7349D"/>
    <w:rsid w:val="00B7385B"/>
    <w:rsid w:val="00B73D13"/>
    <w:rsid w:val="00B74D0D"/>
    <w:rsid w:val="00B74FD9"/>
    <w:rsid w:val="00B75253"/>
    <w:rsid w:val="00B75889"/>
    <w:rsid w:val="00B75B4E"/>
    <w:rsid w:val="00B76664"/>
    <w:rsid w:val="00B766AE"/>
    <w:rsid w:val="00B7725F"/>
    <w:rsid w:val="00B77C3C"/>
    <w:rsid w:val="00B8031D"/>
    <w:rsid w:val="00B80C59"/>
    <w:rsid w:val="00B81357"/>
    <w:rsid w:val="00B81500"/>
    <w:rsid w:val="00B816FC"/>
    <w:rsid w:val="00B81725"/>
    <w:rsid w:val="00B8190C"/>
    <w:rsid w:val="00B819D1"/>
    <w:rsid w:val="00B81A29"/>
    <w:rsid w:val="00B8239E"/>
    <w:rsid w:val="00B828E4"/>
    <w:rsid w:val="00B829C1"/>
    <w:rsid w:val="00B82AB6"/>
    <w:rsid w:val="00B82B6D"/>
    <w:rsid w:val="00B8300F"/>
    <w:rsid w:val="00B83079"/>
    <w:rsid w:val="00B8374F"/>
    <w:rsid w:val="00B83970"/>
    <w:rsid w:val="00B84087"/>
    <w:rsid w:val="00B84320"/>
    <w:rsid w:val="00B8474D"/>
    <w:rsid w:val="00B8489D"/>
    <w:rsid w:val="00B85008"/>
    <w:rsid w:val="00B860AD"/>
    <w:rsid w:val="00B865F7"/>
    <w:rsid w:val="00B86696"/>
    <w:rsid w:val="00B866E5"/>
    <w:rsid w:val="00B86996"/>
    <w:rsid w:val="00B86AB9"/>
    <w:rsid w:val="00B86D8E"/>
    <w:rsid w:val="00B86DB5"/>
    <w:rsid w:val="00B9080B"/>
    <w:rsid w:val="00B90A2A"/>
    <w:rsid w:val="00B90CE6"/>
    <w:rsid w:val="00B90E2C"/>
    <w:rsid w:val="00B913A4"/>
    <w:rsid w:val="00B91B29"/>
    <w:rsid w:val="00B91EC0"/>
    <w:rsid w:val="00B925E7"/>
    <w:rsid w:val="00B92C9A"/>
    <w:rsid w:val="00B9415E"/>
    <w:rsid w:val="00B94392"/>
    <w:rsid w:val="00B94F01"/>
    <w:rsid w:val="00B964AD"/>
    <w:rsid w:val="00B96AC5"/>
    <w:rsid w:val="00B96C5E"/>
    <w:rsid w:val="00B96DEE"/>
    <w:rsid w:val="00B96F10"/>
    <w:rsid w:val="00B97F13"/>
    <w:rsid w:val="00BA0215"/>
    <w:rsid w:val="00BA041E"/>
    <w:rsid w:val="00BA0BB8"/>
    <w:rsid w:val="00BA0C4A"/>
    <w:rsid w:val="00BA0ED8"/>
    <w:rsid w:val="00BA0EEC"/>
    <w:rsid w:val="00BA232C"/>
    <w:rsid w:val="00BA2406"/>
    <w:rsid w:val="00BA2821"/>
    <w:rsid w:val="00BA2EC4"/>
    <w:rsid w:val="00BA3019"/>
    <w:rsid w:val="00BA334C"/>
    <w:rsid w:val="00BA3751"/>
    <w:rsid w:val="00BA3F18"/>
    <w:rsid w:val="00BA42CD"/>
    <w:rsid w:val="00BA4424"/>
    <w:rsid w:val="00BA4EF9"/>
    <w:rsid w:val="00BA5267"/>
    <w:rsid w:val="00BA526F"/>
    <w:rsid w:val="00BA5521"/>
    <w:rsid w:val="00BA5C72"/>
    <w:rsid w:val="00BA6525"/>
    <w:rsid w:val="00BA6810"/>
    <w:rsid w:val="00BA6AD1"/>
    <w:rsid w:val="00BA6CDB"/>
    <w:rsid w:val="00BA6DE4"/>
    <w:rsid w:val="00BA6E58"/>
    <w:rsid w:val="00BA7B98"/>
    <w:rsid w:val="00BB00C9"/>
    <w:rsid w:val="00BB0836"/>
    <w:rsid w:val="00BB0D62"/>
    <w:rsid w:val="00BB0DB3"/>
    <w:rsid w:val="00BB147C"/>
    <w:rsid w:val="00BB15C5"/>
    <w:rsid w:val="00BB1635"/>
    <w:rsid w:val="00BB2833"/>
    <w:rsid w:val="00BB2B2A"/>
    <w:rsid w:val="00BB2D10"/>
    <w:rsid w:val="00BB30A9"/>
    <w:rsid w:val="00BB3485"/>
    <w:rsid w:val="00BB3692"/>
    <w:rsid w:val="00BB3B6B"/>
    <w:rsid w:val="00BB3B96"/>
    <w:rsid w:val="00BB4547"/>
    <w:rsid w:val="00BB5A6F"/>
    <w:rsid w:val="00BB5B9C"/>
    <w:rsid w:val="00BB5C7D"/>
    <w:rsid w:val="00BB5E00"/>
    <w:rsid w:val="00BB5EEC"/>
    <w:rsid w:val="00BB7015"/>
    <w:rsid w:val="00BB7CFC"/>
    <w:rsid w:val="00BC0864"/>
    <w:rsid w:val="00BC0BBA"/>
    <w:rsid w:val="00BC10E1"/>
    <w:rsid w:val="00BC16B7"/>
    <w:rsid w:val="00BC1C26"/>
    <w:rsid w:val="00BC1DA7"/>
    <w:rsid w:val="00BC24F9"/>
    <w:rsid w:val="00BC28DB"/>
    <w:rsid w:val="00BC2AA6"/>
    <w:rsid w:val="00BC361B"/>
    <w:rsid w:val="00BC3748"/>
    <w:rsid w:val="00BC3C57"/>
    <w:rsid w:val="00BC3E20"/>
    <w:rsid w:val="00BC48DF"/>
    <w:rsid w:val="00BC56F8"/>
    <w:rsid w:val="00BC6706"/>
    <w:rsid w:val="00BC6CEA"/>
    <w:rsid w:val="00BC7215"/>
    <w:rsid w:val="00BD0448"/>
    <w:rsid w:val="00BD05CD"/>
    <w:rsid w:val="00BD0AF0"/>
    <w:rsid w:val="00BD0E60"/>
    <w:rsid w:val="00BD1BDE"/>
    <w:rsid w:val="00BD2CEA"/>
    <w:rsid w:val="00BD2E72"/>
    <w:rsid w:val="00BD2F59"/>
    <w:rsid w:val="00BD31B0"/>
    <w:rsid w:val="00BD34E6"/>
    <w:rsid w:val="00BD4C15"/>
    <w:rsid w:val="00BD59D7"/>
    <w:rsid w:val="00BD5F50"/>
    <w:rsid w:val="00BD6786"/>
    <w:rsid w:val="00BD6C45"/>
    <w:rsid w:val="00BD707B"/>
    <w:rsid w:val="00BD7304"/>
    <w:rsid w:val="00BD743A"/>
    <w:rsid w:val="00BD7441"/>
    <w:rsid w:val="00BD769E"/>
    <w:rsid w:val="00BD7B86"/>
    <w:rsid w:val="00BD7D73"/>
    <w:rsid w:val="00BE0823"/>
    <w:rsid w:val="00BE0828"/>
    <w:rsid w:val="00BE0F8A"/>
    <w:rsid w:val="00BE1581"/>
    <w:rsid w:val="00BE1613"/>
    <w:rsid w:val="00BE18B0"/>
    <w:rsid w:val="00BE235C"/>
    <w:rsid w:val="00BE2961"/>
    <w:rsid w:val="00BE2981"/>
    <w:rsid w:val="00BE2C80"/>
    <w:rsid w:val="00BE2DFE"/>
    <w:rsid w:val="00BE2EF2"/>
    <w:rsid w:val="00BE3A69"/>
    <w:rsid w:val="00BE3E75"/>
    <w:rsid w:val="00BE400D"/>
    <w:rsid w:val="00BE4B51"/>
    <w:rsid w:val="00BE4B92"/>
    <w:rsid w:val="00BE4D07"/>
    <w:rsid w:val="00BE4EDA"/>
    <w:rsid w:val="00BE501C"/>
    <w:rsid w:val="00BE57BC"/>
    <w:rsid w:val="00BE5B23"/>
    <w:rsid w:val="00BE5B70"/>
    <w:rsid w:val="00BE5CB4"/>
    <w:rsid w:val="00BE5DC1"/>
    <w:rsid w:val="00BE62A0"/>
    <w:rsid w:val="00BE6731"/>
    <w:rsid w:val="00BE67D5"/>
    <w:rsid w:val="00BE682A"/>
    <w:rsid w:val="00BE687B"/>
    <w:rsid w:val="00BE6BF4"/>
    <w:rsid w:val="00BE6CD0"/>
    <w:rsid w:val="00BE6FB7"/>
    <w:rsid w:val="00BE77E1"/>
    <w:rsid w:val="00BE7A03"/>
    <w:rsid w:val="00BE7DDC"/>
    <w:rsid w:val="00BF044E"/>
    <w:rsid w:val="00BF0929"/>
    <w:rsid w:val="00BF0962"/>
    <w:rsid w:val="00BF097D"/>
    <w:rsid w:val="00BF0D04"/>
    <w:rsid w:val="00BF105B"/>
    <w:rsid w:val="00BF1559"/>
    <w:rsid w:val="00BF1813"/>
    <w:rsid w:val="00BF1A4F"/>
    <w:rsid w:val="00BF249B"/>
    <w:rsid w:val="00BF44CC"/>
    <w:rsid w:val="00BF45DC"/>
    <w:rsid w:val="00BF5303"/>
    <w:rsid w:val="00BF59A6"/>
    <w:rsid w:val="00BF5A2D"/>
    <w:rsid w:val="00BF5B10"/>
    <w:rsid w:val="00BF6553"/>
    <w:rsid w:val="00BF7CE5"/>
    <w:rsid w:val="00C00FD2"/>
    <w:rsid w:val="00C012A5"/>
    <w:rsid w:val="00C0200C"/>
    <w:rsid w:val="00C0228C"/>
    <w:rsid w:val="00C0255A"/>
    <w:rsid w:val="00C03446"/>
    <w:rsid w:val="00C03D3B"/>
    <w:rsid w:val="00C03D52"/>
    <w:rsid w:val="00C05936"/>
    <w:rsid w:val="00C059AE"/>
    <w:rsid w:val="00C05D06"/>
    <w:rsid w:val="00C06493"/>
    <w:rsid w:val="00C06B17"/>
    <w:rsid w:val="00C06DA3"/>
    <w:rsid w:val="00C079AD"/>
    <w:rsid w:val="00C07AA2"/>
    <w:rsid w:val="00C10417"/>
    <w:rsid w:val="00C1192A"/>
    <w:rsid w:val="00C11C66"/>
    <w:rsid w:val="00C12445"/>
    <w:rsid w:val="00C124C2"/>
    <w:rsid w:val="00C130B0"/>
    <w:rsid w:val="00C131FB"/>
    <w:rsid w:val="00C13377"/>
    <w:rsid w:val="00C138E1"/>
    <w:rsid w:val="00C13FB5"/>
    <w:rsid w:val="00C14287"/>
    <w:rsid w:val="00C149D3"/>
    <w:rsid w:val="00C14A7C"/>
    <w:rsid w:val="00C158C5"/>
    <w:rsid w:val="00C15A13"/>
    <w:rsid w:val="00C169C2"/>
    <w:rsid w:val="00C174C7"/>
    <w:rsid w:val="00C17755"/>
    <w:rsid w:val="00C17A77"/>
    <w:rsid w:val="00C17D43"/>
    <w:rsid w:val="00C17E1C"/>
    <w:rsid w:val="00C207ED"/>
    <w:rsid w:val="00C20E39"/>
    <w:rsid w:val="00C20EFC"/>
    <w:rsid w:val="00C215BB"/>
    <w:rsid w:val="00C21D87"/>
    <w:rsid w:val="00C220BB"/>
    <w:rsid w:val="00C222B9"/>
    <w:rsid w:val="00C223E7"/>
    <w:rsid w:val="00C22A3D"/>
    <w:rsid w:val="00C22FA9"/>
    <w:rsid w:val="00C237D2"/>
    <w:rsid w:val="00C23CEB"/>
    <w:rsid w:val="00C23F15"/>
    <w:rsid w:val="00C24131"/>
    <w:rsid w:val="00C244DB"/>
    <w:rsid w:val="00C244E0"/>
    <w:rsid w:val="00C2518D"/>
    <w:rsid w:val="00C26017"/>
    <w:rsid w:val="00C26AA6"/>
    <w:rsid w:val="00C26B71"/>
    <w:rsid w:val="00C270A7"/>
    <w:rsid w:val="00C27414"/>
    <w:rsid w:val="00C279B8"/>
    <w:rsid w:val="00C27B0E"/>
    <w:rsid w:val="00C27F41"/>
    <w:rsid w:val="00C300F2"/>
    <w:rsid w:val="00C30353"/>
    <w:rsid w:val="00C30920"/>
    <w:rsid w:val="00C30F93"/>
    <w:rsid w:val="00C315B3"/>
    <w:rsid w:val="00C31843"/>
    <w:rsid w:val="00C318E4"/>
    <w:rsid w:val="00C31ABC"/>
    <w:rsid w:val="00C31B45"/>
    <w:rsid w:val="00C31C79"/>
    <w:rsid w:val="00C33188"/>
    <w:rsid w:val="00C33A7C"/>
    <w:rsid w:val="00C33D27"/>
    <w:rsid w:val="00C34A67"/>
    <w:rsid w:val="00C34BB2"/>
    <w:rsid w:val="00C34D6F"/>
    <w:rsid w:val="00C35F9B"/>
    <w:rsid w:val="00C363DC"/>
    <w:rsid w:val="00C373B0"/>
    <w:rsid w:val="00C37697"/>
    <w:rsid w:val="00C40482"/>
    <w:rsid w:val="00C40CFA"/>
    <w:rsid w:val="00C4129E"/>
    <w:rsid w:val="00C41CF4"/>
    <w:rsid w:val="00C41F1E"/>
    <w:rsid w:val="00C42120"/>
    <w:rsid w:val="00C424B4"/>
    <w:rsid w:val="00C426F5"/>
    <w:rsid w:val="00C427F4"/>
    <w:rsid w:val="00C42E40"/>
    <w:rsid w:val="00C42FDE"/>
    <w:rsid w:val="00C4373E"/>
    <w:rsid w:val="00C4394B"/>
    <w:rsid w:val="00C439EE"/>
    <w:rsid w:val="00C4453D"/>
    <w:rsid w:val="00C446AF"/>
    <w:rsid w:val="00C447AE"/>
    <w:rsid w:val="00C448DE"/>
    <w:rsid w:val="00C44968"/>
    <w:rsid w:val="00C452AF"/>
    <w:rsid w:val="00C4538D"/>
    <w:rsid w:val="00C45B06"/>
    <w:rsid w:val="00C45EFA"/>
    <w:rsid w:val="00C45F53"/>
    <w:rsid w:val="00C46241"/>
    <w:rsid w:val="00C46610"/>
    <w:rsid w:val="00C4722D"/>
    <w:rsid w:val="00C47762"/>
    <w:rsid w:val="00C477B2"/>
    <w:rsid w:val="00C4785C"/>
    <w:rsid w:val="00C47B10"/>
    <w:rsid w:val="00C50003"/>
    <w:rsid w:val="00C50802"/>
    <w:rsid w:val="00C50C93"/>
    <w:rsid w:val="00C50E10"/>
    <w:rsid w:val="00C51531"/>
    <w:rsid w:val="00C515A0"/>
    <w:rsid w:val="00C51967"/>
    <w:rsid w:val="00C52608"/>
    <w:rsid w:val="00C5283F"/>
    <w:rsid w:val="00C52A50"/>
    <w:rsid w:val="00C52AA2"/>
    <w:rsid w:val="00C52BE7"/>
    <w:rsid w:val="00C52EF0"/>
    <w:rsid w:val="00C532D1"/>
    <w:rsid w:val="00C53672"/>
    <w:rsid w:val="00C540FA"/>
    <w:rsid w:val="00C54337"/>
    <w:rsid w:val="00C54368"/>
    <w:rsid w:val="00C548D1"/>
    <w:rsid w:val="00C54933"/>
    <w:rsid w:val="00C54B85"/>
    <w:rsid w:val="00C54C3D"/>
    <w:rsid w:val="00C54FFD"/>
    <w:rsid w:val="00C555FA"/>
    <w:rsid w:val="00C56283"/>
    <w:rsid w:val="00C5644B"/>
    <w:rsid w:val="00C5647E"/>
    <w:rsid w:val="00C56616"/>
    <w:rsid w:val="00C56904"/>
    <w:rsid w:val="00C56BD3"/>
    <w:rsid w:val="00C56D96"/>
    <w:rsid w:val="00C5711C"/>
    <w:rsid w:val="00C574FD"/>
    <w:rsid w:val="00C5777C"/>
    <w:rsid w:val="00C57A7C"/>
    <w:rsid w:val="00C57BC0"/>
    <w:rsid w:val="00C57F51"/>
    <w:rsid w:val="00C60122"/>
    <w:rsid w:val="00C60753"/>
    <w:rsid w:val="00C61A52"/>
    <w:rsid w:val="00C61C40"/>
    <w:rsid w:val="00C61CBB"/>
    <w:rsid w:val="00C61CDF"/>
    <w:rsid w:val="00C61FD9"/>
    <w:rsid w:val="00C624CE"/>
    <w:rsid w:val="00C629AE"/>
    <w:rsid w:val="00C62C71"/>
    <w:rsid w:val="00C62CFB"/>
    <w:rsid w:val="00C63707"/>
    <w:rsid w:val="00C63A5F"/>
    <w:rsid w:val="00C63A6A"/>
    <w:rsid w:val="00C6440A"/>
    <w:rsid w:val="00C64DE2"/>
    <w:rsid w:val="00C64E0F"/>
    <w:rsid w:val="00C64EC2"/>
    <w:rsid w:val="00C65725"/>
    <w:rsid w:val="00C65D1B"/>
    <w:rsid w:val="00C65F87"/>
    <w:rsid w:val="00C661BF"/>
    <w:rsid w:val="00C6631F"/>
    <w:rsid w:val="00C6698A"/>
    <w:rsid w:val="00C66D0E"/>
    <w:rsid w:val="00C66D43"/>
    <w:rsid w:val="00C66E31"/>
    <w:rsid w:val="00C6702C"/>
    <w:rsid w:val="00C6706B"/>
    <w:rsid w:val="00C6751D"/>
    <w:rsid w:val="00C67FE6"/>
    <w:rsid w:val="00C70A1B"/>
    <w:rsid w:val="00C70C4A"/>
    <w:rsid w:val="00C710F8"/>
    <w:rsid w:val="00C71752"/>
    <w:rsid w:val="00C718AA"/>
    <w:rsid w:val="00C720B4"/>
    <w:rsid w:val="00C721B4"/>
    <w:rsid w:val="00C724F1"/>
    <w:rsid w:val="00C72585"/>
    <w:rsid w:val="00C72EED"/>
    <w:rsid w:val="00C735C7"/>
    <w:rsid w:val="00C73912"/>
    <w:rsid w:val="00C73BC3"/>
    <w:rsid w:val="00C73F23"/>
    <w:rsid w:val="00C74174"/>
    <w:rsid w:val="00C7482E"/>
    <w:rsid w:val="00C74BDC"/>
    <w:rsid w:val="00C75086"/>
    <w:rsid w:val="00C7508F"/>
    <w:rsid w:val="00C751E6"/>
    <w:rsid w:val="00C752A7"/>
    <w:rsid w:val="00C75426"/>
    <w:rsid w:val="00C754A0"/>
    <w:rsid w:val="00C757EE"/>
    <w:rsid w:val="00C75896"/>
    <w:rsid w:val="00C76BC2"/>
    <w:rsid w:val="00C77394"/>
    <w:rsid w:val="00C7754D"/>
    <w:rsid w:val="00C779BD"/>
    <w:rsid w:val="00C77B82"/>
    <w:rsid w:val="00C77F8D"/>
    <w:rsid w:val="00C80A4A"/>
    <w:rsid w:val="00C80C5F"/>
    <w:rsid w:val="00C80FD4"/>
    <w:rsid w:val="00C8104D"/>
    <w:rsid w:val="00C810AD"/>
    <w:rsid w:val="00C81245"/>
    <w:rsid w:val="00C81AB4"/>
    <w:rsid w:val="00C822B8"/>
    <w:rsid w:val="00C82911"/>
    <w:rsid w:val="00C829A8"/>
    <w:rsid w:val="00C82D61"/>
    <w:rsid w:val="00C82E12"/>
    <w:rsid w:val="00C8330A"/>
    <w:rsid w:val="00C836F2"/>
    <w:rsid w:val="00C837CF"/>
    <w:rsid w:val="00C8397C"/>
    <w:rsid w:val="00C83ED1"/>
    <w:rsid w:val="00C84249"/>
    <w:rsid w:val="00C84697"/>
    <w:rsid w:val="00C84D08"/>
    <w:rsid w:val="00C85259"/>
    <w:rsid w:val="00C852FF"/>
    <w:rsid w:val="00C8543F"/>
    <w:rsid w:val="00C860E2"/>
    <w:rsid w:val="00C86E9C"/>
    <w:rsid w:val="00C8765F"/>
    <w:rsid w:val="00C87D4E"/>
    <w:rsid w:val="00C90936"/>
    <w:rsid w:val="00C909C1"/>
    <w:rsid w:val="00C90D1C"/>
    <w:rsid w:val="00C92620"/>
    <w:rsid w:val="00C9275D"/>
    <w:rsid w:val="00C92FDE"/>
    <w:rsid w:val="00C93236"/>
    <w:rsid w:val="00C944BA"/>
    <w:rsid w:val="00C94743"/>
    <w:rsid w:val="00C947CF"/>
    <w:rsid w:val="00C950C1"/>
    <w:rsid w:val="00C9593F"/>
    <w:rsid w:val="00C95F58"/>
    <w:rsid w:val="00C9658C"/>
    <w:rsid w:val="00C96624"/>
    <w:rsid w:val="00C96966"/>
    <w:rsid w:val="00C97166"/>
    <w:rsid w:val="00C97253"/>
    <w:rsid w:val="00C97ED5"/>
    <w:rsid w:val="00CA00D5"/>
    <w:rsid w:val="00CA0888"/>
    <w:rsid w:val="00CA0AB3"/>
    <w:rsid w:val="00CA11F0"/>
    <w:rsid w:val="00CA17A6"/>
    <w:rsid w:val="00CA1C39"/>
    <w:rsid w:val="00CA31EA"/>
    <w:rsid w:val="00CA38A3"/>
    <w:rsid w:val="00CA40EF"/>
    <w:rsid w:val="00CA4412"/>
    <w:rsid w:val="00CA47B9"/>
    <w:rsid w:val="00CA4890"/>
    <w:rsid w:val="00CA4F89"/>
    <w:rsid w:val="00CA52F7"/>
    <w:rsid w:val="00CA605E"/>
    <w:rsid w:val="00CA704D"/>
    <w:rsid w:val="00CA7B25"/>
    <w:rsid w:val="00CA7BEA"/>
    <w:rsid w:val="00CB086A"/>
    <w:rsid w:val="00CB0AE9"/>
    <w:rsid w:val="00CB0DD1"/>
    <w:rsid w:val="00CB102D"/>
    <w:rsid w:val="00CB12A4"/>
    <w:rsid w:val="00CB12BD"/>
    <w:rsid w:val="00CB1333"/>
    <w:rsid w:val="00CB165F"/>
    <w:rsid w:val="00CB1AAB"/>
    <w:rsid w:val="00CB1FF0"/>
    <w:rsid w:val="00CB20DD"/>
    <w:rsid w:val="00CB2A52"/>
    <w:rsid w:val="00CB4286"/>
    <w:rsid w:val="00CB447B"/>
    <w:rsid w:val="00CB4B75"/>
    <w:rsid w:val="00CB4CC5"/>
    <w:rsid w:val="00CB4D31"/>
    <w:rsid w:val="00CB5077"/>
    <w:rsid w:val="00CB52B0"/>
    <w:rsid w:val="00CB68C8"/>
    <w:rsid w:val="00CB6B52"/>
    <w:rsid w:val="00CB6FEE"/>
    <w:rsid w:val="00CB7254"/>
    <w:rsid w:val="00CB7670"/>
    <w:rsid w:val="00CB7ACF"/>
    <w:rsid w:val="00CC001A"/>
    <w:rsid w:val="00CC093F"/>
    <w:rsid w:val="00CC0964"/>
    <w:rsid w:val="00CC0E5B"/>
    <w:rsid w:val="00CC1857"/>
    <w:rsid w:val="00CC3176"/>
    <w:rsid w:val="00CC3A0B"/>
    <w:rsid w:val="00CC4251"/>
    <w:rsid w:val="00CC4740"/>
    <w:rsid w:val="00CC477E"/>
    <w:rsid w:val="00CC5298"/>
    <w:rsid w:val="00CC52E7"/>
    <w:rsid w:val="00CC5C92"/>
    <w:rsid w:val="00CC6FA7"/>
    <w:rsid w:val="00CC7C2F"/>
    <w:rsid w:val="00CC7C4D"/>
    <w:rsid w:val="00CC7ECD"/>
    <w:rsid w:val="00CD1106"/>
    <w:rsid w:val="00CD13EC"/>
    <w:rsid w:val="00CD1BE6"/>
    <w:rsid w:val="00CD1ED9"/>
    <w:rsid w:val="00CD21B6"/>
    <w:rsid w:val="00CD2429"/>
    <w:rsid w:val="00CD2576"/>
    <w:rsid w:val="00CD2A12"/>
    <w:rsid w:val="00CD2A66"/>
    <w:rsid w:val="00CD3738"/>
    <w:rsid w:val="00CD3C25"/>
    <w:rsid w:val="00CD41A7"/>
    <w:rsid w:val="00CD45EC"/>
    <w:rsid w:val="00CD495B"/>
    <w:rsid w:val="00CD5833"/>
    <w:rsid w:val="00CD5A35"/>
    <w:rsid w:val="00CD5EE1"/>
    <w:rsid w:val="00CD68A4"/>
    <w:rsid w:val="00CD79B0"/>
    <w:rsid w:val="00CD7F9C"/>
    <w:rsid w:val="00CE00D9"/>
    <w:rsid w:val="00CE0849"/>
    <w:rsid w:val="00CE08E9"/>
    <w:rsid w:val="00CE1221"/>
    <w:rsid w:val="00CE1506"/>
    <w:rsid w:val="00CE17A7"/>
    <w:rsid w:val="00CE1C09"/>
    <w:rsid w:val="00CE2397"/>
    <w:rsid w:val="00CE2A6C"/>
    <w:rsid w:val="00CE2E10"/>
    <w:rsid w:val="00CE347F"/>
    <w:rsid w:val="00CE3538"/>
    <w:rsid w:val="00CE46A6"/>
    <w:rsid w:val="00CE4885"/>
    <w:rsid w:val="00CE4FDF"/>
    <w:rsid w:val="00CE51E4"/>
    <w:rsid w:val="00CE53E4"/>
    <w:rsid w:val="00CE5555"/>
    <w:rsid w:val="00CE5B6A"/>
    <w:rsid w:val="00CE5C4F"/>
    <w:rsid w:val="00CE5EE7"/>
    <w:rsid w:val="00CE5F50"/>
    <w:rsid w:val="00CE6270"/>
    <w:rsid w:val="00CE650E"/>
    <w:rsid w:val="00CE670A"/>
    <w:rsid w:val="00CE6775"/>
    <w:rsid w:val="00CE729A"/>
    <w:rsid w:val="00CE7D00"/>
    <w:rsid w:val="00CE7D97"/>
    <w:rsid w:val="00CE7FA0"/>
    <w:rsid w:val="00CF03DA"/>
    <w:rsid w:val="00CF03EE"/>
    <w:rsid w:val="00CF04D4"/>
    <w:rsid w:val="00CF0E7D"/>
    <w:rsid w:val="00CF16A7"/>
    <w:rsid w:val="00CF186D"/>
    <w:rsid w:val="00CF2D0B"/>
    <w:rsid w:val="00CF2F33"/>
    <w:rsid w:val="00CF2FBB"/>
    <w:rsid w:val="00CF3B55"/>
    <w:rsid w:val="00CF3C99"/>
    <w:rsid w:val="00CF40D3"/>
    <w:rsid w:val="00CF43BF"/>
    <w:rsid w:val="00CF44DD"/>
    <w:rsid w:val="00CF4500"/>
    <w:rsid w:val="00CF4A9A"/>
    <w:rsid w:val="00CF5759"/>
    <w:rsid w:val="00CF59A8"/>
    <w:rsid w:val="00CF603E"/>
    <w:rsid w:val="00CF6B0C"/>
    <w:rsid w:val="00CF6C44"/>
    <w:rsid w:val="00CF799F"/>
    <w:rsid w:val="00D00EE9"/>
    <w:rsid w:val="00D012AC"/>
    <w:rsid w:val="00D01EA1"/>
    <w:rsid w:val="00D02160"/>
    <w:rsid w:val="00D02389"/>
    <w:rsid w:val="00D025CB"/>
    <w:rsid w:val="00D02610"/>
    <w:rsid w:val="00D026B6"/>
    <w:rsid w:val="00D029AA"/>
    <w:rsid w:val="00D03749"/>
    <w:rsid w:val="00D037F1"/>
    <w:rsid w:val="00D03C2E"/>
    <w:rsid w:val="00D03EB9"/>
    <w:rsid w:val="00D05A94"/>
    <w:rsid w:val="00D05C48"/>
    <w:rsid w:val="00D05D0E"/>
    <w:rsid w:val="00D06522"/>
    <w:rsid w:val="00D065D4"/>
    <w:rsid w:val="00D068F9"/>
    <w:rsid w:val="00D069CF"/>
    <w:rsid w:val="00D07070"/>
    <w:rsid w:val="00D07960"/>
    <w:rsid w:val="00D07C3B"/>
    <w:rsid w:val="00D1088A"/>
    <w:rsid w:val="00D114CC"/>
    <w:rsid w:val="00D116B1"/>
    <w:rsid w:val="00D1175E"/>
    <w:rsid w:val="00D11FB5"/>
    <w:rsid w:val="00D1233D"/>
    <w:rsid w:val="00D1329D"/>
    <w:rsid w:val="00D13362"/>
    <w:rsid w:val="00D1425F"/>
    <w:rsid w:val="00D14AF3"/>
    <w:rsid w:val="00D15188"/>
    <w:rsid w:val="00D15BA4"/>
    <w:rsid w:val="00D15C1E"/>
    <w:rsid w:val="00D15E3E"/>
    <w:rsid w:val="00D15F53"/>
    <w:rsid w:val="00D16151"/>
    <w:rsid w:val="00D161AF"/>
    <w:rsid w:val="00D16BC4"/>
    <w:rsid w:val="00D16BF5"/>
    <w:rsid w:val="00D16D0E"/>
    <w:rsid w:val="00D16E0C"/>
    <w:rsid w:val="00D16E61"/>
    <w:rsid w:val="00D16EDF"/>
    <w:rsid w:val="00D17499"/>
    <w:rsid w:val="00D17D1B"/>
    <w:rsid w:val="00D17DF2"/>
    <w:rsid w:val="00D204FA"/>
    <w:rsid w:val="00D20B61"/>
    <w:rsid w:val="00D20BD5"/>
    <w:rsid w:val="00D20F21"/>
    <w:rsid w:val="00D21414"/>
    <w:rsid w:val="00D21BE6"/>
    <w:rsid w:val="00D21F2D"/>
    <w:rsid w:val="00D2210C"/>
    <w:rsid w:val="00D224E2"/>
    <w:rsid w:val="00D226EE"/>
    <w:rsid w:val="00D23849"/>
    <w:rsid w:val="00D23CF2"/>
    <w:rsid w:val="00D24C0F"/>
    <w:rsid w:val="00D25857"/>
    <w:rsid w:val="00D25DDE"/>
    <w:rsid w:val="00D25FB1"/>
    <w:rsid w:val="00D2625F"/>
    <w:rsid w:val="00D26B4E"/>
    <w:rsid w:val="00D26BD1"/>
    <w:rsid w:val="00D273C4"/>
    <w:rsid w:val="00D279A0"/>
    <w:rsid w:val="00D3025C"/>
    <w:rsid w:val="00D3124B"/>
    <w:rsid w:val="00D31471"/>
    <w:rsid w:val="00D32E34"/>
    <w:rsid w:val="00D332A0"/>
    <w:rsid w:val="00D33482"/>
    <w:rsid w:val="00D334C8"/>
    <w:rsid w:val="00D33BB4"/>
    <w:rsid w:val="00D33E21"/>
    <w:rsid w:val="00D33F15"/>
    <w:rsid w:val="00D34D21"/>
    <w:rsid w:val="00D354FE"/>
    <w:rsid w:val="00D35D43"/>
    <w:rsid w:val="00D3605E"/>
    <w:rsid w:val="00D365B3"/>
    <w:rsid w:val="00D36DB1"/>
    <w:rsid w:val="00D36F60"/>
    <w:rsid w:val="00D408DF"/>
    <w:rsid w:val="00D409B6"/>
    <w:rsid w:val="00D40BA8"/>
    <w:rsid w:val="00D40E6B"/>
    <w:rsid w:val="00D410F3"/>
    <w:rsid w:val="00D41174"/>
    <w:rsid w:val="00D41B1B"/>
    <w:rsid w:val="00D421E0"/>
    <w:rsid w:val="00D42DBD"/>
    <w:rsid w:val="00D4343F"/>
    <w:rsid w:val="00D434D3"/>
    <w:rsid w:val="00D43683"/>
    <w:rsid w:val="00D44179"/>
    <w:rsid w:val="00D44799"/>
    <w:rsid w:val="00D44874"/>
    <w:rsid w:val="00D451AB"/>
    <w:rsid w:val="00D457F4"/>
    <w:rsid w:val="00D45854"/>
    <w:rsid w:val="00D45C31"/>
    <w:rsid w:val="00D462AF"/>
    <w:rsid w:val="00D46602"/>
    <w:rsid w:val="00D46E86"/>
    <w:rsid w:val="00D472E7"/>
    <w:rsid w:val="00D4734C"/>
    <w:rsid w:val="00D47352"/>
    <w:rsid w:val="00D47427"/>
    <w:rsid w:val="00D47BC3"/>
    <w:rsid w:val="00D47D06"/>
    <w:rsid w:val="00D50F9D"/>
    <w:rsid w:val="00D516F1"/>
    <w:rsid w:val="00D51C3D"/>
    <w:rsid w:val="00D51E9A"/>
    <w:rsid w:val="00D520BD"/>
    <w:rsid w:val="00D520EF"/>
    <w:rsid w:val="00D5225F"/>
    <w:rsid w:val="00D5272C"/>
    <w:rsid w:val="00D52D05"/>
    <w:rsid w:val="00D53526"/>
    <w:rsid w:val="00D53C1E"/>
    <w:rsid w:val="00D53D1E"/>
    <w:rsid w:val="00D543BA"/>
    <w:rsid w:val="00D547AE"/>
    <w:rsid w:val="00D54B22"/>
    <w:rsid w:val="00D54F50"/>
    <w:rsid w:val="00D54FC4"/>
    <w:rsid w:val="00D55427"/>
    <w:rsid w:val="00D558B1"/>
    <w:rsid w:val="00D55910"/>
    <w:rsid w:val="00D5592A"/>
    <w:rsid w:val="00D55BC7"/>
    <w:rsid w:val="00D55C61"/>
    <w:rsid w:val="00D5613B"/>
    <w:rsid w:val="00D56351"/>
    <w:rsid w:val="00D56889"/>
    <w:rsid w:val="00D56911"/>
    <w:rsid w:val="00D60878"/>
    <w:rsid w:val="00D60902"/>
    <w:rsid w:val="00D60CD8"/>
    <w:rsid w:val="00D60DC3"/>
    <w:rsid w:val="00D611EC"/>
    <w:rsid w:val="00D615CB"/>
    <w:rsid w:val="00D62B7F"/>
    <w:rsid w:val="00D62C63"/>
    <w:rsid w:val="00D62E2C"/>
    <w:rsid w:val="00D632A7"/>
    <w:rsid w:val="00D63331"/>
    <w:rsid w:val="00D63657"/>
    <w:rsid w:val="00D63A98"/>
    <w:rsid w:val="00D641DA"/>
    <w:rsid w:val="00D641FD"/>
    <w:rsid w:val="00D645D1"/>
    <w:rsid w:val="00D64B90"/>
    <w:rsid w:val="00D65072"/>
    <w:rsid w:val="00D656CE"/>
    <w:rsid w:val="00D656D0"/>
    <w:rsid w:val="00D65E81"/>
    <w:rsid w:val="00D65E8D"/>
    <w:rsid w:val="00D66143"/>
    <w:rsid w:val="00D66313"/>
    <w:rsid w:val="00D66724"/>
    <w:rsid w:val="00D673B9"/>
    <w:rsid w:val="00D67B65"/>
    <w:rsid w:val="00D70370"/>
    <w:rsid w:val="00D70795"/>
    <w:rsid w:val="00D70EE7"/>
    <w:rsid w:val="00D713E2"/>
    <w:rsid w:val="00D72187"/>
    <w:rsid w:val="00D721D5"/>
    <w:rsid w:val="00D72893"/>
    <w:rsid w:val="00D729CE"/>
    <w:rsid w:val="00D7307F"/>
    <w:rsid w:val="00D73522"/>
    <w:rsid w:val="00D7396A"/>
    <w:rsid w:val="00D7449D"/>
    <w:rsid w:val="00D74DAE"/>
    <w:rsid w:val="00D76306"/>
    <w:rsid w:val="00D76AA4"/>
    <w:rsid w:val="00D76C49"/>
    <w:rsid w:val="00D773BB"/>
    <w:rsid w:val="00D774A4"/>
    <w:rsid w:val="00D77727"/>
    <w:rsid w:val="00D77877"/>
    <w:rsid w:val="00D77D4A"/>
    <w:rsid w:val="00D77ED2"/>
    <w:rsid w:val="00D80157"/>
    <w:rsid w:val="00D801F6"/>
    <w:rsid w:val="00D804BF"/>
    <w:rsid w:val="00D805A0"/>
    <w:rsid w:val="00D80D84"/>
    <w:rsid w:val="00D80DE7"/>
    <w:rsid w:val="00D812CD"/>
    <w:rsid w:val="00D814EF"/>
    <w:rsid w:val="00D817C4"/>
    <w:rsid w:val="00D823CD"/>
    <w:rsid w:val="00D82F14"/>
    <w:rsid w:val="00D835AF"/>
    <w:rsid w:val="00D837BA"/>
    <w:rsid w:val="00D83ADA"/>
    <w:rsid w:val="00D84CF7"/>
    <w:rsid w:val="00D8511E"/>
    <w:rsid w:val="00D8546C"/>
    <w:rsid w:val="00D8580B"/>
    <w:rsid w:val="00D85DCD"/>
    <w:rsid w:val="00D8605E"/>
    <w:rsid w:val="00D8655A"/>
    <w:rsid w:val="00D866CE"/>
    <w:rsid w:val="00D86906"/>
    <w:rsid w:val="00D86DCC"/>
    <w:rsid w:val="00D8748B"/>
    <w:rsid w:val="00D8792A"/>
    <w:rsid w:val="00D903B5"/>
    <w:rsid w:val="00D903F2"/>
    <w:rsid w:val="00D907DC"/>
    <w:rsid w:val="00D90B74"/>
    <w:rsid w:val="00D91D45"/>
    <w:rsid w:val="00D92B42"/>
    <w:rsid w:val="00D931EF"/>
    <w:rsid w:val="00D933E3"/>
    <w:rsid w:val="00D93FE7"/>
    <w:rsid w:val="00D94125"/>
    <w:rsid w:val="00D94316"/>
    <w:rsid w:val="00D945E6"/>
    <w:rsid w:val="00D953E8"/>
    <w:rsid w:val="00D956C0"/>
    <w:rsid w:val="00D957B6"/>
    <w:rsid w:val="00D95982"/>
    <w:rsid w:val="00D95A4C"/>
    <w:rsid w:val="00D96AA1"/>
    <w:rsid w:val="00D96D1C"/>
    <w:rsid w:val="00D97B58"/>
    <w:rsid w:val="00D97C6B"/>
    <w:rsid w:val="00DA03D7"/>
    <w:rsid w:val="00DA0970"/>
    <w:rsid w:val="00DA0992"/>
    <w:rsid w:val="00DA0DC2"/>
    <w:rsid w:val="00DA0FC2"/>
    <w:rsid w:val="00DA117B"/>
    <w:rsid w:val="00DA13B6"/>
    <w:rsid w:val="00DA1410"/>
    <w:rsid w:val="00DA14E9"/>
    <w:rsid w:val="00DA16BB"/>
    <w:rsid w:val="00DA1D7B"/>
    <w:rsid w:val="00DA2158"/>
    <w:rsid w:val="00DA2371"/>
    <w:rsid w:val="00DA24A5"/>
    <w:rsid w:val="00DA2598"/>
    <w:rsid w:val="00DA2B6C"/>
    <w:rsid w:val="00DA2C62"/>
    <w:rsid w:val="00DA2C64"/>
    <w:rsid w:val="00DA2CEF"/>
    <w:rsid w:val="00DA2DDB"/>
    <w:rsid w:val="00DA2DF5"/>
    <w:rsid w:val="00DA3149"/>
    <w:rsid w:val="00DA314C"/>
    <w:rsid w:val="00DA328E"/>
    <w:rsid w:val="00DA35FA"/>
    <w:rsid w:val="00DA3632"/>
    <w:rsid w:val="00DA37AB"/>
    <w:rsid w:val="00DA42B5"/>
    <w:rsid w:val="00DA4B66"/>
    <w:rsid w:val="00DA52E5"/>
    <w:rsid w:val="00DA5337"/>
    <w:rsid w:val="00DA538E"/>
    <w:rsid w:val="00DA614F"/>
    <w:rsid w:val="00DA61B9"/>
    <w:rsid w:val="00DA6A69"/>
    <w:rsid w:val="00DA6DDF"/>
    <w:rsid w:val="00DA711C"/>
    <w:rsid w:val="00DA7372"/>
    <w:rsid w:val="00DA74B0"/>
    <w:rsid w:val="00DA7596"/>
    <w:rsid w:val="00DA7B2C"/>
    <w:rsid w:val="00DA7DC7"/>
    <w:rsid w:val="00DB00A1"/>
    <w:rsid w:val="00DB018E"/>
    <w:rsid w:val="00DB067A"/>
    <w:rsid w:val="00DB06B5"/>
    <w:rsid w:val="00DB06BC"/>
    <w:rsid w:val="00DB08DC"/>
    <w:rsid w:val="00DB0C5E"/>
    <w:rsid w:val="00DB1400"/>
    <w:rsid w:val="00DB16D9"/>
    <w:rsid w:val="00DB1E4E"/>
    <w:rsid w:val="00DB2028"/>
    <w:rsid w:val="00DB21F6"/>
    <w:rsid w:val="00DB25D2"/>
    <w:rsid w:val="00DB2B30"/>
    <w:rsid w:val="00DB2F60"/>
    <w:rsid w:val="00DB4000"/>
    <w:rsid w:val="00DB4363"/>
    <w:rsid w:val="00DB46C6"/>
    <w:rsid w:val="00DB4770"/>
    <w:rsid w:val="00DB47CC"/>
    <w:rsid w:val="00DB516C"/>
    <w:rsid w:val="00DB5DF4"/>
    <w:rsid w:val="00DB5E08"/>
    <w:rsid w:val="00DB62CF"/>
    <w:rsid w:val="00DB65FD"/>
    <w:rsid w:val="00DB7595"/>
    <w:rsid w:val="00DB784C"/>
    <w:rsid w:val="00DB7BDD"/>
    <w:rsid w:val="00DC0219"/>
    <w:rsid w:val="00DC0327"/>
    <w:rsid w:val="00DC08AE"/>
    <w:rsid w:val="00DC1423"/>
    <w:rsid w:val="00DC1E96"/>
    <w:rsid w:val="00DC208C"/>
    <w:rsid w:val="00DC2276"/>
    <w:rsid w:val="00DC2AD3"/>
    <w:rsid w:val="00DC2E89"/>
    <w:rsid w:val="00DC303A"/>
    <w:rsid w:val="00DC3879"/>
    <w:rsid w:val="00DC3989"/>
    <w:rsid w:val="00DC39DF"/>
    <w:rsid w:val="00DC3EF8"/>
    <w:rsid w:val="00DC4183"/>
    <w:rsid w:val="00DC4790"/>
    <w:rsid w:val="00DC489D"/>
    <w:rsid w:val="00DC489F"/>
    <w:rsid w:val="00DC4DFC"/>
    <w:rsid w:val="00DC4E4F"/>
    <w:rsid w:val="00DC507F"/>
    <w:rsid w:val="00DC52EB"/>
    <w:rsid w:val="00DC56CB"/>
    <w:rsid w:val="00DC592B"/>
    <w:rsid w:val="00DC5A33"/>
    <w:rsid w:val="00DC607E"/>
    <w:rsid w:val="00DC6794"/>
    <w:rsid w:val="00DC6B2C"/>
    <w:rsid w:val="00DC717F"/>
    <w:rsid w:val="00DC7427"/>
    <w:rsid w:val="00DC7460"/>
    <w:rsid w:val="00DC749B"/>
    <w:rsid w:val="00DC752A"/>
    <w:rsid w:val="00DC789A"/>
    <w:rsid w:val="00DD06CB"/>
    <w:rsid w:val="00DD0C5D"/>
    <w:rsid w:val="00DD2434"/>
    <w:rsid w:val="00DD2748"/>
    <w:rsid w:val="00DD2E1E"/>
    <w:rsid w:val="00DD2ECC"/>
    <w:rsid w:val="00DD347B"/>
    <w:rsid w:val="00DD397C"/>
    <w:rsid w:val="00DD3B3C"/>
    <w:rsid w:val="00DD3DFC"/>
    <w:rsid w:val="00DD3EA2"/>
    <w:rsid w:val="00DD3EAA"/>
    <w:rsid w:val="00DD4B22"/>
    <w:rsid w:val="00DD4EFA"/>
    <w:rsid w:val="00DD5700"/>
    <w:rsid w:val="00DD57EE"/>
    <w:rsid w:val="00DD59E3"/>
    <w:rsid w:val="00DD62C1"/>
    <w:rsid w:val="00DD667A"/>
    <w:rsid w:val="00DD7465"/>
    <w:rsid w:val="00DD74FD"/>
    <w:rsid w:val="00DD7503"/>
    <w:rsid w:val="00DD7F00"/>
    <w:rsid w:val="00DE0035"/>
    <w:rsid w:val="00DE00A8"/>
    <w:rsid w:val="00DE0241"/>
    <w:rsid w:val="00DE031E"/>
    <w:rsid w:val="00DE07B6"/>
    <w:rsid w:val="00DE07E4"/>
    <w:rsid w:val="00DE0B43"/>
    <w:rsid w:val="00DE0C34"/>
    <w:rsid w:val="00DE10FF"/>
    <w:rsid w:val="00DE13BC"/>
    <w:rsid w:val="00DE1DD2"/>
    <w:rsid w:val="00DE1E9E"/>
    <w:rsid w:val="00DE23BC"/>
    <w:rsid w:val="00DE274D"/>
    <w:rsid w:val="00DE2B0D"/>
    <w:rsid w:val="00DE2DC5"/>
    <w:rsid w:val="00DE4242"/>
    <w:rsid w:val="00DE42AF"/>
    <w:rsid w:val="00DE4708"/>
    <w:rsid w:val="00DE4F69"/>
    <w:rsid w:val="00DE5027"/>
    <w:rsid w:val="00DE5FCE"/>
    <w:rsid w:val="00DE66BA"/>
    <w:rsid w:val="00DE6AE0"/>
    <w:rsid w:val="00DE6C30"/>
    <w:rsid w:val="00DE7E7E"/>
    <w:rsid w:val="00DF0031"/>
    <w:rsid w:val="00DF0C93"/>
    <w:rsid w:val="00DF0DC4"/>
    <w:rsid w:val="00DF14DC"/>
    <w:rsid w:val="00DF163F"/>
    <w:rsid w:val="00DF1A6D"/>
    <w:rsid w:val="00DF1B86"/>
    <w:rsid w:val="00DF2043"/>
    <w:rsid w:val="00DF24B1"/>
    <w:rsid w:val="00DF2A93"/>
    <w:rsid w:val="00DF2D10"/>
    <w:rsid w:val="00DF3BB7"/>
    <w:rsid w:val="00DF3C77"/>
    <w:rsid w:val="00DF42BE"/>
    <w:rsid w:val="00DF4CA7"/>
    <w:rsid w:val="00DF527A"/>
    <w:rsid w:val="00DF530C"/>
    <w:rsid w:val="00DF57DE"/>
    <w:rsid w:val="00DF5B1D"/>
    <w:rsid w:val="00DF60DC"/>
    <w:rsid w:val="00DF6A58"/>
    <w:rsid w:val="00DF6EA8"/>
    <w:rsid w:val="00DF7130"/>
    <w:rsid w:val="00DF72F9"/>
    <w:rsid w:val="00DF7D92"/>
    <w:rsid w:val="00E00059"/>
    <w:rsid w:val="00E00124"/>
    <w:rsid w:val="00E00414"/>
    <w:rsid w:val="00E004A6"/>
    <w:rsid w:val="00E004C0"/>
    <w:rsid w:val="00E00C77"/>
    <w:rsid w:val="00E00D18"/>
    <w:rsid w:val="00E00EAD"/>
    <w:rsid w:val="00E01A9D"/>
    <w:rsid w:val="00E01BDF"/>
    <w:rsid w:val="00E01D5B"/>
    <w:rsid w:val="00E02331"/>
    <w:rsid w:val="00E02D38"/>
    <w:rsid w:val="00E03026"/>
    <w:rsid w:val="00E038BD"/>
    <w:rsid w:val="00E03BBF"/>
    <w:rsid w:val="00E03D3F"/>
    <w:rsid w:val="00E03D4B"/>
    <w:rsid w:val="00E03E46"/>
    <w:rsid w:val="00E03EE6"/>
    <w:rsid w:val="00E05AAC"/>
    <w:rsid w:val="00E05E6F"/>
    <w:rsid w:val="00E06355"/>
    <w:rsid w:val="00E069AF"/>
    <w:rsid w:val="00E06EF0"/>
    <w:rsid w:val="00E1028F"/>
    <w:rsid w:val="00E10D1F"/>
    <w:rsid w:val="00E10E03"/>
    <w:rsid w:val="00E11F94"/>
    <w:rsid w:val="00E12192"/>
    <w:rsid w:val="00E12382"/>
    <w:rsid w:val="00E127F8"/>
    <w:rsid w:val="00E12A29"/>
    <w:rsid w:val="00E12F63"/>
    <w:rsid w:val="00E137EE"/>
    <w:rsid w:val="00E13849"/>
    <w:rsid w:val="00E13DF9"/>
    <w:rsid w:val="00E13EBF"/>
    <w:rsid w:val="00E14309"/>
    <w:rsid w:val="00E1443B"/>
    <w:rsid w:val="00E14585"/>
    <w:rsid w:val="00E14F21"/>
    <w:rsid w:val="00E153AA"/>
    <w:rsid w:val="00E15B74"/>
    <w:rsid w:val="00E1701B"/>
    <w:rsid w:val="00E17309"/>
    <w:rsid w:val="00E176A5"/>
    <w:rsid w:val="00E17B72"/>
    <w:rsid w:val="00E17DC9"/>
    <w:rsid w:val="00E20ED1"/>
    <w:rsid w:val="00E22092"/>
    <w:rsid w:val="00E22AA0"/>
    <w:rsid w:val="00E22DC9"/>
    <w:rsid w:val="00E2362E"/>
    <w:rsid w:val="00E236DC"/>
    <w:rsid w:val="00E23E43"/>
    <w:rsid w:val="00E24148"/>
    <w:rsid w:val="00E244EC"/>
    <w:rsid w:val="00E2461C"/>
    <w:rsid w:val="00E248B0"/>
    <w:rsid w:val="00E253E9"/>
    <w:rsid w:val="00E254A2"/>
    <w:rsid w:val="00E25896"/>
    <w:rsid w:val="00E25ECB"/>
    <w:rsid w:val="00E26359"/>
    <w:rsid w:val="00E2691D"/>
    <w:rsid w:val="00E2720F"/>
    <w:rsid w:val="00E30005"/>
    <w:rsid w:val="00E30336"/>
    <w:rsid w:val="00E3070F"/>
    <w:rsid w:val="00E30731"/>
    <w:rsid w:val="00E3104F"/>
    <w:rsid w:val="00E32391"/>
    <w:rsid w:val="00E328B2"/>
    <w:rsid w:val="00E32C5B"/>
    <w:rsid w:val="00E32CAC"/>
    <w:rsid w:val="00E33FD2"/>
    <w:rsid w:val="00E35185"/>
    <w:rsid w:val="00E35CD6"/>
    <w:rsid w:val="00E35DC6"/>
    <w:rsid w:val="00E3633D"/>
    <w:rsid w:val="00E36BDB"/>
    <w:rsid w:val="00E36E0F"/>
    <w:rsid w:val="00E378AC"/>
    <w:rsid w:val="00E37E6E"/>
    <w:rsid w:val="00E403B2"/>
    <w:rsid w:val="00E4089C"/>
    <w:rsid w:val="00E40B6F"/>
    <w:rsid w:val="00E4101D"/>
    <w:rsid w:val="00E410FE"/>
    <w:rsid w:val="00E4140C"/>
    <w:rsid w:val="00E41599"/>
    <w:rsid w:val="00E424D0"/>
    <w:rsid w:val="00E4302E"/>
    <w:rsid w:val="00E43216"/>
    <w:rsid w:val="00E433D6"/>
    <w:rsid w:val="00E4387A"/>
    <w:rsid w:val="00E438DB"/>
    <w:rsid w:val="00E43B04"/>
    <w:rsid w:val="00E43DFB"/>
    <w:rsid w:val="00E448D8"/>
    <w:rsid w:val="00E449F1"/>
    <w:rsid w:val="00E45426"/>
    <w:rsid w:val="00E45434"/>
    <w:rsid w:val="00E46C2A"/>
    <w:rsid w:val="00E4762C"/>
    <w:rsid w:val="00E503E6"/>
    <w:rsid w:val="00E506F6"/>
    <w:rsid w:val="00E512C4"/>
    <w:rsid w:val="00E515A6"/>
    <w:rsid w:val="00E516B6"/>
    <w:rsid w:val="00E51EC7"/>
    <w:rsid w:val="00E52819"/>
    <w:rsid w:val="00E53152"/>
    <w:rsid w:val="00E531B7"/>
    <w:rsid w:val="00E5396E"/>
    <w:rsid w:val="00E53972"/>
    <w:rsid w:val="00E53E1D"/>
    <w:rsid w:val="00E54025"/>
    <w:rsid w:val="00E545D8"/>
    <w:rsid w:val="00E548EA"/>
    <w:rsid w:val="00E54BE8"/>
    <w:rsid w:val="00E554F5"/>
    <w:rsid w:val="00E559F8"/>
    <w:rsid w:val="00E57080"/>
    <w:rsid w:val="00E572AB"/>
    <w:rsid w:val="00E57C85"/>
    <w:rsid w:val="00E601B7"/>
    <w:rsid w:val="00E60B1C"/>
    <w:rsid w:val="00E60B4F"/>
    <w:rsid w:val="00E60F38"/>
    <w:rsid w:val="00E61560"/>
    <w:rsid w:val="00E61AF5"/>
    <w:rsid w:val="00E61B3D"/>
    <w:rsid w:val="00E626F6"/>
    <w:rsid w:val="00E629AE"/>
    <w:rsid w:val="00E63111"/>
    <w:rsid w:val="00E6311F"/>
    <w:rsid w:val="00E6354F"/>
    <w:rsid w:val="00E63A13"/>
    <w:rsid w:val="00E63A72"/>
    <w:rsid w:val="00E64BD9"/>
    <w:rsid w:val="00E64CFD"/>
    <w:rsid w:val="00E6563C"/>
    <w:rsid w:val="00E65E8D"/>
    <w:rsid w:val="00E6633C"/>
    <w:rsid w:val="00E66C76"/>
    <w:rsid w:val="00E66FCA"/>
    <w:rsid w:val="00E67701"/>
    <w:rsid w:val="00E67953"/>
    <w:rsid w:val="00E70169"/>
    <w:rsid w:val="00E7022D"/>
    <w:rsid w:val="00E702FE"/>
    <w:rsid w:val="00E7050A"/>
    <w:rsid w:val="00E70BDA"/>
    <w:rsid w:val="00E70C08"/>
    <w:rsid w:val="00E71066"/>
    <w:rsid w:val="00E7121F"/>
    <w:rsid w:val="00E71739"/>
    <w:rsid w:val="00E71AF2"/>
    <w:rsid w:val="00E71BFE"/>
    <w:rsid w:val="00E71F37"/>
    <w:rsid w:val="00E7223B"/>
    <w:rsid w:val="00E7242B"/>
    <w:rsid w:val="00E725A4"/>
    <w:rsid w:val="00E72CBF"/>
    <w:rsid w:val="00E72CDE"/>
    <w:rsid w:val="00E72DFA"/>
    <w:rsid w:val="00E72FE7"/>
    <w:rsid w:val="00E73386"/>
    <w:rsid w:val="00E736C5"/>
    <w:rsid w:val="00E73E69"/>
    <w:rsid w:val="00E74344"/>
    <w:rsid w:val="00E74537"/>
    <w:rsid w:val="00E7497A"/>
    <w:rsid w:val="00E74CE6"/>
    <w:rsid w:val="00E751E6"/>
    <w:rsid w:val="00E752F9"/>
    <w:rsid w:val="00E7554C"/>
    <w:rsid w:val="00E7571E"/>
    <w:rsid w:val="00E7590B"/>
    <w:rsid w:val="00E7638A"/>
    <w:rsid w:val="00E76417"/>
    <w:rsid w:val="00E76687"/>
    <w:rsid w:val="00E766EA"/>
    <w:rsid w:val="00E77766"/>
    <w:rsid w:val="00E77C26"/>
    <w:rsid w:val="00E80F62"/>
    <w:rsid w:val="00E8102F"/>
    <w:rsid w:val="00E811B3"/>
    <w:rsid w:val="00E81699"/>
    <w:rsid w:val="00E8170E"/>
    <w:rsid w:val="00E8179E"/>
    <w:rsid w:val="00E82839"/>
    <w:rsid w:val="00E82A03"/>
    <w:rsid w:val="00E82A3A"/>
    <w:rsid w:val="00E82BFD"/>
    <w:rsid w:val="00E82D6B"/>
    <w:rsid w:val="00E8324A"/>
    <w:rsid w:val="00E83476"/>
    <w:rsid w:val="00E83FA1"/>
    <w:rsid w:val="00E84A97"/>
    <w:rsid w:val="00E84D7C"/>
    <w:rsid w:val="00E852AA"/>
    <w:rsid w:val="00E864D2"/>
    <w:rsid w:val="00E86807"/>
    <w:rsid w:val="00E87AA2"/>
    <w:rsid w:val="00E87D2D"/>
    <w:rsid w:val="00E9051A"/>
    <w:rsid w:val="00E906E4"/>
    <w:rsid w:val="00E90C99"/>
    <w:rsid w:val="00E91CA0"/>
    <w:rsid w:val="00E91DED"/>
    <w:rsid w:val="00E92ED1"/>
    <w:rsid w:val="00E93473"/>
    <w:rsid w:val="00E936C7"/>
    <w:rsid w:val="00E9486F"/>
    <w:rsid w:val="00E95B7F"/>
    <w:rsid w:val="00E95C6D"/>
    <w:rsid w:val="00E9636E"/>
    <w:rsid w:val="00E964A7"/>
    <w:rsid w:val="00E97061"/>
    <w:rsid w:val="00E971CE"/>
    <w:rsid w:val="00E975EB"/>
    <w:rsid w:val="00E976CE"/>
    <w:rsid w:val="00E97CD2"/>
    <w:rsid w:val="00EA051B"/>
    <w:rsid w:val="00EA07EC"/>
    <w:rsid w:val="00EA0B77"/>
    <w:rsid w:val="00EA0B86"/>
    <w:rsid w:val="00EA126D"/>
    <w:rsid w:val="00EA1533"/>
    <w:rsid w:val="00EA15E5"/>
    <w:rsid w:val="00EA1BD8"/>
    <w:rsid w:val="00EA2339"/>
    <w:rsid w:val="00EA27F7"/>
    <w:rsid w:val="00EA2E14"/>
    <w:rsid w:val="00EA2E8E"/>
    <w:rsid w:val="00EA2EE2"/>
    <w:rsid w:val="00EA3C57"/>
    <w:rsid w:val="00EA3D62"/>
    <w:rsid w:val="00EA43FE"/>
    <w:rsid w:val="00EA4493"/>
    <w:rsid w:val="00EA4B50"/>
    <w:rsid w:val="00EA56BB"/>
    <w:rsid w:val="00EA6117"/>
    <w:rsid w:val="00EA7101"/>
    <w:rsid w:val="00EA7273"/>
    <w:rsid w:val="00EA7431"/>
    <w:rsid w:val="00EA756A"/>
    <w:rsid w:val="00EA75B0"/>
    <w:rsid w:val="00EB0ABA"/>
    <w:rsid w:val="00EB0C7A"/>
    <w:rsid w:val="00EB1271"/>
    <w:rsid w:val="00EB1BB7"/>
    <w:rsid w:val="00EB1D01"/>
    <w:rsid w:val="00EB2468"/>
    <w:rsid w:val="00EB2533"/>
    <w:rsid w:val="00EB2C6D"/>
    <w:rsid w:val="00EB2CFE"/>
    <w:rsid w:val="00EB2E74"/>
    <w:rsid w:val="00EB2F22"/>
    <w:rsid w:val="00EB329D"/>
    <w:rsid w:val="00EB3350"/>
    <w:rsid w:val="00EB3B92"/>
    <w:rsid w:val="00EB4480"/>
    <w:rsid w:val="00EB4865"/>
    <w:rsid w:val="00EB4A1D"/>
    <w:rsid w:val="00EB4ACA"/>
    <w:rsid w:val="00EB4AD9"/>
    <w:rsid w:val="00EB4CE9"/>
    <w:rsid w:val="00EB4E0D"/>
    <w:rsid w:val="00EB58CA"/>
    <w:rsid w:val="00EB5BF5"/>
    <w:rsid w:val="00EB5F82"/>
    <w:rsid w:val="00EB65A3"/>
    <w:rsid w:val="00EB6DE9"/>
    <w:rsid w:val="00EB71A3"/>
    <w:rsid w:val="00EB7D6D"/>
    <w:rsid w:val="00EC0A00"/>
    <w:rsid w:val="00EC0ABD"/>
    <w:rsid w:val="00EC0BEE"/>
    <w:rsid w:val="00EC0C09"/>
    <w:rsid w:val="00EC0C57"/>
    <w:rsid w:val="00EC16FD"/>
    <w:rsid w:val="00EC35B9"/>
    <w:rsid w:val="00EC3D7E"/>
    <w:rsid w:val="00EC3E74"/>
    <w:rsid w:val="00EC3F56"/>
    <w:rsid w:val="00EC488F"/>
    <w:rsid w:val="00EC4B00"/>
    <w:rsid w:val="00EC4EAB"/>
    <w:rsid w:val="00EC565F"/>
    <w:rsid w:val="00EC596E"/>
    <w:rsid w:val="00EC5AD9"/>
    <w:rsid w:val="00EC5BC0"/>
    <w:rsid w:val="00EC5F48"/>
    <w:rsid w:val="00EC629F"/>
    <w:rsid w:val="00EC6552"/>
    <w:rsid w:val="00EC698A"/>
    <w:rsid w:val="00EC6C64"/>
    <w:rsid w:val="00EC6E63"/>
    <w:rsid w:val="00EC6FE4"/>
    <w:rsid w:val="00EC7895"/>
    <w:rsid w:val="00EC79FB"/>
    <w:rsid w:val="00ED0CA6"/>
    <w:rsid w:val="00ED0CF3"/>
    <w:rsid w:val="00ED11A4"/>
    <w:rsid w:val="00ED143E"/>
    <w:rsid w:val="00ED1632"/>
    <w:rsid w:val="00ED2CDF"/>
    <w:rsid w:val="00ED2FF8"/>
    <w:rsid w:val="00ED38FF"/>
    <w:rsid w:val="00ED3A33"/>
    <w:rsid w:val="00ED3A3F"/>
    <w:rsid w:val="00ED3D46"/>
    <w:rsid w:val="00ED3F5E"/>
    <w:rsid w:val="00ED4275"/>
    <w:rsid w:val="00ED4451"/>
    <w:rsid w:val="00ED5142"/>
    <w:rsid w:val="00ED525C"/>
    <w:rsid w:val="00ED54F3"/>
    <w:rsid w:val="00ED5CA9"/>
    <w:rsid w:val="00ED6022"/>
    <w:rsid w:val="00ED634C"/>
    <w:rsid w:val="00ED67D0"/>
    <w:rsid w:val="00ED6BB1"/>
    <w:rsid w:val="00ED7DD5"/>
    <w:rsid w:val="00EE00E5"/>
    <w:rsid w:val="00EE112B"/>
    <w:rsid w:val="00EE1C5A"/>
    <w:rsid w:val="00EE1ED1"/>
    <w:rsid w:val="00EE2095"/>
    <w:rsid w:val="00EE2211"/>
    <w:rsid w:val="00EE246A"/>
    <w:rsid w:val="00EE248D"/>
    <w:rsid w:val="00EE2E24"/>
    <w:rsid w:val="00EE31F5"/>
    <w:rsid w:val="00EE34B7"/>
    <w:rsid w:val="00EE3927"/>
    <w:rsid w:val="00EE3DE7"/>
    <w:rsid w:val="00EE458B"/>
    <w:rsid w:val="00EE4775"/>
    <w:rsid w:val="00EE4889"/>
    <w:rsid w:val="00EE4A91"/>
    <w:rsid w:val="00EE512F"/>
    <w:rsid w:val="00EE6856"/>
    <w:rsid w:val="00EE6CE1"/>
    <w:rsid w:val="00EE6CE8"/>
    <w:rsid w:val="00EE704B"/>
    <w:rsid w:val="00EE77AE"/>
    <w:rsid w:val="00EF0A65"/>
    <w:rsid w:val="00EF0C83"/>
    <w:rsid w:val="00EF10B7"/>
    <w:rsid w:val="00EF12C3"/>
    <w:rsid w:val="00EF131C"/>
    <w:rsid w:val="00EF2DF7"/>
    <w:rsid w:val="00EF2EE1"/>
    <w:rsid w:val="00EF2FD1"/>
    <w:rsid w:val="00EF3CD7"/>
    <w:rsid w:val="00EF4292"/>
    <w:rsid w:val="00EF4AFD"/>
    <w:rsid w:val="00EF4B22"/>
    <w:rsid w:val="00EF4DF5"/>
    <w:rsid w:val="00EF56FC"/>
    <w:rsid w:val="00EF573F"/>
    <w:rsid w:val="00EF5891"/>
    <w:rsid w:val="00EF5BE2"/>
    <w:rsid w:val="00EF5C45"/>
    <w:rsid w:val="00EF5DAE"/>
    <w:rsid w:val="00EF6109"/>
    <w:rsid w:val="00EF6E0E"/>
    <w:rsid w:val="00EF6FCB"/>
    <w:rsid w:val="00EF7400"/>
    <w:rsid w:val="00EF7EB8"/>
    <w:rsid w:val="00F007F9"/>
    <w:rsid w:val="00F00B9B"/>
    <w:rsid w:val="00F00F4A"/>
    <w:rsid w:val="00F00FBB"/>
    <w:rsid w:val="00F010A8"/>
    <w:rsid w:val="00F01919"/>
    <w:rsid w:val="00F01958"/>
    <w:rsid w:val="00F01B91"/>
    <w:rsid w:val="00F02C9C"/>
    <w:rsid w:val="00F035B2"/>
    <w:rsid w:val="00F035CD"/>
    <w:rsid w:val="00F03999"/>
    <w:rsid w:val="00F03BD8"/>
    <w:rsid w:val="00F03FB7"/>
    <w:rsid w:val="00F045B7"/>
    <w:rsid w:val="00F05403"/>
    <w:rsid w:val="00F0552B"/>
    <w:rsid w:val="00F05CF9"/>
    <w:rsid w:val="00F067CC"/>
    <w:rsid w:val="00F070CC"/>
    <w:rsid w:val="00F071F9"/>
    <w:rsid w:val="00F073D3"/>
    <w:rsid w:val="00F074FD"/>
    <w:rsid w:val="00F07FB0"/>
    <w:rsid w:val="00F105B2"/>
    <w:rsid w:val="00F105E3"/>
    <w:rsid w:val="00F1080B"/>
    <w:rsid w:val="00F10997"/>
    <w:rsid w:val="00F1135E"/>
    <w:rsid w:val="00F11368"/>
    <w:rsid w:val="00F114C7"/>
    <w:rsid w:val="00F11A00"/>
    <w:rsid w:val="00F11EB7"/>
    <w:rsid w:val="00F12281"/>
    <w:rsid w:val="00F126BD"/>
    <w:rsid w:val="00F126D8"/>
    <w:rsid w:val="00F129F7"/>
    <w:rsid w:val="00F12AF8"/>
    <w:rsid w:val="00F12E35"/>
    <w:rsid w:val="00F139DA"/>
    <w:rsid w:val="00F13AA5"/>
    <w:rsid w:val="00F1401C"/>
    <w:rsid w:val="00F142D9"/>
    <w:rsid w:val="00F14426"/>
    <w:rsid w:val="00F14748"/>
    <w:rsid w:val="00F14AE1"/>
    <w:rsid w:val="00F15348"/>
    <w:rsid w:val="00F1565C"/>
    <w:rsid w:val="00F1574E"/>
    <w:rsid w:val="00F160A3"/>
    <w:rsid w:val="00F160CC"/>
    <w:rsid w:val="00F1669C"/>
    <w:rsid w:val="00F16DB8"/>
    <w:rsid w:val="00F170DF"/>
    <w:rsid w:val="00F174DE"/>
    <w:rsid w:val="00F17C8E"/>
    <w:rsid w:val="00F2004E"/>
    <w:rsid w:val="00F201E1"/>
    <w:rsid w:val="00F20430"/>
    <w:rsid w:val="00F20867"/>
    <w:rsid w:val="00F21004"/>
    <w:rsid w:val="00F21051"/>
    <w:rsid w:val="00F218C6"/>
    <w:rsid w:val="00F21CC1"/>
    <w:rsid w:val="00F21DF5"/>
    <w:rsid w:val="00F222FB"/>
    <w:rsid w:val="00F22322"/>
    <w:rsid w:val="00F22710"/>
    <w:rsid w:val="00F228DD"/>
    <w:rsid w:val="00F234F0"/>
    <w:rsid w:val="00F239A0"/>
    <w:rsid w:val="00F23C8F"/>
    <w:rsid w:val="00F23E9B"/>
    <w:rsid w:val="00F24EC7"/>
    <w:rsid w:val="00F24F6A"/>
    <w:rsid w:val="00F255BE"/>
    <w:rsid w:val="00F25697"/>
    <w:rsid w:val="00F2592E"/>
    <w:rsid w:val="00F25E22"/>
    <w:rsid w:val="00F25F8D"/>
    <w:rsid w:val="00F26026"/>
    <w:rsid w:val="00F26064"/>
    <w:rsid w:val="00F264E5"/>
    <w:rsid w:val="00F26641"/>
    <w:rsid w:val="00F26D71"/>
    <w:rsid w:val="00F272AA"/>
    <w:rsid w:val="00F2799D"/>
    <w:rsid w:val="00F30254"/>
    <w:rsid w:val="00F3053E"/>
    <w:rsid w:val="00F30DF5"/>
    <w:rsid w:val="00F31659"/>
    <w:rsid w:val="00F3165F"/>
    <w:rsid w:val="00F3188E"/>
    <w:rsid w:val="00F32837"/>
    <w:rsid w:val="00F32C57"/>
    <w:rsid w:val="00F33038"/>
    <w:rsid w:val="00F331EF"/>
    <w:rsid w:val="00F34237"/>
    <w:rsid w:val="00F342E2"/>
    <w:rsid w:val="00F34482"/>
    <w:rsid w:val="00F35784"/>
    <w:rsid w:val="00F3625A"/>
    <w:rsid w:val="00F367A8"/>
    <w:rsid w:val="00F36B52"/>
    <w:rsid w:val="00F37323"/>
    <w:rsid w:val="00F37472"/>
    <w:rsid w:val="00F378B8"/>
    <w:rsid w:val="00F406F9"/>
    <w:rsid w:val="00F408AC"/>
    <w:rsid w:val="00F40C3C"/>
    <w:rsid w:val="00F41084"/>
    <w:rsid w:val="00F415F3"/>
    <w:rsid w:val="00F415F5"/>
    <w:rsid w:val="00F4179F"/>
    <w:rsid w:val="00F41E18"/>
    <w:rsid w:val="00F42881"/>
    <w:rsid w:val="00F42D9B"/>
    <w:rsid w:val="00F43089"/>
    <w:rsid w:val="00F430EB"/>
    <w:rsid w:val="00F4327C"/>
    <w:rsid w:val="00F433BF"/>
    <w:rsid w:val="00F435FC"/>
    <w:rsid w:val="00F438B6"/>
    <w:rsid w:val="00F4450B"/>
    <w:rsid w:val="00F4459A"/>
    <w:rsid w:val="00F44618"/>
    <w:rsid w:val="00F4513B"/>
    <w:rsid w:val="00F45189"/>
    <w:rsid w:val="00F455C3"/>
    <w:rsid w:val="00F46342"/>
    <w:rsid w:val="00F46A32"/>
    <w:rsid w:val="00F46DBC"/>
    <w:rsid w:val="00F46FDF"/>
    <w:rsid w:val="00F473C5"/>
    <w:rsid w:val="00F47D44"/>
    <w:rsid w:val="00F501B6"/>
    <w:rsid w:val="00F503DB"/>
    <w:rsid w:val="00F517ED"/>
    <w:rsid w:val="00F521CC"/>
    <w:rsid w:val="00F529C1"/>
    <w:rsid w:val="00F52B3E"/>
    <w:rsid w:val="00F533E6"/>
    <w:rsid w:val="00F5372E"/>
    <w:rsid w:val="00F53B01"/>
    <w:rsid w:val="00F53D15"/>
    <w:rsid w:val="00F53F6F"/>
    <w:rsid w:val="00F541AA"/>
    <w:rsid w:val="00F54D55"/>
    <w:rsid w:val="00F5502C"/>
    <w:rsid w:val="00F55FD8"/>
    <w:rsid w:val="00F56186"/>
    <w:rsid w:val="00F5661C"/>
    <w:rsid w:val="00F57763"/>
    <w:rsid w:val="00F57874"/>
    <w:rsid w:val="00F60444"/>
    <w:rsid w:val="00F60753"/>
    <w:rsid w:val="00F60CD7"/>
    <w:rsid w:val="00F6129E"/>
    <w:rsid w:val="00F6183C"/>
    <w:rsid w:val="00F6188C"/>
    <w:rsid w:val="00F61C16"/>
    <w:rsid w:val="00F6209E"/>
    <w:rsid w:val="00F62780"/>
    <w:rsid w:val="00F628C5"/>
    <w:rsid w:val="00F62C18"/>
    <w:rsid w:val="00F62CEF"/>
    <w:rsid w:val="00F62D42"/>
    <w:rsid w:val="00F630BD"/>
    <w:rsid w:val="00F633F5"/>
    <w:rsid w:val="00F638ED"/>
    <w:rsid w:val="00F63B99"/>
    <w:rsid w:val="00F63CF7"/>
    <w:rsid w:val="00F63F3B"/>
    <w:rsid w:val="00F63FF4"/>
    <w:rsid w:val="00F64125"/>
    <w:rsid w:val="00F64259"/>
    <w:rsid w:val="00F643A3"/>
    <w:rsid w:val="00F643DA"/>
    <w:rsid w:val="00F6463A"/>
    <w:rsid w:val="00F64A74"/>
    <w:rsid w:val="00F65371"/>
    <w:rsid w:val="00F6541A"/>
    <w:rsid w:val="00F6599D"/>
    <w:rsid w:val="00F65A3B"/>
    <w:rsid w:val="00F66094"/>
    <w:rsid w:val="00F6612F"/>
    <w:rsid w:val="00F66A5A"/>
    <w:rsid w:val="00F670E2"/>
    <w:rsid w:val="00F67380"/>
    <w:rsid w:val="00F67694"/>
    <w:rsid w:val="00F708D7"/>
    <w:rsid w:val="00F70973"/>
    <w:rsid w:val="00F71007"/>
    <w:rsid w:val="00F713B3"/>
    <w:rsid w:val="00F71435"/>
    <w:rsid w:val="00F715EE"/>
    <w:rsid w:val="00F71661"/>
    <w:rsid w:val="00F71793"/>
    <w:rsid w:val="00F7187D"/>
    <w:rsid w:val="00F719D6"/>
    <w:rsid w:val="00F72C7B"/>
    <w:rsid w:val="00F73093"/>
    <w:rsid w:val="00F73389"/>
    <w:rsid w:val="00F73B21"/>
    <w:rsid w:val="00F73DDF"/>
    <w:rsid w:val="00F7435B"/>
    <w:rsid w:val="00F749C2"/>
    <w:rsid w:val="00F754F8"/>
    <w:rsid w:val="00F75878"/>
    <w:rsid w:val="00F76EB3"/>
    <w:rsid w:val="00F772B7"/>
    <w:rsid w:val="00F77852"/>
    <w:rsid w:val="00F809FE"/>
    <w:rsid w:val="00F80B83"/>
    <w:rsid w:val="00F80ECD"/>
    <w:rsid w:val="00F816BA"/>
    <w:rsid w:val="00F823B8"/>
    <w:rsid w:val="00F82A90"/>
    <w:rsid w:val="00F82B65"/>
    <w:rsid w:val="00F831AD"/>
    <w:rsid w:val="00F8373C"/>
    <w:rsid w:val="00F83C62"/>
    <w:rsid w:val="00F8413F"/>
    <w:rsid w:val="00F8435F"/>
    <w:rsid w:val="00F848B5"/>
    <w:rsid w:val="00F84CD2"/>
    <w:rsid w:val="00F84F01"/>
    <w:rsid w:val="00F8545E"/>
    <w:rsid w:val="00F8553E"/>
    <w:rsid w:val="00F855FF"/>
    <w:rsid w:val="00F85642"/>
    <w:rsid w:val="00F8573B"/>
    <w:rsid w:val="00F85865"/>
    <w:rsid w:val="00F85896"/>
    <w:rsid w:val="00F86ADD"/>
    <w:rsid w:val="00F86D78"/>
    <w:rsid w:val="00F86E34"/>
    <w:rsid w:val="00F8715D"/>
    <w:rsid w:val="00F87588"/>
    <w:rsid w:val="00F878AA"/>
    <w:rsid w:val="00F87F24"/>
    <w:rsid w:val="00F90894"/>
    <w:rsid w:val="00F908B8"/>
    <w:rsid w:val="00F90CEF"/>
    <w:rsid w:val="00F91915"/>
    <w:rsid w:val="00F91C14"/>
    <w:rsid w:val="00F91F49"/>
    <w:rsid w:val="00F920D4"/>
    <w:rsid w:val="00F92545"/>
    <w:rsid w:val="00F926AA"/>
    <w:rsid w:val="00F9299C"/>
    <w:rsid w:val="00F93138"/>
    <w:rsid w:val="00F93232"/>
    <w:rsid w:val="00F94510"/>
    <w:rsid w:val="00F948EA"/>
    <w:rsid w:val="00F9548F"/>
    <w:rsid w:val="00F95EC8"/>
    <w:rsid w:val="00F96447"/>
    <w:rsid w:val="00F96E31"/>
    <w:rsid w:val="00F9720B"/>
    <w:rsid w:val="00F974A9"/>
    <w:rsid w:val="00F977F8"/>
    <w:rsid w:val="00F979DF"/>
    <w:rsid w:val="00F97BC5"/>
    <w:rsid w:val="00FA0719"/>
    <w:rsid w:val="00FA0A5B"/>
    <w:rsid w:val="00FA1689"/>
    <w:rsid w:val="00FA1EA4"/>
    <w:rsid w:val="00FA2A05"/>
    <w:rsid w:val="00FA3CA3"/>
    <w:rsid w:val="00FA40EE"/>
    <w:rsid w:val="00FA53F0"/>
    <w:rsid w:val="00FA5829"/>
    <w:rsid w:val="00FA5B3C"/>
    <w:rsid w:val="00FA5C47"/>
    <w:rsid w:val="00FA6089"/>
    <w:rsid w:val="00FA62A5"/>
    <w:rsid w:val="00FA649B"/>
    <w:rsid w:val="00FA678A"/>
    <w:rsid w:val="00FA6AD9"/>
    <w:rsid w:val="00FA7114"/>
    <w:rsid w:val="00FA71B2"/>
    <w:rsid w:val="00FA76F4"/>
    <w:rsid w:val="00FA77F5"/>
    <w:rsid w:val="00FA7F21"/>
    <w:rsid w:val="00FB0A23"/>
    <w:rsid w:val="00FB0EF5"/>
    <w:rsid w:val="00FB1015"/>
    <w:rsid w:val="00FB11A1"/>
    <w:rsid w:val="00FB157F"/>
    <w:rsid w:val="00FB1635"/>
    <w:rsid w:val="00FB19CB"/>
    <w:rsid w:val="00FB1AB2"/>
    <w:rsid w:val="00FB1C4C"/>
    <w:rsid w:val="00FB2816"/>
    <w:rsid w:val="00FB2821"/>
    <w:rsid w:val="00FB28D5"/>
    <w:rsid w:val="00FB3E20"/>
    <w:rsid w:val="00FB5667"/>
    <w:rsid w:val="00FB5840"/>
    <w:rsid w:val="00FB5EEC"/>
    <w:rsid w:val="00FB5F9A"/>
    <w:rsid w:val="00FB64C1"/>
    <w:rsid w:val="00FB7184"/>
    <w:rsid w:val="00FB7197"/>
    <w:rsid w:val="00FB76BC"/>
    <w:rsid w:val="00FB7D47"/>
    <w:rsid w:val="00FC026A"/>
    <w:rsid w:val="00FC03F2"/>
    <w:rsid w:val="00FC059E"/>
    <w:rsid w:val="00FC0ACA"/>
    <w:rsid w:val="00FC11B9"/>
    <w:rsid w:val="00FC13B5"/>
    <w:rsid w:val="00FC1530"/>
    <w:rsid w:val="00FC1794"/>
    <w:rsid w:val="00FC279F"/>
    <w:rsid w:val="00FC30C3"/>
    <w:rsid w:val="00FC3FE3"/>
    <w:rsid w:val="00FC486C"/>
    <w:rsid w:val="00FC496C"/>
    <w:rsid w:val="00FC51AA"/>
    <w:rsid w:val="00FC52BC"/>
    <w:rsid w:val="00FC53C2"/>
    <w:rsid w:val="00FC5A10"/>
    <w:rsid w:val="00FC5AF1"/>
    <w:rsid w:val="00FC5B71"/>
    <w:rsid w:val="00FC69A0"/>
    <w:rsid w:val="00FC7263"/>
    <w:rsid w:val="00FC7F4F"/>
    <w:rsid w:val="00FD0C1A"/>
    <w:rsid w:val="00FD0DB1"/>
    <w:rsid w:val="00FD1133"/>
    <w:rsid w:val="00FD1F01"/>
    <w:rsid w:val="00FD20A6"/>
    <w:rsid w:val="00FD28C6"/>
    <w:rsid w:val="00FD2DE7"/>
    <w:rsid w:val="00FD32C3"/>
    <w:rsid w:val="00FD3436"/>
    <w:rsid w:val="00FD36BE"/>
    <w:rsid w:val="00FD3718"/>
    <w:rsid w:val="00FD3F10"/>
    <w:rsid w:val="00FD4465"/>
    <w:rsid w:val="00FD4C06"/>
    <w:rsid w:val="00FD4D25"/>
    <w:rsid w:val="00FD5228"/>
    <w:rsid w:val="00FD529A"/>
    <w:rsid w:val="00FD572D"/>
    <w:rsid w:val="00FD5B8D"/>
    <w:rsid w:val="00FD613E"/>
    <w:rsid w:val="00FD635E"/>
    <w:rsid w:val="00FD67D2"/>
    <w:rsid w:val="00FD7292"/>
    <w:rsid w:val="00FD72A4"/>
    <w:rsid w:val="00FE054D"/>
    <w:rsid w:val="00FE065F"/>
    <w:rsid w:val="00FE089C"/>
    <w:rsid w:val="00FE15CB"/>
    <w:rsid w:val="00FE1E2B"/>
    <w:rsid w:val="00FE25E9"/>
    <w:rsid w:val="00FE2D12"/>
    <w:rsid w:val="00FE3689"/>
    <w:rsid w:val="00FE37E2"/>
    <w:rsid w:val="00FE4070"/>
    <w:rsid w:val="00FE42D8"/>
    <w:rsid w:val="00FE46C7"/>
    <w:rsid w:val="00FE5EBC"/>
    <w:rsid w:val="00FE60F5"/>
    <w:rsid w:val="00FE65CC"/>
    <w:rsid w:val="00FE67F8"/>
    <w:rsid w:val="00FE6C67"/>
    <w:rsid w:val="00FE795F"/>
    <w:rsid w:val="00FE7F56"/>
    <w:rsid w:val="00FF02AF"/>
    <w:rsid w:val="00FF0D9D"/>
    <w:rsid w:val="00FF14BC"/>
    <w:rsid w:val="00FF164B"/>
    <w:rsid w:val="00FF16F1"/>
    <w:rsid w:val="00FF1C44"/>
    <w:rsid w:val="00FF1E44"/>
    <w:rsid w:val="00FF1E69"/>
    <w:rsid w:val="00FF2169"/>
    <w:rsid w:val="00FF265B"/>
    <w:rsid w:val="00FF2931"/>
    <w:rsid w:val="00FF3522"/>
    <w:rsid w:val="00FF3DCC"/>
    <w:rsid w:val="00FF3FDE"/>
    <w:rsid w:val="00FF408E"/>
    <w:rsid w:val="00FF42F1"/>
    <w:rsid w:val="00FF43AF"/>
    <w:rsid w:val="00FF48F4"/>
    <w:rsid w:val="00FF4A49"/>
    <w:rsid w:val="00FF4E7E"/>
    <w:rsid w:val="00FF5091"/>
    <w:rsid w:val="00FF59BF"/>
    <w:rsid w:val="00FF6666"/>
    <w:rsid w:val="00FF667F"/>
    <w:rsid w:val="00FF67C7"/>
    <w:rsid w:val="00FF6881"/>
    <w:rsid w:val="00FF6B45"/>
    <w:rsid w:val="00FF7296"/>
    <w:rsid w:val="00FF7298"/>
    <w:rsid w:val="00FF7FC7"/>
    <w:rsid w:val="04CE66EF"/>
    <w:rsid w:val="239E67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3F6D3"/>
  <w15:docId w15:val="{D3B7120B-3621-441C-ABD5-5E95B36C3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87B"/>
    <w:pPr>
      <w:jc w:val="both"/>
    </w:pPr>
    <w:rPr>
      <w:rFonts w:eastAsia="Times New Roman" w:cs="Times New Roman"/>
      <w:sz w:val="26"/>
      <w:szCs w:val="24"/>
    </w:rPr>
  </w:style>
  <w:style w:type="paragraph" w:styleId="Heading1">
    <w:name w:val="heading 1"/>
    <w:basedOn w:val="Chng"/>
    <w:next w:val="Normal"/>
    <w:link w:val="Heading1Char"/>
    <w:uiPriority w:val="9"/>
    <w:qFormat/>
    <w:rsid w:val="00302716"/>
    <w:pPr>
      <w:ind w:left="0" w:firstLine="0"/>
      <w:jc w:val="left"/>
    </w:pPr>
  </w:style>
  <w:style w:type="paragraph" w:styleId="Heading2">
    <w:name w:val="heading 2"/>
    <w:basedOn w:val="Tiumccp1"/>
    <w:next w:val="Normal"/>
    <w:link w:val="Heading2Char"/>
    <w:uiPriority w:val="9"/>
    <w:unhideWhenUsed/>
    <w:qFormat/>
    <w:rsid w:val="005845E4"/>
    <w:pPr>
      <w:ind w:left="284" w:firstLine="0"/>
      <w:outlineLvl w:val="1"/>
    </w:pPr>
  </w:style>
  <w:style w:type="paragraph" w:styleId="Heading3">
    <w:name w:val="heading 3"/>
    <w:basedOn w:val="Tiumccp2"/>
    <w:next w:val="Normal"/>
    <w:link w:val="Heading3Char"/>
    <w:uiPriority w:val="9"/>
    <w:unhideWhenUsed/>
    <w:qFormat/>
    <w:rsid w:val="000A2CC6"/>
    <w:pPr>
      <w:keepNext/>
      <w:outlineLvl w:val="2"/>
    </w:pPr>
  </w:style>
  <w:style w:type="paragraph" w:styleId="Heading4">
    <w:name w:val="heading 4"/>
    <w:basedOn w:val="Tiumccp3"/>
    <w:next w:val="Normal"/>
    <w:link w:val="Heading4Char"/>
    <w:uiPriority w:val="9"/>
    <w:unhideWhenUsed/>
    <w:qFormat/>
    <w:rsid w:val="00173ACE"/>
    <w:pPr>
      <w:outlineLvl w:val="3"/>
    </w:pPr>
  </w:style>
  <w:style w:type="paragraph" w:styleId="Heading5">
    <w:name w:val="heading 5"/>
    <w:basedOn w:val="Tiumccp3"/>
    <w:next w:val="Normal"/>
    <w:link w:val="Heading5Char"/>
    <w:uiPriority w:val="9"/>
    <w:unhideWhenUsed/>
    <w:qFormat/>
    <w:rsid w:val="00173ACE"/>
    <w:pPr>
      <w:numPr>
        <w:ilvl w:val="4"/>
      </w:numPr>
      <w:outlineLvl w:val="4"/>
    </w:pPr>
  </w:style>
  <w:style w:type="paragraph" w:styleId="Heading6">
    <w:name w:val="heading 6"/>
    <w:basedOn w:val="Normal"/>
    <w:next w:val="Normal"/>
    <w:link w:val="Heading6Char"/>
    <w:uiPriority w:val="9"/>
    <w:semiHidden/>
    <w:unhideWhenUsed/>
    <w:qFormat/>
    <w:rsid w:val="00F218C6"/>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218C6"/>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218C6"/>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218C6"/>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Caption">
    <w:name w:val="caption"/>
    <w:basedOn w:val="Normal"/>
    <w:next w:val="Normal"/>
    <w:uiPriority w:val="35"/>
    <w:unhideWhenUsed/>
    <w:qFormat/>
    <w:rsid w:val="004E464D"/>
    <w:pPr>
      <w:spacing w:before="240" w:after="200"/>
      <w:jc w:val="center"/>
    </w:pPr>
    <w:rPr>
      <w:bCs/>
      <w:sz w:val="22"/>
      <w:szCs w:val="26"/>
    </w:rPr>
  </w:style>
  <w:style w:type="paragraph" w:styleId="CommentText">
    <w:name w:val="annotation text"/>
    <w:basedOn w:val="Normal"/>
    <w:link w:val="CommentTextChar"/>
    <w:unhideWhenUsed/>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semiHidden/>
    <w:unhideWhenUsed/>
    <w:pPr>
      <w:spacing w:before="100" w:beforeAutospacing="1" w:after="100" w:afterAutospacing="1"/>
    </w:pPr>
  </w:style>
  <w:style w:type="paragraph" w:styleId="TableofFigures">
    <w:name w:val="table of figures"/>
    <w:basedOn w:val="Normal"/>
    <w:next w:val="Normal"/>
    <w:uiPriority w:val="99"/>
    <w:unhideWhenUsed/>
  </w:style>
  <w:style w:type="paragraph" w:styleId="TOC1">
    <w:name w:val="toc 1"/>
    <w:basedOn w:val="Normal"/>
    <w:next w:val="Normal"/>
    <w:uiPriority w:val="39"/>
    <w:unhideWhenUsed/>
  </w:style>
  <w:style w:type="paragraph" w:styleId="TOC2">
    <w:name w:val="toc 2"/>
    <w:basedOn w:val="Normal"/>
    <w:next w:val="Normal"/>
    <w:uiPriority w:val="39"/>
    <w:unhideWhenUsed/>
    <w:pPr>
      <w:ind w:left="720"/>
    </w:pPr>
  </w:style>
  <w:style w:type="paragraph" w:styleId="TOC3">
    <w:name w:val="toc 3"/>
    <w:basedOn w:val="Normal"/>
    <w:next w:val="Normal"/>
    <w:uiPriority w:val="39"/>
    <w:unhideWhenUsed/>
    <w:pPr>
      <w:ind w:left="1440"/>
    </w:pPr>
  </w:style>
  <w:style w:type="paragraph" w:styleId="TOC4">
    <w:name w:val="toc 4"/>
    <w:basedOn w:val="Normal"/>
    <w:next w:val="Normal"/>
    <w:uiPriority w:val="39"/>
    <w:unhideWhenUsed/>
    <w:pPr>
      <w:ind w:left="2160"/>
    </w:pPr>
  </w:style>
  <w:style w:type="character" w:styleId="CommentReference">
    <w:name w:val="annotation reference"/>
    <w:basedOn w:val="DefaultParagraphFont"/>
    <w:unhideWhenUsed/>
    <w:rPr>
      <w:sz w:val="16"/>
      <w:szCs w:val="1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CommentTextChar">
    <w:name w:val="Comment Text Char"/>
    <w:basedOn w:val="DefaultParagraphFont"/>
    <w:link w:val="CommentText"/>
    <w:qFormat/>
    <w:rPr>
      <w:rFonts w:eastAsia="Times New Roman" w:cs="Times New Roman"/>
      <w:sz w:val="20"/>
      <w:szCs w:val="20"/>
    </w:rPr>
  </w:style>
  <w:style w:type="character" w:customStyle="1" w:styleId="CommentSubjectChar">
    <w:name w:val="Comment Subject Char"/>
    <w:basedOn w:val="CommentTextChar"/>
    <w:link w:val="CommentSubject"/>
    <w:uiPriority w:val="99"/>
    <w:semiHidden/>
    <w:qFormat/>
    <w:rPr>
      <w:rFonts w:eastAsia="Times New Roman" w:cs="Times New Roman"/>
      <w:b/>
      <w:bCs/>
      <w:sz w:val="20"/>
      <w:szCs w:val="20"/>
    </w:rPr>
  </w:style>
  <w:style w:type="paragraph" w:customStyle="1" w:styleId="Tiucctrangmu">
    <w:name w:val="Tiêu đề các trang mở đầu"/>
    <w:basedOn w:val="Normal"/>
    <w:link w:val="TiucctrangmuChar"/>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5455E1"/>
    <w:pPr>
      <w:spacing w:after="120"/>
    </w:pPr>
    <w:rPr>
      <w:szCs w:val="26"/>
    </w:rPr>
  </w:style>
  <w:style w:type="character" w:customStyle="1" w:styleId="TiucctrangmuChar">
    <w:name w:val="Tiêu đề các trang mở đầu Char"/>
    <w:basedOn w:val="DefaultParagraphFont"/>
    <w:link w:val="Tiucctrangmu"/>
    <w:rPr>
      <w:rFonts w:eastAsia="Times New Roman" w:cs="Times New Roman"/>
      <w:b/>
      <w:sz w:val="32"/>
      <w:szCs w:val="32"/>
    </w:rPr>
  </w:style>
  <w:style w:type="paragraph" w:customStyle="1" w:styleId="Default">
    <w:name w:val="Default"/>
    <w:qFormat/>
    <w:pPr>
      <w:autoSpaceDE w:val="0"/>
      <w:autoSpaceDN w:val="0"/>
      <w:adjustRightInd w:val="0"/>
    </w:pPr>
    <w:rPr>
      <w:rFonts w:eastAsia="Times New Roman" w:cs="Times New Roman"/>
      <w:color w:val="000000"/>
      <w:sz w:val="24"/>
      <w:szCs w:val="24"/>
    </w:rPr>
  </w:style>
  <w:style w:type="character" w:customStyle="1" w:styleId="NidungvnbnChar">
    <w:name w:val="Nội dung văn bản Char"/>
    <w:basedOn w:val="DefaultParagraphFont"/>
    <w:link w:val="Nidungvnbn"/>
    <w:qFormat/>
    <w:rsid w:val="005455E1"/>
    <w:rPr>
      <w:rFonts w:eastAsia="Times New Roman" w:cs="Times New Roman"/>
      <w:sz w:val="26"/>
      <w:szCs w:val="26"/>
    </w:rPr>
  </w:style>
  <w:style w:type="character" w:customStyle="1" w:styleId="HeaderChar">
    <w:name w:val="Header Char"/>
    <w:basedOn w:val="DefaultParagraphFont"/>
    <w:link w:val="Header"/>
    <w:uiPriority w:val="99"/>
    <w:qFormat/>
    <w:rPr>
      <w:rFonts w:eastAsia="Times New Roman" w:cs="Times New Roman"/>
      <w:szCs w:val="24"/>
    </w:rPr>
  </w:style>
  <w:style w:type="character" w:customStyle="1" w:styleId="FooterChar">
    <w:name w:val="Footer Char"/>
    <w:basedOn w:val="DefaultParagraphFont"/>
    <w:link w:val="Footer"/>
    <w:uiPriority w:val="99"/>
    <w:rPr>
      <w:rFonts w:eastAsia="Times New Roman" w:cs="Times New Roman"/>
      <w:szCs w:val="24"/>
    </w:rPr>
  </w:style>
  <w:style w:type="paragraph" w:customStyle="1" w:styleId="Chng">
    <w:name w:val="Chương"/>
    <w:basedOn w:val="Normal"/>
    <w:link w:val="ChngChar"/>
    <w:rsid w:val="00F218C6"/>
    <w:pPr>
      <w:pageBreakBefore/>
      <w:numPr>
        <w:numId w:val="1"/>
      </w:numPr>
      <w:spacing w:after="120"/>
      <w:jc w:val="center"/>
      <w:outlineLvl w:val="0"/>
    </w:pPr>
    <w:rPr>
      <w:b/>
      <w:sz w:val="32"/>
      <w:szCs w:val="32"/>
      <w:lang w:val="vi-VN"/>
    </w:rPr>
  </w:style>
  <w:style w:type="paragraph" w:customStyle="1" w:styleId="Tiumccp1">
    <w:name w:val="Tiểu mục cấp 1"/>
    <w:basedOn w:val="Normal"/>
    <w:link w:val="Tiumccp1Char"/>
    <w:pPr>
      <w:numPr>
        <w:ilvl w:val="1"/>
        <w:numId w:val="1"/>
      </w:numPr>
      <w:tabs>
        <w:tab w:val="center" w:pos="6379"/>
      </w:tabs>
    </w:pPr>
    <w:rPr>
      <w:b/>
      <w:sz w:val="28"/>
      <w:szCs w:val="28"/>
    </w:rPr>
  </w:style>
  <w:style w:type="character" w:customStyle="1" w:styleId="ChngChar">
    <w:name w:val="Chương Char"/>
    <w:basedOn w:val="DefaultParagraphFont"/>
    <w:link w:val="Chng"/>
    <w:rsid w:val="00F218C6"/>
    <w:rPr>
      <w:rFonts w:eastAsia="Times New Roman" w:cs="Times New Roman"/>
      <w:b/>
      <w:sz w:val="32"/>
      <w:szCs w:val="32"/>
      <w:lang w:val="vi-VN"/>
    </w:rPr>
  </w:style>
  <w:style w:type="paragraph" w:customStyle="1" w:styleId="Tiumccp2">
    <w:name w:val="Tiểu mục cấp 2"/>
    <w:basedOn w:val="Normal"/>
    <w:link w:val="Tiumccp2Char"/>
    <w:pPr>
      <w:numPr>
        <w:ilvl w:val="2"/>
        <w:numId w:val="1"/>
      </w:numPr>
      <w:tabs>
        <w:tab w:val="center" w:pos="6379"/>
      </w:tabs>
    </w:pPr>
    <w:rPr>
      <w:b/>
      <w:i/>
      <w:sz w:val="28"/>
      <w:szCs w:val="26"/>
    </w:rPr>
  </w:style>
  <w:style w:type="character" w:customStyle="1" w:styleId="Tiumccp1Char">
    <w:name w:val="Tiểu mục cấp 1 Char"/>
    <w:basedOn w:val="DefaultParagraphFont"/>
    <w:link w:val="Tiumccp1"/>
    <w:rPr>
      <w:rFonts w:eastAsia="Times New Roman" w:cs="Times New Roman"/>
      <w:b/>
      <w:sz w:val="28"/>
      <w:szCs w:val="28"/>
    </w:rPr>
  </w:style>
  <w:style w:type="paragraph" w:customStyle="1" w:styleId="Tiumccp3">
    <w:name w:val="Tiểu mục cấp 3"/>
    <w:basedOn w:val="Normal"/>
    <w:link w:val="Tiumccp3Char"/>
    <w:pPr>
      <w:numPr>
        <w:ilvl w:val="3"/>
        <w:numId w:val="1"/>
      </w:numPr>
      <w:tabs>
        <w:tab w:val="center" w:pos="6379"/>
      </w:tabs>
    </w:pPr>
    <w:rPr>
      <w:sz w:val="28"/>
      <w:szCs w:val="26"/>
    </w:rPr>
  </w:style>
  <w:style w:type="character" w:customStyle="1" w:styleId="Tiumccp2Char">
    <w:name w:val="Tiểu mục cấp 2 Char"/>
    <w:basedOn w:val="DefaultParagraphFont"/>
    <w:link w:val="Tiumccp2"/>
    <w:rPr>
      <w:rFonts w:eastAsia="Times New Roman" w:cs="Times New Roman"/>
      <w:b/>
      <w:i/>
      <w:sz w:val="28"/>
      <w:szCs w:val="26"/>
    </w:rPr>
  </w:style>
  <w:style w:type="character" w:customStyle="1" w:styleId="Heading1Char">
    <w:name w:val="Heading 1 Char"/>
    <w:basedOn w:val="DefaultParagraphFont"/>
    <w:link w:val="Heading1"/>
    <w:uiPriority w:val="9"/>
    <w:rsid w:val="00302716"/>
    <w:rPr>
      <w:rFonts w:eastAsia="Times New Roman" w:cs="Times New Roman"/>
      <w:b/>
      <w:sz w:val="32"/>
      <w:szCs w:val="32"/>
      <w:lang w:val="vi-VN"/>
    </w:rPr>
  </w:style>
  <w:style w:type="character" w:customStyle="1" w:styleId="Tiumccp3Char">
    <w:name w:val="Tiểu mục cấp 3 Char"/>
    <w:basedOn w:val="DefaultParagraphFont"/>
    <w:link w:val="Tiumccp3"/>
    <w:rPr>
      <w:rFonts w:eastAsia="Times New Roman" w:cs="Times New Roman"/>
      <w:sz w:val="28"/>
      <w:szCs w:val="26"/>
    </w:rPr>
  </w:style>
  <w:style w:type="character" w:customStyle="1" w:styleId="Heading2Char">
    <w:name w:val="Heading 2 Char"/>
    <w:basedOn w:val="DefaultParagraphFont"/>
    <w:link w:val="Heading2"/>
    <w:uiPriority w:val="9"/>
    <w:rsid w:val="005845E4"/>
    <w:rPr>
      <w:rFonts w:eastAsia="Times New Roman" w:cs="Times New Roman"/>
      <w:b/>
      <w:sz w:val="28"/>
      <w:szCs w:val="28"/>
    </w:rPr>
  </w:style>
  <w:style w:type="character" w:customStyle="1" w:styleId="Heading3Char">
    <w:name w:val="Heading 3 Char"/>
    <w:basedOn w:val="DefaultParagraphFont"/>
    <w:link w:val="Heading3"/>
    <w:uiPriority w:val="9"/>
    <w:rsid w:val="000A2CC6"/>
    <w:rPr>
      <w:rFonts w:eastAsia="Times New Roman" w:cs="Times New Roman"/>
      <w:b/>
      <w:i/>
      <w:sz w:val="28"/>
      <w:szCs w:val="26"/>
    </w:rPr>
  </w:style>
  <w:style w:type="character" w:customStyle="1" w:styleId="Heading4Char">
    <w:name w:val="Heading 4 Char"/>
    <w:basedOn w:val="DefaultParagraphFont"/>
    <w:link w:val="Heading4"/>
    <w:uiPriority w:val="9"/>
    <w:rsid w:val="00173ACE"/>
    <w:rPr>
      <w:rFonts w:eastAsia="Times New Roman" w:cs="Times New Roman"/>
      <w:sz w:val="28"/>
      <w:szCs w:val="26"/>
    </w:rPr>
  </w:style>
  <w:style w:type="paragraph" w:customStyle="1" w:styleId="Bngbiu-nidung">
    <w:name w:val="Bảng biểu - nội dung"/>
    <w:basedOn w:val="Default"/>
    <w:link w:val="Bngbiu-nidungChar"/>
    <w:qFormat/>
    <w:pPr>
      <w:spacing w:after="120"/>
      <w:jc w:val="both"/>
    </w:pPr>
    <w:rPr>
      <w:color w:val="auto"/>
      <w:sz w:val="26"/>
      <w:szCs w:val="26"/>
    </w:rPr>
  </w:style>
  <w:style w:type="character" w:customStyle="1" w:styleId="Bngbiu-nidungChar">
    <w:name w:val="Bảng biểu - nội dung Char"/>
    <w:basedOn w:val="NidungvnbnChar"/>
    <w:link w:val="Bngbiu-nidung"/>
    <w:rPr>
      <w:rFonts w:eastAsia="Times New Roman" w:cs="Times New Roman"/>
      <w:sz w:val="26"/>
      <w:szCs w:val="26"/>
    </w:rPr>
  </w:style>
  <w:style w:type="paragraph" w:customStyle="1" w:styleId="TOCHeading1">
    <w:name w:val="TOC Heading1"/>
    <w:basedOn w:val="Heading1"/>
    <w:next w:val="Normal"/>
    <w:uiPriority w:val="39"/>
    <w:unhideWhenUsed/>
    <w:qFormat/>
    <w:pPr>
      <w:spacing w:before="240" w:line="259" w:lineRule="auto"/>
      <w:outlineLvl w:val="9"/>
    </w:pPr>
    <w:rPr>
      <w:b w:val="0"/>
      <w:bCs/>
    </w:rPr>
  </w:style>
  <w:style w:type="character" w:customStyle="1" w:styleId="Heading6Char">
    <w:name w:val="Heading 6 Char"/>
    <w:basedOn w:val="DefaultParagraphFont"/>
    <w:link w:val="Heading6"/>
    <w:uiPriority w:val="9"/>
    <w:semiHidden/>
    <w:rsid w:val="00F218C6"/>
    <w:rPr>
      <w:rFonts w:asciiTheme="majorHAnsi" w:eastAsiaTheme="majorEastAsia" w:hAnsiTheme="majorHAnsi" w:cstheme="majorBidi"/>
      <w:color w:val="243F60" w:themeColor="accent1" w:themeShade="7F"/>
      <w:sz w:val="26"/>
      <w:szCs w:val="24"/>
    </w:rPr>
  </w:style>
  <w:style w:type="character" w:customStyle="1" w:styleId="Heading7Char">
    <w:name w:val="Heading 7 Char"/>
    <w:basedOn w:val="DefaultParagraphFont"/>
    <w:link w:val="Heading7"/>
    <w:uiPriority w:val="9"/>
    <w:semiHidden/>
    <w:rsid w:val="00F218C6"/>
    <w:rPr>
      <w:rFonts w:asciiTheme="majorHAnsi" w:eastAsiaTheme="majorEastAsia" w:hAnsiTheme="majorHAnsi" w:cstheme="majorBidi"/>
      <w:i/>
      <w:iCs/>
      <w:color w:val="243F60" w:themeColor="accent1" w:themeShade="7F"/>
      <w:sz w:val="26"/>
      <w:szCs w:val="24"/>
    </w:rPr>
  </w:style>
  <w:style w:type="character" w:customStyle="1" w:styleId="Heading8Char">
    <w:name w:val="Heading 8 Char"/>
    <w:basedOn w:val="DefaultParagraphFont"/>
    <w:link w:val="Heading8"/>
    <w:uiPriority w:val="9"/>
    <w:semiHidden/>
    <w:rsid w:val="00F218C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218C6"/>
    <w:rPr>
      <w:rFonts w:asciiTheme="majorHAnsi" w:eastAsiaTheme="majorEastAsia" w:hAnsiTheme="majorHAnsi" w:cstheme="majorBidi"/>
      <w:i/>
      <w:iCs/>
      <w:color w:val="272727" w:themeColor="text1" w:themeTint="D8"/>
      <w:sz w:val="21"/>
      <w:szCs w:val="21"/>
    </w:rPr>
  </w:style>
  <w:style w:type="character" w:customStyle="1" w:styleId="Heading5Char">
    <w:name w:val="Heading 5 Char"/>
    <w:basedOn w:val="DefaultParagraphFont"/>
    <w:link w:val="Heading5"/>
    <w:uiPriority w:val="9"/>
    <w:rsid w:val="00173ACE"/>
    <w:rPr>
      <w:rFonts w:eastAsia="Times New Roman" w:cs="Times New Roman"/>
      <w:sz w:val="28"/>
      <w:szCs w:val="26"/>
    </w:rPr>
  </w:style>
  <w:style w:type="paragraph" w:styleId="ListParagraph">
    <w:name w:val="List Paragraph"/>
    <w:basedOn w:val="Normal"/>
    <w:uiPriority w:val="34"/>
    <w:qFormat/>
    <w:rsid w:val="00350763"/>
    <w:pPr>
      <w:ind w:left="720"/>
      <w:contextualSpacing/>
    </w:pPr>
  </w:style>
  <w:style w:type="paragraph" w:styleId="Bibliography">
    <w:name w:val="Bibliography"/>
    <w:basedOn w:val="Normal"/>
    <w:next w:val="Normal"/>
    <w:uiPriority w:val="37"/>
    <w:unhideWhenUsed/>
    <w:rsid w:val="00CA47B9"/>
  </w:style>
  <w:style w:type="paragraph" w:styleId="TOCHeading">
    <w:name w:val="TOC Heading"/>
    <w:basedOn w:val="Heading1"/>
    <w:next w:val="Normal"/>
    <w:uiPriority w:val="39"/>
    <w:semiHidden/>
    <w:unhideWhenUsed/>
    <w:qFormat/>
    <w:rsid w:val="00AB09CF"/>
    <w:pPr>
      <w:keepNext/>
      <w:keepLines/>
      <w:pageBreakBefore w:val="0"/>
      <w:numPr>
        <w:numId w:val="0"/>
      </w:numPr>
      <w:spacing w:before="480" w:after="0" w:line="276" w:lineRule="auto"/>
      <w:outlineLvl w:val="9"/>
    </w:pPr>
    <w:rPr>
      <w:rFonts w:asciiTheme="majorHAnsi" w:eastAsiaTheme="majorEastAsia" w:hAnsiTheme="majorHAnsi" w:cstheme="majorBidi"/>
      <w:bCs/>
      <w:color w:val="365F91" w:themeColor="accent1" w:themeShade="BF"/>
      <w:sz w:val="28"/>
      <w:szCs w:val="28"/>
      <w:lang w:val="en-US" w:eastAsia="ja-JP"/>
    </w:rPr>
  </w:style>
  <w:style w:type="paragraph" w:styleId="TOC5">
    <w:name w:val="toc 5"/>
    <w:basedOn w:val="Normal"/>
    <w:next w:val="Normal"/>
    <w:autoRedefine/>
    <w:uiPriority w:val="39"/>
    <w:unhideWhenUsed/>
    <w:rsid w:val="00BF0962"/>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BF0962"/>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BF0962"/>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BF0962"/>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BF0962"/>
    <w:pPr>
      <w:spacing w:after="100" w:line="276" w:lineRule="auto"/>
      <w:ind w:left="1760"/>
    </w:pPr>
    <w:rPr>
      <w:rFonts w:asciiTheme="minorHAnsi" w:eastAsiaTheme="minorEastAsia" w:hAnsiTheme="minorHAnsi" w:cstheme="minorBidi"/>
      <w:sz w:val="22"/>
      <w:szCs w:val="22"/>
    </w:rPr>
  </w:style>
  <w:style w:type="character" w:styleId="FollowedHyperlink">
    <w:name w:val="FollowedHyperlink"/>
    <w:basedOn w:val="DefaultParagraphFont"/>
    <w:uiPriority w:val="99"/>
    <w:semiHidden/>
    <w:unhideWhenUsed/>
    <w:rsid w:val="00EE1C5A"/>
    <w:rPr>
      <w:color w:val="800080" w:themeColor="followedHyperlink"/>
      <w:u w:val="single"/>
    </w:rPr>
  </w:style>
  <w:style w:type="character" w:styleId="UnresolvedMention">
    <w:name w:val="Unresolved Mention"/>
    <w:basedOn w:val="DefaultParagraphFont"/>
    <w:uiPriority w:val="99"/>
    <w:semiHidden/>
    <w:unhideWhenUsed/>
    <w:rsid w:val="00F858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5887">
      <w:bodyDiv w:val="1"/>
      <w:marLeft w:val="0"/>
      <w:marRight w:val="0"/>
      <w:marTop w:val="0"/>
      <w:marBottom w:val="0"/>
      <w:divBdr>
        <w:top w:val="none" w:sz="0" w:space="0" w:color="auto"/>
        <w:left w:val="none" w:sz="0" w:space="0" w:color="auto"/>
        <w:bottom w:val="none" w:sz="0" w:space="0" w:color="auto"/>
        <w:right w:val="none" w:sz="0" w:space="0" w:color="auto"/>
      </w:divBdr>
    </w:div>
    <w:div w:id="50010175">
      <w:bodyDiv w:val="1"/>
      <w:marLeft w:val="0"/>
      <w:marRight w:val="0"/>
      <w:marTop w:val="0"/>
      <w:marBottom w:val="0"/>
      <w:divBdr>
        <w:top w:val="none" w:sz="0" w:space="0" w:color="auto"/>
        <w:left w:val="none" w:sz="0" w:space="0" w:color="auto"/>
        <w:bottom w:val="none" w:sz="0" w:space="0" w:color="auto"/>
        <w:right w:val="none" w:sz="0" w:space="0" w:color="auto"/>
      </w:divBdr>
    </w:div>
    <w:div w:id="113332162">
      <w:bodyDiv w:val="1"/>
      <w:marLeft w:val="0"/>
      <w:marRight w:val="0"/>
      <w:marTop w:val="0"/>
      <w:marBottom w:val="0"/>
      <w:divBdr>
        <w:top w:val="none" w:sz="0" w:space="0" w:color="auto"/>
        <w:left w:val="none" w:sz="0" w:space="0" w:color="auto"/>
        <w:bottom w:val="none" w:sz="0" w:space="0" w:color="auto"/>
        <w:right w:val="none" w:sz="0" w:space="0" w:color="auto"/>
      </w:divBdr>
    </w:div>
    <w:div w:id="162206251">
      <w:bodyDiv w:val="1"/>
      <w:marLeft w:val="0"/>
      <w:marRight w:val="0"/>
      <w:marTop w:val="0"/>
      <w:marBottom w:val="0"/>
      <w:divBdr>
        <w:top w:val="none" w:sz="0" w:space="0" w:color="auto"/>
        <w:left w:val="none" w:sz="0" w:space="0" w:color="auto"/>
        <w:bottom w:val="none" w:sz="0" w:space="0" w:color="auto"/>
        <w:right w:val="none" w:sz="0" w:space="0" w:color="auto"/>
      </w:divBdr>
    </w:div>
    <w:div w:id="170805135">
      <w:bodyDiv w:val="1"/>
      <w:marLeft w:val="0"/>
      <w:marRight w:val="0"/>
      <w:marTop w:val="0"/>
      <w:marBottom w:val="0"/>
      <w:divBdr>
        <w:top w:val="none" w:sz="0" w:space="0" w:color="auto"/>
        <w:left w:val="none" w:sz="0" w:space="0" w:color="auto"/>
        <w:bottom w:val="none" w:sz="0" w:space="0" w:color="auto"/>
        <w:right w:val="none" w:sz="0" w:space="0" w:color="auto"/>
      </w:divBdr>
    </w:div>
    <w:div w:id="176163044">
      <w:bodyDiv w:val="1"/>
      <w:marLeft w:val="0"/>
      <w:marRight w:val="0"/>
      <w:marTop w:val="0"/>
      <w:marBottom w:val="0"/>
      <w:divBdr>
        <w:top w:val="none" w:sz="0" w:space="0" w:color="auto"/>
        <w:left w:val="none" w:sz="0" w:space="0" w:color="auto"/>
        <w:bottom w:val="none" w:sz="0" w:space="0" w:color="auto"/>
        <w:right w:val="none" w:sz="0" w:space="0" w:color="auto"/>
      </w:divBdr>
    </w:div>
    <w:div w:id="241909673">
      <w:bodyDiv w:val="1"/>
      <w:marLeft w:val="0"/>
      <w:marRight w:val="0"/>
      <w:marTop w:val="0"/>
      <w:marBottom w:val="0"/>
      <w:divBdr>
        <w:top w:val="none" w:sz="0" w:space="0" w:color="auto"/>
        <w:left w:val="none" w:sz="0" w:space="0" w:color="auto"/>
        <w:bottom w:val="none" w:sz="0" w:space="0" w:color="auto"/>
        <w:right w:val="none" w:sz="0" w:space="0" w:color="auto"/>
      </w:divBdr>
      <w:divsChild>
        <w:div w:id="1948732705">
          <w:marLeft w:val="0"/>
          <w:marRight w:val="0"/>
          <w:marTop w:val="0"/>
          <w:marBottom w:val="0"/>
          <w:divBdr>
            <w:top w:val="none" w:sz="0" w:space="0" w:color="auto"/>
            <w:left w:val="none" w:sz="0" w:space="0" w:color="auto"/>
            <w:bottom w:val="none" w:sz="0" w:space="0" w:color="auto"/>
            <w:right w:val="none" w:sz="0" w:space="0" w:color="auto"/>
          </w:divBdr>
          <w:divsChild>
            <w:div w:id="170632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12253">
      <w:bodyDiv w:val="1"/>
      <w:marLeft w:val="0"/>
      <w:marRight w:val="0"/>
      <w:marTop w:val="0"/>
      <w:marBottom w:val="0"/>
      <w:divBdr>
        <w:top w:val="none" w:sz="0" w:space="0" w:color="auto"/>
        <w:left w:val="none" w:sz="0" w:space="0" w:color="auto"/>
        <w:bottom w:val="none" w:sz="0" w:space="0" w:color="auto"/>
        <w:right w:val="none" w:sz="0" w:space="0" w:color="auto"/>
      </w:divBdr>
    </w:div>
    <w:div w:id="428429519">
      <w:bodyDiv w:val="1"/>
      <w:marLeft w:val="0"/>
      <w:marRight w:val="0"/>
      <w:marTop w:val="0"/>
      <w:marBottom w:val="0"/>
      <w:divBdr>
        <w:top w:val="none" w:sz="0" w:space="0" w:color="auto"/>
        <w:left w:val="none" w:sz="0" w:space="0" w:color="auto"/>
        <w:bottom w:val="none" w:sz="0" w:space="0" w:color="auto"/>
        <w:right w:val="none" w:sz="0" w:space="0" w:color="auto"/>
      </w:divBdr>
    </w:div>
    <w:div w:id="465707408">
      <w:bodyDiv w:val="1"/>
      <w:marLeft w:val="0"/>
      <w:marRight w:val="0"/>
      <w:marTop w:val="0"/>
      <w:marBottom w:val="0"/>
      <w:divBdr>
        <w:top w:val="none" w:sz="0" w:space="0" w:color="auto"/>
        <w:left w:val="none" w:sz="0" w:space="0" w:color="auto"/>
        <w:bottom w:val="none" w:sz="0" w:space="0" w:color="auto"/>
        <w:right w:val="none" w:sz="0" w:space="0" w:color="auto"/>
      </w:divBdr>
    </w:div>
    <w:div w:id="475683646">
      <w:bodyDiv w:val="1"/>
      <w:marLeft w:val="0"/>
      <w:marRight w:val="0"/>
      <w:marTop w:val="0"/>
      <w:marBottom w:val="0"/>
      <w:divBdr>
        <w:top w:val="none" w:sz="0" w:space="0" w:color="auto"/>
        <w:left w:val="none" w:sz="0" w:space="0" w:color="auto"/>
        <w:bottom w:val="none" w:sz="0" w:space="0" w:color="auto"/>
        <w:right w:val="none" w:sz="0" w:space="0" w:color="auto"/>
      </w:divBdr>
    </w:div>
    <w:div w:id="541671523">
      <w:bodyDiv w:val="1"/>
      <w:marLeft w:val="0"/>
      <w:marRight w:val="0"/>
      <w:marTop w:val="0"/>
      <w:marBottom w:val="0"/>
      <w:divBdr>
        <w:top w:val="none" w:sz="0" w:space="0" w:color="auto"/>
        <w:left w:val="none" w:sz="0" w:space="0" w:color="auto"/>
        <w:bottom w:val="none" w:sz="0" w:space="0" w:color="auto"/>
        <w:right w:val="none" w:sz="0" w:space="0" w:color="auto"/>
      </w:divBdr>
    </w:div>
    <w:div w:id="576791774">
      <w:bodyDiv w:val="1"/>
      <w:marLeft w:val="0"/>
      <w:marRight w:val="0"/>
      <w:marTop w:val="0"/>
      <w:marBottom w:val="0"/>
      <w:divBdr>
        <w:top w:val="none" w:sz="0" w:space="0" w:color="auto"/>
        <w:left w:val="none" w:sz="0" w:space="0" w:color="auto"/>
        <w:bottom w:val="none" w:sz="0" w:space="0" w:color="auto"/>
        <w:right w:val="none" w:sz="0" w:space="0" w:color="auto"/>
      </w:divBdr>
    </w:div>
    <w:div w:id="579563659">
      <w:bodyDiv w:val="1"/>
      <w:marLeft w:val="0"/>
      <w:marRight w:val="0"/>
      <w:marTop w:val="0"/>
      <w:marBottom w:val="0"/>
      <w:divBdr>
        <w:top w:val="none" w:sz="0" w:space="0" w:color="auto"/>
        <w:left w:val="none" w:sz="0" w:space="0" w:color="auto"/>
        <w:bottom w:val="none" w:sz="0" w:space="0" w:color="auto"/>
        <w:right w:val="none" w:sz="0" w:space="0" w:color="auto"/>
      </w:divBdr>
    </w:div>
    <w:div w:id="590284192">
      <w:bodyDiv w:val="1"/>
      <w:marLeft w:val="0"/>
      <w:marRight w:val="0"/>
      <w:marTop w:val="0"/>
      <w:marBottom w:val="0"/>
      <w:divBdr>
        <w:top w:val="none" w:sz="0" w:space="0" w:color="auto"/>
        <w:left w:val="none" w:sz="0" w:space="0" w:color="auto"/>
        <w:bottom w:val="none" w:sz="0" w:space="0" w:color="auto"/>
        <w:right w:val="none" w:sz="0" w:space="0" w:color="auto"/>
      </w:divBdr>
    </w:div>
    <w:div w:id="646476824">
      <w:bodyDiv w:val="1"/>
      <w:marLeft w:val="0"/>
      <w:marRight w:val="0"/>
      <w:marTop w:val="0"/>
      <w:marBottom w:val="0"/>
      <w:divBdr>
        <w:top w:val="none" w:sz="0" w:space="0" w:color="auto"/>
        <w:left w:val="none" w:sz="0" w:space="0" w:color="auto"/>
        <w:bottom w:val="none" w:sz="0" w:space="0" w:color="auto"/>
        <w:right w:val="none" w:sz="0" w:space="0" w:color="auto"/>
      </w:divBdr>
    </w:div>
    <w:div w:id="685793728">
      <w:bodyDiv w:val="1"/>
      <w:marLeft w:val="0"/>
      <w:marRight w:val="0"/>
      <w:marTop w:val="0"/>
      <w:marBottom w:val="0"/>
      <w:divBdr>
        <w:top w:val="none" w:sz="0" w:space="0" w:color="auto"/>
        <w:left w:val="none" w:sz="0" w:space="0" w:color="auto"/>
        <w:bottom w:val="none" w:sz="0" w:space="0" w:color="auto"/>
        <w:right w:val="none" w:sz="0" w:space="0" w:color="auto"/>
      </w:divBdr>
    </w:div>
    <w:div w:id="702290408">
      <w:bodyDiv w:val="1"/>
      <w:marLeft w:val="0"/>
      <w:marRight w:val="0"/>
      <w:marTop w:val="0"/>
      <w:marBottom w:val="0"/>
      <w:divBdr>
        <w:top w:val="none" w:sz="0" w:space="0" w:color="auto"/>
        <w:left w:val="none" w:sz="0" w:space="0" w:color="auto"/>
        <w:bottom w:val="none" w:sz="0" w:space="0" w:color="auto"/>
        <w:right w:val="none" w:sz="0" w:space="0" w:color="auto"/>
      </w:divBdr>
    </w:div>
    <w:div w:id="728386863">
      <w:bodyDiv w:val="1"/>
      <w:marLeft w:val="0"/>
      <w:marRight w:val="0"/>
      <w:marTop w:val="0"/>
      <w:marBottom w:val="0"/>
      <w:divBdr>
        <w:top w:val="none" w:sz="0" w:space="0" w:color="auto"/>
        <w:left w:val="none" w:sz="0" w:space="0" w:color="auto"/>
        <w:bottom w:val="none" w:sz="0" w:space="0" w:color="auto"/>
        <w:right w:val="none" w:sz="0" w:space="0" w:color="auto"/>
      </w:divBdr>
    </w:div>
    <w:div w:id="734860954">
      <w:bodyDiv w:val="1"/>
      <w:marLeft w:val="0"/>
      <w:marRight w:val="0"/>
      <w:marTop w:val="0"/>
      <w:marBottom w:val="0"/>
      <w:divBdr>
        <w:top w:val="none" w:sz="0" w:space="0" w:color="auto"/>
        <w:left w:val="none" w:sz="0" w:space="0" w:color="auto"/>
        <w:bottom w:val="none" w:sz="0" w:space="0" w:color="auto"/>
        <w:right w:val="none" w:sz="0" w:space="0" w:color="auto"/>
      </w:divBdr>
    </w:div>
    <w:div w:id="763576058">
      <w:bodyDiv w:val="1"/>
      <w:marLeft w:val="0"/>
      <w:marRight w:val="0"/>
      <w:marTop w:val="0"/>
      <w:marBottom w:val="0"/>
      <w:divBdr>
        <w:top w:val="none" w:sz="0" w:space="0" w:color="auto"/>
        <w:left w:val="none" w:sz="0" w:space="0" w:color="auto"/>
        <w:bottom w:val="none" w:sz="0" w:space="0" w:color="auto"/>
        <w:right w:val="none" w:sz="0" w:space="0" w:color="auto"/>
      </w:divBdr>
    </w:div>
    <w:div w:id="909315023">
      <w:bodyDiv w:val="1"/>
      <w:marLeft w:val="0"/>
      <w:marRight w:val="0"/>
      <w:marTop w:val="0"/>
      <w:marBottom w:val="0"/>
      <w:divBdr>
        <w:top w:val="none" w:sz="0" w:space="0" w:color="auto"/>
        <w:left w:val="none" w:sz="0" w:space="0" w:color="auto"/>
        <w:bottom w:val="none" w:sz="0" w:space="0" w:color="auto"/>
        <w:right w:val="none" w:sz="0" w:space="0" w:color="auto"/>
      </w:divBdr>
    </w:div>
    <w:div w:id="958411112">
      <w:bodyDiv w:val="1"/>
      <w:marLeft w:val="0"/>
      <w:marRight w:val="0"/>
      <w:marTop w:val="0"/>
      <w:marBottom w:val="0"/>
      <w:divBdr>
        <w:top w:val="none" w:sz="0" w:space="0" w:color="auto"/>
        <w:left w:val="none" w:sz="0" w:space="0" w:color="auto"/>
        <w:bottom w:val="none" w:sz="0" w:space="0" w:color="auto"/>
        <w:right w:val="none" w:sz="0" w:space="0" w:color="auto"/>
      </w:divBdr>
      <w:divsChild>
        <w:div w:id="1993832258">
          <w:marLeft w:val="0"/>
          <w:marRight w:val="0"/>
          <w:marTop w:val="0"/>
          <w:marBottom w:val="0"/>
          <w:divBdr>
            <w:top w:val="none" w:sz="0" w:space="0" w:color="auto"/>
            <w:left w:val="none" w:sz="0" w:space="0" w:color="auto"/>
            <w:bottom w:val="none" w:sz="0" w:space="0" w:color="auto"/>
            <w:right w:val="none" w:sz="0" w:space="0" w:color="auto"/>
          </w:divBdr>
          <w:divsChild>
            <w:div w:id="105947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97853">
      <w:bodyDiv w:val="1"/>
      <w:marLeft w:val="0"/>
      <w:marRight w:val="0"/>
      <w:marTop w:val="0"/>
      <w:marBottom w:val="0"/>
      <w:divBdr>
        <w:top w:val="none" w:sz="0" w:space="0" w:color="auto"/>
        <w:left w:val="none" w:sz="0" w:space="0" w:color="auto"/>
        <w:bottom w:val="none" w:sz="0" w:space="0" w:color="auto"/>
        <w:right w:val="none" w:sz="0" w:space="0" w:color="auto"/>
      </w:divBdr>
    </w:div>
    <w:div w:id="1044721946">
      <w:bodyDiv w:val="1"/>
      <w:marLeft w:val="0"/>
      <w:marRight w:val="0"/>
      <w:marTop w:val="0"/>
      <w:marBottom w:val="0"/>
      <w:divBdr>
        <w:top w:val="none" w:sz="0" w:space="0" w:color="auto"/>
        <w:left w:val="none" w:sz="0" w:space="0" w:color="auto"/>
        <w:bottom w:val="none" w:sz="0" w:space="0" w:color="auto"/>
        <w:right w:val="none" w:sz="0" w:space="0" w:color="auto"/>
      </w:divBdr>
    </w:div>
    <w:div w:id="1058745079">
      <w:bodyDiv w:val="1"/>
      <w:marLeft w:val="0"/>
      <w:marRight w:val="0"/>
      <w:marTop w:val="0"/>
      <w:marBottom w:val="0"/>
      <w:divBdr>
        <w:top w:val="none" w:sz="0" w:space="0" w:color="auto"/>
        <w:left w:val="none" w:sz="0" w:space="0" w:color="auto"/>
        <w:bottom w:val="none" w:sz="0" w:space="0" w:color="auto"/>
        <w:right w:val="none" w:sz="0" w:space="0" w:color="auto"/>
      </w:divBdr>
    </w:div>
    <w:div w:id="1103308446">
      <w:bodyDiv w:val="1"/>
      <w:marLeft w:val="0"/>
      <w:marRight w:val="0"/>
      <w:marTop w:val="0"/>
      <w:marBottom w:val="0"/>
      <w:divBdr>
        <w:top w:val="none" w:sz="0" w:space="0" w:color="auto"/>
        <w:left w:val="none" w:sz="0" w:space="0" w:color="auto"/>
        <w:bottom w:val="none" w:sz="0" w:space="0" w:color="auto"/>
        <w:right w:val="none" w:sz="0" w:space="0" w:color="auto"/>
      </w:divBdr>
    </w:div>
    <w:div w:id="1140418847">
      <w:bodyDiv w:val="1"/>
      <w:marLeft w:val="0"/>
      <w:marRight w:val="0"/>
      <w:marTop w:val="0"/>
      <w:marBottom w:val="0"/>
      <w:divBdr>
        <w:top w:val="none" w:sz="0" w:space="0" w:color="auto"/>
        <w:left w:val="none" w:sz="0" w:space="0" w:color="auto"/>
        <w:bottom w:val="none" w:sz="0" w:space="0" w:color="auto"/>
        <w:right w:val="none" w:sz="0" w:space="0" w:color="auto"/>
      </w:divBdr>
    </w:div>
    <w:div w:id="1291087669">
      <w:bodyDiv w:val="1"/>
      <w:marLeft w:val="0"/>
      <w:marRight w:val="0"/>
      <w:marTop w:val="0"/>
      <w:marBottom w:val="0"/>
      <w:divBdr>
        <w:top w:val="none" w:sz="0" w:space="0" w:color="auto"/>
        <w:left w:val="none" w:sz="0" w:space="0" w:color="auto"/>
        <w:bottom w:val="none" w:sz="0" w:space="0" w:color="auto"/>
        <w:right w:val="none" w:sz="0" w:space="0" w:color="auto"/>
      </w:divBdr>
    </w:div>
    <w:div w:id="1404645343">
      <w:bodyDiv w:val="1"/>
      <w:marLeft w:val="0"/>
      <w:marRight w:val="0"/>
      <w:marTop w:val="0"/>
      <w:marBottom w:val="0"/>
      <w:divBdr>
        <w:top w:val="none" w:sz="0" w:space="0" w:color="auto"/>
        <w:left w:val="none" w:sz="0" w:space="0" w:color="auto"/>
        <w:bottom w:val="none" w:sz="0" w:space="0" w:color="auto"/>
        <w:right w:val="none" w:sz="0" w:space="0" w:color="auto"/>
      </w:divBdr>
    </w:div>
    <w:div w:id="1405369298">
      <w:bodyDiv w:val="1"/>
      <w:marLeft w:val="0"/>
      <w:marRight w:val="0"/>
      <w:marTop w:val="0"/>
      <w:marBottom w:val="0"/>
      <w:divBdr>
        <w:top w:val="none" w:sz="0" w:space="0" w:color="auto"/>
        <w:left w:val="none" w:sz="0" w:space="0" w:color="auto"/>
        <w:bottom w:val="none" w:sz="0" w:space="0" w:color="auto"/>
        <w:right w:val="none" w:sz="0" w:space="0" w:color="auto"/>
      </w:divBdr>
    </w:div>
    <w:div w:id="1499223159">
      <w:bodyDiv w:val="1"/>
      <w:marLeft w:val="0"/>
      <w:marRight w:val="0"/>
      <w:marTop w:val="0"/>
      <w:marBottom w:val="0"/>
      <w:divBdr>
        <w:top w:val="none" w:sz="0" w:space="0" w:color="auto"/>
        <w:left w:val="none" w:sz="0" w:space="0" w:color="auto"/>
        <w:bottom w:val="none" w:sz="0" w:space="0" w:color="auto"/>
        <w:right w:val="none" w:sz="0" w:space="0" w:color="auto"/>
      </w:divBdr>
    </w:div>
    <w:div w:id="1548878486">
      <w:bodyDiv w:val="1"/>
      <w:marLeft w:val="0"/>
      <w:marRight w:val="0"/>
      <w:marTop w:val="0"/>
      <w:marBottom w:val="0"/>
      <w:divBdr>
        <w:top w:val="none" w:sz="0" w:space="0" w:color="auto"/>
        <w:left w:val="none" w:sz="0" w:space="0" w:color="auto"/>
        <w:bottom w:val="none" w:sz="0" w:space="0" w:color="auto"/>
        <w:right w:val="none" w:sz="0" w:space="0" w:color="auto"/>
      </w:divBdr>
    </w:div>
    <w:div w:id="1564876096">
      <w:bodyDiv w:val="1"/>
      <w:marLeft w:val="0"/>
      <w:marRight w:val="0"/>
      <w:marTop w:val="0"/>
      <w:marBottom w:val="0"/>
      <w:divBdr>
        <w:top w:val="none" w:sz="0" w:space="0" w:color="auto"/>
        <w:left w:val="none" w:sz="0" w:space="0" w:color="auto"/>
        <w:bottom w:val="none" w:sz="0" w:space="0" w:color="auto"/>
        <w:right w:val="none" w:sz="0" w:space="0" w:color="auto"/>
      </w:divBdr>
      <w:divsChild>
        <w:div w:id="2025865590">
          <w:marLeft w:val="0"/>
          <w:marRight w:val="0"/>
          <w:marTop w:val="0"/>
          <w:marBottom w:val="0"/>
          <w:divBdr>
            <w:top w:val="none" w:sz="0" w:space="0" w:color="auto"/>
            <w:left w:val="none" w:sz="0" w:space="0" w:color="auto"/>
            <w:bottom w:val="none" w:sz="0" w:space="0" w:color="auto"/>
            <w:right w:val="none" w:sz="0" w:space="0" w:color="auto"/>
          </w:divBdr>
          <w:divsChild>
            <w:div w:id="157222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4143">
      <w:bodyDiv w:val="1"/>
      <w:marLeft w:val="0"/>
      <w:marRight w:val="0"/>
      <w:marTop w:val="0"/>
      <w:marBottom w:val="0"/>
      <w:divBdr>
        <w:top w:val="none" w:sz="0" w:space="0" w:color="auto"/>
        <w:left w:val="none" w:sz="0" w:space="0" w:color="auto"/>
        <w:bottom w:val="none" w:sz="0" w:space="0" w:color="auto"/>
        <w:right w:val="none" w:sz="0" w:space="0" w:color="auto"/>
      </w:divBdr>
    </w:div>
    <w:div w:id="1909803595">
      <w:bodyDiv w:val="1"/>
      <w:marLeft w:val="0"/>
      <w:marRight w:val="0"/>
      <w:marTop w:val="0"/>
      <w:marBottom w:val="0"/>
      <w:divBdr>
        <w:top w:val="none" w:sz="0" w:space="0" w:color="auto"/>
        <w:left w:val="none" w:sz="0" w:space="0" w:color="auto"/>
        <w:bottom w:val="none" w:sz="0" w:space="0" w:color="auto"/>
        <w:right w:val="none" w:sz="0" w:space="0" w:color="auto"/>
      </w:divBdr>
    </w:div>
    <w:div w:id="20402036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QuickStyle" Target="diagrams/quickStyle1.xml"/><Relationship Id="rId18" Type="http://schemas.openxmlformats.org/officeDocument/2006/relationships/diagramQuickStyle" Target="diagrams/quickStyle2.xml"/><Relationship Id="rId26" Type="http://schemas.openxmlformats.org/officeDocument/2006/relationships/image" Target="media/image7.png"/><Relationship Id="rId39" Type="http://schemas.openxmlformats.org/officeDocument/2006/relationships/hyperlink" Target="vscode-file://vscode-app/d:/Program%20Files/Microsoft%20VS%20Code/resources/app/out/vs/code/electron-browser/workbench/workbench.html" TargetMode="External"/><Relationship Id="rId3" Type="http://schemas.openxmlformats.org/officeDocument/2006/relationships/numbering" Target="numbering.xml"/><Relationship Id="rId21" Type="http://schemas.openxmlformats.org/officeDocument/2006/relationships/image" Target="media/image2.png"/><Relationship Id="rId34" Type="http://schemas.openxmlformats.org/officeDocument/2006/relationships/hyperlink" Target="vscode-file://vscode-app/d:/Program%20Files/Microsoft%20VS%20Code/resources/app/out/vs/code/electron-browser/workbench/workbench.html" TargetMode="External"/><Relationship Id="rId42" Type="http://schemas.openxmlformats.org/officeDocument/2006/relationships/hyperlink" Target="vscode-file://vscode-app/d:/Program%20Files/Microsoft%20VS%20Code/resources/app/out/vs/code/electron-browser/workbench/workbench.html" TargetMode="External"/><Relationship Id="rId7" Type="http://schemas.openxmlformats.org/officeDocument/2006/relationships/footnotes" Target="footnote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openxmlformats.org/officeDocument/2006/relationships/image" Target="media/image6.png"/><Relationship Id="rId33" Type="http://schemas.openxmlformats.org/officeDocument/2006/relationships/hyperlink" Target="vscode-file://vscode-app/d:/Program%20Files/Microsoft%20VS%20Code/resources/app/out/vs/code/electron-browser/workbench/workbench.html" TargetMode="External"/><Relationship Id="rId38" Type="http://schemas.openxmlformats.org/officeDocument/2006/relationships/hyperlink" Target="vscode-file://vscode-app/d:/Program%20Files/Microsoft%20VS%20Code/resources/app/out/vs/code/electron-browser/workbench/workbench.html" TargetMode="External"/><Relationship Id="rId2" Type="http://schemas.openxmlformats.org/officeDocument/2006/relationships/customXml" Target="../customXml/item2.xml"/><Relationship Id="rId16" Type="http://schemas.openxmlformats.org/officeDocument/2006/relationships/diagramData" Target="diagrams/data2.xml"/><Relationship Id="rId20" Type="http://schemas.microsoft.com/office/2007/relationships/diagramDrawing" Target="diagrams/drawing2.xml"/><Relationship Id="rId29" Type="http://schemas.openxmlformats.org/officeDocument/2006/relationships/image" Target="media/image10.png"/><Relationship Id="rId41" Type="http://schemas.openxmlformats.org/officeDocument/2006/relationships/hyperlink" Target="vscode-file://vscode-app/d:/Program%20Files/Microsoft%20VS%20Code/resources/app/out/vs/code/electron-browser/workbench/workbench.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Data" Target="diagrams/data1.xml"/><Relationship Id="rId24" Type="http://schemas.openxmlformats.org/officeDocument/2006/relationships/image" Target="media/image5.png"/><Relationship Id="rId32" Type="http://schemas.openxmlformats.org/officeDocument/2006/relationships/hyperlink" Target="vscode-file://vscode-app/d:/Program%20Files/Microsoft%20VS%20Code/resources/app/out/vs/code/electron-browser/workbench/workbench.html" TargetMode="External"/><Relationship Id="rId37" Type="http://schemas.openxmlformats.org/officeDocument/2006/relationships/hyperlink" Target="vscode-file://vscode-app/d:/Program%20Files/Microsoft%20VS%20Code/resources/app/out/vs/code/electron-browser/workbench/workbench.html" TargetMode="External"/><Relationship Id="rId40" Type="http://schemas.openxmlformats.org/officeDocument/2006/relationships/hyperlink" Target="vscode-file://vscode-app/d:/Program%20Files/Microsoft%20VS%20Code/resources/app/out/vs/code/electron-browser/workbench/workbench.html" TargetMode="External"/><Relationship Id="rId45" Type="http://schemas.openxmlformats.org/officeDocument/2006/relationships/theme" Target="theme/theme1.xml"/><Relationship Id="rId5" Type="http://schemas.openxmlformats.org/officeDocument/2006/relationships/settings" Target="settings.xml"/><Relationship Id="rId15" Type="http://schemas.microsoft.com/office/2007/relationships/diagramDrawing" Target="diagrams/drawing1.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yperlink" Target="vscode-file://vscode-app/d:/Program%20Files/Microsoft%20VS%20Code/resources/app/out/vs/code/electron-browser/workbench/workbench.html" TargetMode="External"/><Relationship Id="rId10" Type="http://schemas.openxmlformats.org/officeDocument/2006/relationships/header" Target="header1.xml"/><Relationship Id="rId19" Type="http://schemas.openxmlformats.org/officeDocument/2006/relationships/diagramColors" Target="diagrams/colors2.xml"/><Relationship Id="rId31" Type="http://schemas.openxmlformats.org/officeDocument/2006/relationships/hyperlink" Target="vscode-file://vscode-app/d:/Program%20Files/Microsoft%20VS%20Code/resources/app/out/vs/code/electron-browser/workbench/workbench.html" TargetMode="Externa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Colors" Target="diagrams/colors1.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yperlink" Target="vscode-file://vscode-app/d:/Program%20Files/Microsoft%20VS%20Code/resources/app/out/vs/code/electron-browser/workbench/workbench.html" TargetMode="External"/><Relationship Id="rId43" Type="http://schemas.openxmlformats.org/officeDocument/2006/relationships/hyperlink" Target="vscode-file://vscode-app/d:/Program%20Files/Microsoft%20VS%20Code/resources/app/out/vs/code/electron-browser/workbench/workbench.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OneDrive\Ta&#768;i%20li&#234;&#803;u\Template_TrinhbayDoAnCuoiKi&amp;BaiTapLonCacMon.dotx"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AF2ACC0-EBC3-4E14-AF3C-BA6487439333}"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n-US"/>
        </a:p>
      </dgm:t>
    </dgm:pt>
    <dgm:pt modelId="{6C6DE818-9B21-4B63-B4A2-25E6E18AB448}">
      <dgm:prSet phldrT="[Text]"/>
      <dgm:spPr/>
      <dgm:t>
        <a:bodyPr/>
        <a:lstStyle/>
        <a:p>
          <a:pPr>
            <a:buNone/>
          </a:pPr>
          <a:r>
            <a:rPr lang="en-US"/>
            <a:t>User Message (Tiếng Việt)</a:t>
          </a:r>
        </a:p>
      </dgm:t>
    </dgm:pt>
    <dgm:pt modelId="{356FF95C-7F76-4AFF-A61F-04C2ED653E7D}" type="parTrans" cxnId="{AC6C2929-8E01-4AE1-A237-57C2E624CB9D}">
      <dgm:prSet/>
      <dgm:spPr/>
      <dgm:t>
        <a:bodyPr/>
        <a:lstStyle/>
        <a:p>
          <a:endParaRPr lang="en-US"/>
        </a:p>
      </dgm:t>
    </dgm:pt>
    <dgm:pt modelId="{8F727004-20F4-4706-A591-468561BF1351}" type="sibTrans" cxnId="{AC6C2929-8E01-4AE1-A237-57C2E624CB9D}">
      <dgm:prSet/>
      <dgm:spPr/>
      <dgm:t>
        <a:bodyPr/>
        <a:lstStyle/>
        <a:p>
          <a:endParaRPr lang="en-US"/>
        </a:p>
      </dgm:t>
    </dgm:pt>
    <dgm:pt modelId="{AA882E67-6D1A-424A-913C-00862BCF534C}">
      <dgm:prSet phldrT="[Text]"/>
      <dgm:spPr/>
      <dgm:t>
        <a:bodyPr/>
        <a:lstStyle/>
        <a:p>
          <a:pPr>
            <a:buNone/>
          </a:pPr>
          <a:r>
            <a:rPr lang="en-US"/>
            <a:t>NLU Pipeline (Whitespace Tokenizer → Featurizer → DIETClassifier)</a:t>
          </a:r>
        </a:p>
      </dgm:t>
    </dgm:pt>
    <dgm:pt modelId="{F8C19D02-4BD3-4D28-8340-20B387CFC20D}" type="parTrans" cxnId="{20C27986-1EB5-45DB-AE43-2C661B7B2022}">
      <dgm:prSet/>
      <dgm:spPr/>
      <dgm:t>
        <a:bodyPr/>
        <a:lstStyle/>
        <a:p>
          <a:endParaRPr lang="en-US"/>
        </a:p>
      </dgm:t>
    </dgm:pt>
    <dgm:pt modelId="{4C386876-3EFF-46D1-9499-0FC7E44519D1}" type="sibTrans" cxnId="{20C27986-1EB5-45DB-AE43-2C661B7B2022}">
      <dgm:prSet/>
      <dgm:spPr/>
      <dgm:t>
        <a:bodyPr/>
        <a:lstStyle/>
        <a:p>
          <a:endParaRPr lang="en-US"/>
        </a:p>
      </dgm:t>
    </dgm:pt>
    <dgm:pt modelId="{74C8AEA2-C892-44CF-9BDE-A5C5C891F370}">
      <dgm:prSet phldrT="[Text]"/>
      <dgm:spPr/>
      <dgm:t>
        <a:bodyPr/>
        <a:lstStyle/>
        <a:p>
          <a:pPr>
            <a:buNone/>
          </a:pPr>
          <a:r>
            <a:rPr lang="en-US"/>
            <a:t>Intent Detection (ví dụ: "book_table")</a:t>
          </a:r>
        </a:p>
      </dgm:t>
    </dgm:pt>
    <dgm:pt modelId="{89B0F2ED-13FE-4E63-9D34-6D29D5E8A025}" type="parTrans" cxnId="{ECCFED35-7C42-45BA-8EAB-810945184EAD}">
      <dgm:prSet/>
      <dgm:spPr/>
      <dgm:t>
        <a:bodyPr/>
        <a:lstStyle/>
        <a:p>
          <a:endParaRPr lang="en-US"/>
        </a:p>
      </dgm:t>
    </dgm:pt>
    <dgm:pt modelId="{F16AB0A4-8F39-46DC-8949-FCE9BC9743ED}" type="sibTrans" cxnId="{ECCFED35-7C42-45BA-8EAB-810945184EAD}">
      <dgm:prSet/>
      <dgm:spPr/>
      <dgm:t>
        <a:bodyPr/>
        <a:lstStyle/>
        <a:p>
          <a:endParaRPr lang="en-US"/>
        </a:p>
      </dgm:t>
    </dgm:pt>
    <dgm:pt modelId="{3C5D4589-C289-427C-8EFF-EDA679CE79A0}">
      <dgm:prSet phldrT="[Text]"/>
      <dgm:spPr/>
      <dgm:t>
        <a:bodyPr/>
        <a:lstStyle/>
        <a:p>
          <a:pPr>
            <a:buNone/>
          </a:pPr>
          <a:r>
            <a:rPr lang="en-US"/>
            <a:t>Entity Extraction (ví dụ: number_of_people=4, date="hôm nay")</a:t>
          </a:r>
        </a:p>
      </dgm:t>
    </dgm:pt>
    <dgm:pt modelId="{9FC8DA5C-E8F8-4FCD-8476-C8BD188C3F6E}" type="parTrans" cxnId="{F7F3DC57-A612-4B6D-AF9E-2391C8BFCD9C}">
      <dgm:prSet/>
      <dgm:spPr/>
      <dgm:t>
        <a:bodyPr/>
        <a:lstStyle/>
        <a:p>
          <a:endParaRPr lang="en-US"/>
        </a:p>
      </dgm:t>
    </dgm:pt>
    <dgm:pt modelId="{986A60D7-C081-4D77-9B17-3E333AD806C5}" type="sibTrans" cxnId="{F7F3DC57-A612-4B6D-AF9E-2391C8BFCD9C}">
      <dgm:prSet/>
      <dgm:spPr/>
      <dgm:t>
        <a:bodyPr/>
        <a:lstStyle/>
        <a:p>
          <a:endParaRPr lang="en-US"/>
        </a:p>
      </dgm:t>
    </dgm:pt>
    <dgm:pt modelId="{094701F6-0DD2-4BF1-8CC3-230A7BAB0310}">
      <dgm:prSet phldrT="[Text]"/>
      <dgm:spPr/>
      <dgm:t>
        <a:bodyPr/>
        <a:lstStyle/>
        <a:p>
          <a:pPr>
            <a:buNone/>
          </a:pPr>
          <a:r>
            <a:rPr lang="en-US"/>
            <a:t>Core Dialog Manager (tìm action phù hợp)</a:t>
          </a:r>
        </a:p>
      </dgm:t>
    </dgm:pt>
    <dgm:pt modelId="{258AD1B4-FBD5-444A-BD81-E873421A7C30}" type="parTrans" cxnId="{F10B0855-C4A0-4F50-90A8-4DD5635D893B}">
      <dgm:prSet/>
      <dgm:spPr/>
      <dgm:t>
        <a:bodyPr/>
        <a:lstStyle/>
        <a:p>
          <a:endParaRPr lang="en-US"/>
        </a:p>
      </dgm:t>
    </dgm:pt>
    <dgm:pt modelId="{26B4694E-DA48-4BB3-8FF5-2AB85825C548}" type="sibTrans" cxnId="{F10B0855-C4A0-4F50-90A8-4DD5635D893B}">
      <dgm:prSet/>
      <dgm:spPr/>
      <dgm:t>
        <a:bodyPr/>
        <a:lstStyle/>
        <a:p>
          <a:endParaRPr lang="en-US"/>
        </a:p>
      </dgm:t>
    </dgm:pt>
    <dgm:pt modelId="{BC285DE0-5FAE-407C-B3F9-B82A075D05FD}">
      <dgm:prSet/>
      <dgm:spPr/>
      <dgm:t>
        <a:bodyPr/>
        <a:lstStyle/>
        <a:p>
          <a:pPr>
            <a:buNone/>
          </a:pPr>
          <a:r>
            <a:rPr lang="en-US"/>
            <a:t>Execute Action (gọi API, lưu dữ liệu)</a:t>
          </a:r>
        </a:p>
      </dgm:t>
    </dgm:pt>
    <dgm:pt modelId="{1B8E5BDF-CA97-416A-B132-8A42F93C8AE0}" type="parTrans" cxnId="{5E8B03B2-10F1-47F8-9585-DA66B732F865}">
      <dgm:prSet/>
      <dgm:spPr/>
      <dgm:t>
        <a:bodyPr/>
        <a:lstStyle/>
        <a:p>
          <a:endParaRPr lang="en-US"/>
        </a:p>
      </dgm:t>
    </dgm:pt>
    <dgm:pt modelId="{889477B3-B13F-42F3-BC48-F30401992858}" type="sibTrans" cxnId="{5E8B03B2-10F1-47F8-9585-DA66B732F865}">
      <dgm:prSet/>
      <dgm:spPr/>
      <dgm:t>
        <a:bodyPr/>
        <a:lstStyle/>
        <a:p>
          <a:endParaRPr lang="en-US"/>
        </a:p>
      </dgm:t>
    </dgm:pt>
    <dgm:pt modelId="{691AB420-376C-4A55-B959-BF90E397DB1D}">
      <dgm:prSet/>
      <dgm:spPr/>
      <dgm:t>
        <a:bodyPr/>
        <a:lstStyle/>
        <a:p>
          <a:pPr>
            <a:buNone/>
          </a:pPr>
          <a:r>
            <a:rPr lang="en-US"/>
            <a:t>Generate Response (tạo câu trả lời)</a:t>
          </a:r>
        </a:p>
      </dgm:t>
    </dgm:pt>
    <dgm:pt modelId="{F3B7D623-AB59-473B-ACC0-BD48C4FC50A5}" type="parTrans" cxnId="{26BF3B89-9C37-4E86-86E7-388B4D218796}">
      <dgm:prSet/>
      <dgm:spPr/>
      <dgm:t>
        <a:bodyPr/>
        <a:lstStyle/>
        <a:p>
          <a:endParaRPr lang="en-US"/>
        </a:p>
      </dgm:t>
    </dgm:pt>
    <dgm:pt modelId="{0B9FA8A6-7823-4F82-A74C-933B847C5EB0}" type="sibTrans" cxnId="{26BF3B89-9C37-4E86-86E7-388B4D218796}">
      <dgm:prSet/>
      <dgm:spPr/>
      <dgm:t>
        <a:bodyPr/>
        <a:lstStyle/>
        <a:p>
          <a:endParaRPr lang="en-US"/>
        </a:p>
      </dgm:t>
    </dgm:pt>
    <dgm:pt modelId="{9F1A563A-19C2-4E74-9D3E-22C64193D695}">
      <dgm:prSet/>
      <dgm:spPr/>
      <dgm:t>
        <a:bodyPr/>
        <a:lstStyle/>
        <a:p>
          <a:pPr>
            <a:buNone/>
          </a:pPr>
          <a:r>
            <a:rPr lang="en-US"/>
            <a:t>Send Message Back to User</a:t>
          </a:r>
        </a:p>
      </dgm:t>
    </dgm:pt>
    <dgm:pt modelId="{7D45C6DE-A0E9-4E36-B4FE-B69F57209B91}" type="parTrans" cxnId="{C9091828-CA65-4AC8-950B-A138AF77B316}">
      <dgm:prSet/>
      <dgm:spPr/>
      <dgm:t>
        <a:bodyPr/>
        <a:lstStyle/>
        <a:p>
          <a:endParaRPr lang="en-US"/>
        </a:p>
      </dgm:t>
    </dgm:pt>
    <dgm:pt modelId="{A1DEA134-E672-4930-BFF9-9F43514CC344}" type="sibTrans" cxnId="{C9091828-CA65-4AC8-950B-A138AF77B316}">
      <dgm:prSet/>
      <dgm:spPr/>
      <dgm:t>
        <a:bodyPr/>
        <a:lstStyle/>
        <a:p>
          <a:endParaRPr lang="en-US"/>
        </a:p>
      </dgm:t>
    </dgm:pt>
    <dgm:pt modelId="{E1C11472-29D1-4931-AD99-622AB56D5948}" type="pres">
      <dgm:prSet presAssocID="{9AF2ACC0-EBC3-4E14-AF3C-BA6487439333}" presName="Name0" presStyleCnt="0">
        <dgm:presLayoutVars>
          <dgm:dir/>
          <dgm:resizeHandles val="exact"/>
        </dgm:presLayoutVars>
      </dgm:prSet>
      <dgm:spPr/>
    </dgm:pt>
    <dgm:pt modelId="{9C87B7B5-2BB9-483E-BE2C-A968612DE025}" type="pres">
      <dgm:prSet presAssocID="{6C6DE818-9B21-4B63-B4A2-25E6E18AB448}" presName="node" presStyleLbl="node1" presStyleIdx="0" presStyleCnt="8">
        <dgm:presLayoutVars>
          <dgm:bulletEnabled val="1"/>
        </dgm:presLayoutVars>
      </dgm:prSet>
      <dgm:spPr/>
    </dgm:pt>
    <dgm:pt modelId="{8749D20B-F519-40D8-9E6A-C13E40D55836}" type="pres">
      <dgm:prSet presAssocID="{8F727004-20F4-4706-A591-468561BF1351}" presName="sibTrans" presStyleLbl="sibTrans1D1" presStyleIdx="0" presStyleCnt="7"/>
      <dgm:spPr/>
    </dgm:pt>
    <dgm:pt modelId="{DEB87011-ED8F-4940-8F4C-CAF9404BC99D}" type="pres">
      <dgm:prSet presAssocID="{8F727004-20F4-4706-A591-468561BF1351}" presName="connectorText" presStyleLbl="sibTrans1D1" presStyleIdx="0" presStyleCnt="7"/>
      <dgm:spPr/>
    </dgm:pt>
    <dgm:pt modelId="{90D5C326-BAA6-43C0-A7A4-5CB313B10E38}" type="pres">
      <dgm:prSet presAssocID="{AA882E67-6D1A-424A-913C-00862BCF534C}" presName="node" presStyleLbl="node1" presStyleIdx="1" presStyleCnt="8">
        <dgm:presLayoutVars>
          <dgm:bulletEnabled val="1"/>
        </dgm:presLayoutVars>
      </dgm:prSet>
      <dgm:spPr/>
    </dgm:pt>
    <dgm:pt modelId="{A26A361E-A4BE-4A48-8F14-A22214012C34}" type="pres">
      <dgm:prSet presAssocID="{4C386876-3EFF-46D1-9499-0FC7E44519D1}" presName="sibTrans" presStyleLbl="sibTrans1D1" presStyleIdx="1" presStyleCnt="7"/>
      <dgm:spPr/>
    </dgm:pt>
    <dgm:pt modelId="{0E5D7240-C1DB-47C0-B36D-FC61FE75BEA2}" type="pres">
      <dgm:prSet presAssocID="{4C386876-3EFF-46D1-9499-0FC7E44519D1}" presName="connectorText" presStyleLbl="sibTrans1D1" presStyleIdx="1" presStyleCnt="7"/>
      <dgm:spPr/>
    </dgm:pt>
    <dgm:pt modelId="{34830016-7FA2-4B83-ACDF-24761056B532}" type="pres">
      <dgm:prSet presAssocID="{74C8AEA2-C892-44CF-9BDE-A5C5C891F370}" presName="node" presStyleLbl="node1" presStyleIdx="2" presStyleCnt="8">
        <dgm:presLayoutVars>
          <dgm:bulletEnabled val="1"/>
        </dgm:presLayoutVars>
      </dgm:prSet>
      <dgm:spPr/>
    </dgm:pt>
    <dgm:pt modelId="{3905D50E-912B-4CCA-A387-EBA8A7C4F306}" type="pres">
      <dgm:prSet presAssocID="{F16AB0A4-8F39-46DC-8949-FCE9BC9743ED}" presName="sibTrans" presStyleLbl="sibTrans1D1" presStyleIdx="2" presStyleCnt="7"/>
      <dgm:spPr/>
    </dgm:pt>
    <dgm:pt modelId="{458C8216-8DAA-4535-A775-185A7468274C}" type="pres">
      <dgm:prSet presAssocID="{F16AB0A4-8F39-46DC-8949-FCE9BC9743ED}" presName="connectorText" presStyleLbl="sibTrans1D1" presStyleIdx="2" presStyleCnt="7"/>
      <dgm:spPr/>
    </dgm:pt>
    <dgm:pt modelId="{6582DA38-90D2-4F30-A6D8-6334C4106D43}" type="pres">
      <dgm:prSet presAssocID="{3C5D4589-C289-427C-8EFF-EDA679CE79A0}" presName="node" presStyleLbl="node1" presStyleIdx="3" presStyleCnt="8">
        <dgm:presLayoutVars>
          <dgm:bulletEnabled val="1"/>
        </dgm:presLayoutVars>
      </dgm:prSet>
      <dgm:spPr/>
    </dgm:pt>
    <dgm:pt modelId="{9CA663E2-987D-4BDB-85A2-3B705D217D2A}" type="pres">
      <dgm:prSet presAssocID="{986A60D7-C081-4D77-9B17-3E333AD806C5}" presName="sibTrans" presStyleLbl="sibTrans1D1" presStyleIdx="3" presStyleCnt="7"/>
      <dgm:spPr/>
    </dgm:pt>
    <dgm:pt modelId="{E0A7E521-07BA-42F9-A0FF-2328486FF8C3}" type="pres">
      <dgm:prSet presAssocID="{986A60D7-C081-4D77-9B17-3E333AD806C5}" presName="connectorText" presStyleLbl="sibTrans1D1" presStyleIdx="3" presStyleCnt="7"/>
      <dgm:spPr/>
    </dgm:pt>
    <dgm:pt modelId="{53B82E7A-2EDD-43CB-B661-393682FD8424}" type="pres">
      <dgm:prSet presAssocID="{094701F6-0DD2-4BF1-8CC3-230A7BAB0310}" presName="node" presStyleLbl="node1" presStyleIdx="4" presStyleCnt="8">
        <dgm:presLayoutVars>
          <dgm:bulletEnabled val="1"/>
        </dgm:presLayoutVars>
      </dgm:prSet>
      <dgm:spPr/>
    </dgm:pt>
    <dgm:pt modelId="{496CA0EE-D0B0-4BF0-B9BE-7F782FE7BAA1}" type="pres">
      <dgm:prSet presAssocID="{26B4694E-DA48-4BB3-8FF5-2AB85825C548}" presName="sibTrans" presStyleLbl="sibTrans1D1" presStyleIdx="4" presStyleCnt="7"/>
      <dgm:spPr/>
    </dgm:pt>
    <dgm:pt modelId="{1B0E6F90-BA42-4D08-AC5C-B3E0C0757336}" type="pres">
      <dgm:prSet presAssocID="{26B4694E-DA48-4BB3-8FF5-2AB85825C548}" presName="connectorText" presStyleLbl="sibTrans1D1" presStyleIdx="4" presStyleCnt="7"/>
      <dgm:spPr/>
    </dgm:pt>
    <dgm:pt modelId="{04230756-B486-49B8-ABDF-9EFDA5270A45}" type="pres">
      <dgm:prSet presAssocID="{BC285DE0-5FAE-407C-B3F9-B82A075D05FD}" presName="node" presStyleLbl="node1" presStyleIdx="5" presStyleCnt="8">
        <dgm:presLayoutVars>
          <dgm:bulletEnabled val="1"/>
        </dgm:presLayoutVars>
      </dgm:prSet>
      <dgm:spPr/>
    </dgm:pt>
    <dgm:pt modelId="{4DBC18AA-8423-4873-AE45-762A7A5361BA}" type="pres">
      <dgm:prSet presAssocID="{889477B3-B13F-42F3-BC48-F30401992858}" presName="sibTrans" presStyleLbl="sibTrans1D1" presStyleIdx="5" presStyleCnt="7"/>
      <dgm:spPr/>
    </dgm:pt>
    <dgm:pt modelId="{DA169B6C-56D3-4BB9-82A7-023001895BCA}" type="pres">
      <dgm:prSet presAssocID="{889477B3-B13F-42F3-BC48-F30401992858}" presName="connectorText" presStyleLbl="sibTrans1D1" presStyleIdx="5" presStyleCnt="7"/>
      <dgm:spPr/>
    </dgm:pt>
    <dgm:pt modelId="{AE77836C-F4C4-4A09-A9EE-1EF636C6EAAC}" type="pres">
      <dgm:prSet presAssocID="{691AB420-376C-4A55-B959-BF90E397DB1D}" presName="node" presStyleLbl="node1" presStyleIdx="6" presStyleCnt="8">
        <dgm:presLayoutVars>
          <dgm:bulletEnabled val="1"/>
        </dgm:presLayoutVars>
      </dgm:prSet>
      <dgm:spPr/>
    </dgm:pt>
    <dgm:pt modelId="{B1CB62E2-499D-4239-A5DB-DF03126FE8E0}" type="pres">
      <dgm:prSet presAssocID="{0B9FA8A6-7823-4F82-A74C-933B847C5EB0}" presName="sibTrans" presStyleLbl="sibTrans1D1" presStyleIdx="6" presStyleCnt="7"/>
      <dgm:spPr/>
    </dgm:pt>
    <dgm:pt modelId="{CA40645B-B8A9-48B3-A137-7DAB5C6D8243}" type="pres">
      <dgm:prSet presAssocID="{0B9FA8A6-7823-4F82-A74C-933B847C5EB0}" presName="connectorText" presStyleLbl="sibTrans1D1" presStyleIdx="6" presStyleCnt="7"/>
      <dgm:spPr/>
    </dgm:pt>
    <dgm:pt modelId="{4A14E305-D59F-4D08-AF86-FE3998EB1912}" type="pres">
      <dgm:prSet presAssocID="{9F1A563A-19C2-4E74-9D3E-22C64193D695}" presName="node" presStyleLbl="node1" presStyleIdx="7" presStyleCnt="8">
        <dgm:presLayoutVars>
          <dgm:bulletEnabled val="1"/>
        </dgm:presLayoutVars>
      </dgm:prSet>
      <dgm:spPr/>
    </dgm:pt>
  </dgm:ptLst>
  <dgm:cxnLst>
    <dgm:cxn modelId="{F95C640C-B3B8-499C-BD97-4929A834271F}" type="presOf" srcId="{889477B3-B13F-42F3-BC48-F30401992858}" destId="{DA169B6C-56D3-4BB9-82A7-023001895BCA}" srcOrd="1" destOrd="0" presId="urn:microsoft.com/office/officeart/2005/8/layout/bProcess3"/>
    <dgm:cxn modelId="{969F850D-FF1A-436C-9B94-3C43064AC477}" type="presOf" srcId="{BC285DE0-5FAE-407C-B3F9-B82A075D05FD}" destId="{04230756-B486-49B8-ABDF-9EFDA5270A45}" srcOrd="0" destOrd="0" presId="urn:microsoft.com/office/officeart/2005/8/layout/bProcess3"/>
    <dgm:cxn modelId="{0ECE831D-56D1-4069-911F-327293DB168E}" type="presOf" srcId="{F16AB0A4-8F39-46DC-8949-FCE9BC9743ED}" destId="{3905D50E-912B-4CCA-A387-EBA8A7C4F306}" srcOrd="0" destOrd="0" presId="urn:microsoft.com/office/officeart/2005/8/layout/bProcess3"/>
    <dgm:cxn modelId="{C9091828-CA65-4AC8-950B-A138AF77B316}" srcId="{9AF2ACC0-EBC3-4E14-AF3C-BA6487439333}" destId="{9F1A563A-19C2-4E74-9D3E-22C64193D695}" srcOrd="7" destOrd="0" parTransId="{7D45C6DE-A0E9-4E36-B4FE-B69F57209B91}" sibTransId="{A1DEA134-E672-4930-BFF9-9F43514CC344}"/>
    <dgm:cxn modelId="{AC6C2929-8E01-4AE1-A237-57C2E624CB9D}" srcId="{9AF2ACC0-EBC3-4E14-AF3C-BA6487439333}" destId="{6C6DE818-9B21-4B63-B4A2-25E6E18AB448}" srcOrd="0" destOrd="0" parTransId="{356FF95C-7F76-4AFF-A61F-04C2ED653E7D}" sibTransId="{8F727004-20F4-4706-A591-468561BF1351}"/>
    <dgm:cxn modelId="{F595F429-1470-4B96-9642-1E4142EBE1D4}" type="presOf" srcId="{691AB420-376C-4A55-B959-BF90E397DB1D}" destId="{AE77836C-F4C4-4A09-A9EE-1EF636C6EAAC}" srcOrd="0" destOrd="0" presId="urn:microsoft.com/office/officeart/2005/8/layout/bProcess3"/>
    <dgm:cxn modelId="{ECCFED35-7C42-45BA-8EAB-810945184EAD}" srcId="{9AF2ACC0-EBC3-4E14-AF3C-BA6487439333}" destId="{74C8AEA2-C892-44CF-9BDE-A5C5C891F370}" srcOrd="2" destOrd="0" parTransId="{89B0F2ED-13FE-4E63-9D34-6D29D5E8A025}" sibTransId="{F16AB0A4-8F39-46DC-8949-FCE9BC9743ED}"/>
    <dgm:cxn modelId="{8667B036-1A32-4605-B247-6C9C1C123615}" type="presOf" srcId="{986A60D7-C081-4D77-9B17-3E333AD806C5}" destId="{E0A7E521-07BA-42F9-A0FF-2328486FF8C3}" srcOrd="1" destOrd="0" presId="urn:microsoft.com/office/officeart/2005/8/layout/bProcess3"/>
    <dgm:cxn modelId="{E095B339-EAEB-4A6E-A049-862421E5BB7E}" type="presOf" srcId="{4C386876-3EFF-46D1-9499-0FC7E44519D1}" destId="{A26A361E-A4BE-4A48-8F14-A22214012C34}" srcOrd="0" destOrd="0" presId="urn:microsoft.com/office/officeart/2005/8/layout/bProcess3"/>
    <dgm:cxn modelId="{3405183A-CEDC-413D-9B6F-20753F9A8AC8}" type="presOf" srcId="{6C6DE818-9B21-4B63-B4A2-25E6E18AB448}" destId="{9C87B7B5-2BB9-483E-BE2C-A968612DE025}" srcOrd="0" destOrd="0" presId="urn:microsoft.com/office/officeart/2005/8/layout/bProcess3"/>
    <dgm:cxn modelId="{C06C9C5D-E7D7-4C9F-908D-BBE6010D0285}" type="presOf" srcId="{4C386876-3EFF-46D1-9499-0FC7E44519D1}" destId="{0E5D7240-C1DB-47C0-B36D-FC61FE75BEA2}" srcOrd="1" destOrd="0" presId="urn:microsoft.com/office/officeart/2005/8/layout/bProcess3"/>
    <dgm:cxn modelId="{89769D62-7AAD-4CC4-9AE7-D192E92E8CE6}" type="presOf" srcId="{986A60D7-C081-4D77-9B17-3E333AD806C5}" destId="{9CA663E2-987D-4BDB-85A2-3B705D217D2A}" srcOrd="0" destOrd="0" presId="urn:microsoft.com/office/officeart/2005/8/layout/bProcess3"/>
    <dgm:cxn modelId="{E676FF50-6429-4A69-8086-588390BC5765}" type="presOf" srcId="{8F727004-20F4-4706-A591-468561BF1351}" destId="{DEB87011-ED8F-4940-8F4C-CAF9404BC99D}" srcOrd="1" destOrd="0" presId="urn:microsoft.com/office/officeart/2005/8/layout/bProcess3"/>
    <dgm:cxn modelId="{86CB6572-6F6E-4F43-9D66-D7B7E498BB5A}" type="presOf" srcId="{8F727004-20F4-4706-A591-468561BF1351}" destId="{8749D20B-F519-40D8-9E6A-C13E40D55836}" srcOrd="0" destOrd="0" presId="urn:microsoft.com/office/officeart/2005/8/layout/bProcess3"/>
    <dgm:cxn modelId="{F2F6C252-2EB6-426A-9317-BAB1AF4717EF}" type="presOf" srcId="{F16AB0A4-8F39-46DC-8949-FCE9BC9743ED}" destId="{458C8216-8DAA-4535-A775-185A7468274C}" srcOrd="1" destOrd="0" presId="urn:microsoft.com/office/officeart/2005/8/layout/bProcess3"/>
    <dgm:cxn modelId="{F10B0855-C4A0-4F50-90A8-4DD5635D893B}" srcId="{9AF2ACC0-EBC3-4E14-AF3C-BA6487439333}" destId="{094701F6-0DD2-4BF1-8CC3-230A7BAB0310}" srcOrd="4" destOrd="0" parTransId="{258AD1B4-FBD5-444A-BD81-E873421A7C30}" sibTransId="{26B4694E-DA48-4BB3-8FF5-2AB85825C548}"/>
    <dgm:cxn modelId="{F7F3DC57-A612-4B6D-AF9E-2391C8BFCD9C}" srcId="{9AF2ACC0-EBC3-4E14-AF3C-BA6487439333}" destId="{3C5D4589-C289-427C-8EFF-EDA679CE79A0}" srcOrd="3" destOrd="0" parTransId="{9FC8DA5C-E8F8-4FCD-8476-C8BD188C3F6E}" sibTransId="{986A60D7-C081-4D77-9B17-3E333AD806C5}"/>
    <dgm:cxn modelId="{20C27986-1EB5-45DB-AE43-2C661B7B2022}" srcId="{9AF2ACC0-EBC3-4E14-AF3C-BA6487439333}" destId="{AA882E67-6D1A-424A-913C-00862BCF534C}" srcOrd="1" destOrd="0" parTransId="{F8C19D02-4BD3-4D28-8340-20B387CFC20D}" sibTransId="{4C386876-3EFF-46D1-9499-0FC7E44519D1}"/>
    <dgm:cxn modelId="{9B109387-5579-4405-A917-D20219F2AF13}" type="presOf" srcId="{9F1A563A-19C2-4E74-9D3E-22C64193D695}" destId="{4A14E305-D59F-4D08-AF86-FE3998EB1912}" srcOrd="0" destOrd="0" presId="urn:microsoft.com/office/officeart/2005/8/layout/bProcess3"/>
    <dgm:cxn modelId="{26BF3B89-9C37-4E86-86E7-388B4D218796}" srcId="{9AF2ACC0-EBC3-4E14-AF3C-BA6487439333}" destId="{691AB420-376C-4A55-B959-BF90E397DB1D}" srcOrd="6" destOrd="0" parTransId="{F3B7D623-AB59-473B-ACC0-BD48C4FC50A5}" sibTransId="{0B9FA8A6-7823-4F82-A74C-933B847C5EB0}"/>
    <dgm:cxn modelId="{CE7A129D-E841-41C0-8972-207D050C4970}" type="presOf" srcId="{9AF2ACC0-EBC3-4E14-AF3C-BA6487439333}" destId="{E1C11472-29D1-4931-AD99-622AB56D5948}" srcOrd="0" destOrd="0" presId="urn:microsoft.com/office/officeart/2005/8/layout/bProcess3"/>
    <dgm:cxn modelId="{4D09DBA3-4D54-433F-84FC-2CA53C9D02BA}" type="presOf" srcId="{26B4694E-DA48-4BB3-8FF5-2AB85825C548}" destId="{1B0E6F90-BA42-4D08-AC5C-B3E0C0757336}" srcOrd="1" destOrd="0" presId="urn:microsoft.com/office/officeart/2005/8/layout/bProcess3"/>
    <dgm:cxn modelId="{D176A8AF-FC0E-4256-AB48-A49EB1F297AD}" type="presOf" srcId="{3C5D4589-C289-427C-8EFF-EDA679CE79A0}" destId="{6582DA38-90D2-4F30-A6D8-6334C4106D43}" srcOrd="0" destOrd="0" presId="urn:microsoft.com/office/officeart/2005/8/layout/bProcess3"/>
    <dgm:cxn modelId="{5E8B03B2-10F1-47F8-9585-DA66B732F865}" srcId="{9AF2ACC0-EBC3-4E14-AF3C-BA6487439333}" destId="{BC285DE0-5FAE-407C-B3F9-B82A075D05FD}" srcOrd="5" destOrd="0" parTransId="{1B8E5BDF-CA97-416A-B132-8A42F93C8AE0}" sibTransId="{889477B3-B13F-42F3-BC48-F30401992858}"/>
    <dgm:cxn modelId="{2735C2B4-7385-42D9-BE04-FA8D3A23A15B}" type="presOf" srcId="{0B9FA8A6-7823-4F82-A74C-933B847C5EB0}" destId="{CA40645B-B8A9-48B3-A137-7DAB5C6D8243}" srcOrd="1" destOrd="0" presId="urn:microsoft.com/office/officeart/2005/8/layout/bProcess3"/>
    <dgm:cxn modelId="{036B7FB8-A218-4DFE-9F8E-F2C0266B9CD5}" type="presOf" srcId="{0B9FA8A6-7823-4F82-A74C-933B847C5EB0}" destId="{B1CB62E2-499D-4239-A5DB-DF03126FE8E0}" srcOrd="0" destOrd="0" presId="urn:microsoft.com/office/officeart/2005/8/layout/bProcess3"/>
    <dgm:cxn modelId="{E38B85BC-9771-4300-98AD-F1756D1939CA}" type="presOf" srcId="{74C8AEA2-C892-44CF-9BDE-A5C5C891F370}" destId="{34830016-7FA2-4B83-ACDF-24761056B532}" srcOrd="0" destOrd="0" presId="urn:microsoft.com/office/officeart/2005/8/layout/bProcess3"/>
    <dgm:cxn modelId="{F5B8BBCF-BF17-4EAB-AA2B-513EB14A9369}" type="presOf" srcId="{26B4694E-DA48-4BB3-8FF5-2AB85825C548}" destId="{496CA0EE-D0B0-4BF0-B9BE-7F782FE7BAA1}" srcOrd="0" destOrd="0" presId="urn:microsoft.com/office/officeart/2005/8/layout/bProcess3"/>
    <dgm:cxn modelId="{F70886DE-2272-4E83-8656-EEEB370246E9}" type="presOf" srcId="{889477B3-B13F-42F3-BC48-F30401992858}" destId="{4DBC18AA-8423-4873-AE45-762A7A5361BA}" srcOrd="0" destOrd="0" presId="urn:microsoft.com/office/officeart/2005/8/layout/bProcess3"/>
    <dgm:cxn modelId="{8FA9D6DE-BDB3-442D-AC05-AC6A65722E8C}" type="presOf" srcId="{094701F6-0DD2-4BF1-8CC3-230A7BAB0310}" destId="{53B82E7A-2EDD-43CB-B661-393682FD8424}" srcOrd="0" destOrd="0" presId="urn:microsoft.com/office/officeart/2005/8/layout/bProcess3"/>
    <dgm:cxn modelId="{A0E120FD-8DFA-4B3D-BCE9-AD38298C2EB8}" type="presOf" srcId="{AA882E67-6D1A-424A-913C-00862BCF534C}" destId="{90D5C326-BAA6-43C0-A7A4-5CB313B10E38}" srcOrd="0" destOrd="0" presId="urn:microsoft.com/office/officeart/2005/8/layout/bProcess3"/>
    <dgm:cxn modelId="{3439F223-86C2-47A9-9311-CAABD247F4F0}" type="presParOf" srcId="{E1C11472-29D1-4931-AD99-622AB56D5948}" destId="{9C87B7B5-2BB9-483E-BE2C-A968612DE025}" srcOrd="0" destOrd="0" presId="urn:microsoft.com/office/officeart/2005/8/layout/bProcess3"/>
    <dgm:cxn modelId="{89CF104C-1373-4843-8ED0-413161A9C1C6}" type="presParOf" srcId="{E1C11472-29D1-4931-AD99-622AB56D5948}" destId="{8749D20B-F519-40D8-9E6A-C13E40D55836}" srcOrd="1" destOrd="0" presId="urn:microsoft.com/office/officeart/2005/8/layout/bProcess3"/>
    <dgm:cxn modelId="{5EB33410-69D5-4B41-B1BC-D38F9F1C5C94}" type="presParOf" srcId="{8749D20B-F519-40D8-9E6A-C13E40D55836}" destId="{DEB87011-ED8F-4940-8F4C-CAF9404BC99D}" srcOrd="0" destOrd="0" presId="urn:microsoft.com/office/officeart/2005/8/layout/bProcess3"/>
    <dgm:cxn modelId="{634A4B29-7126-45F7-A304-397219AE7196}" type="presParOf" srcId="{E1C11472-29D1-4931-AD99-622AB56D5948}" destId="{90D5C326-BAA6-43C0-A7A4-5CB313B10E38}" srcOrd="2" destOrd="0" presId="urn:microsoft.com/office/officeart/2005/8/layout/bProcess3"/>
    <dgm:cxn modelId="{D8A7EA00-18EF-4368-B96B-B7EC5A713D6E}" type="presParOf" srcId="{E1C11472-29D1-4931-AD99-622AB56D5948}" destId="{A26A361E-A4BE-4A48-8F14-A22214012C34}" srcOrd="3" destOrd="0" presId="urn:microsoft.com/office/officeart/2005/8/layout/bProcess3"/>
    <dgm:cxn modelId="{4147D78A-13E0-4C79-BEFD-8D395636B4C1}" type="presParOf" srcId="{A26A361E-A4BE-4A48-8F14-A22214012C34}" destId="{0E5D7240-C1DB-47C0-B36D-FC61FE75BEA2}" srcOrd="0" destOrd="0" presId="urn:microsoft.com/office/officeart/2005/8/layout/bProcess3"/>
    <dgm:cxn modelId="{BB734090-1C15-4300-92E2-730342D50985}" type="presParOf" srcId="{E1C11472-29D1-4931-AD99-622AB56D5948}" destId="{34830016-7FA2-4B83-ACDF-24761056B532}" srcOrd="4" destOrd="0" presId="urn:microsoft.com/office/officeart/2005/8/layout/bProcess3"/>
    <dgm:cxn modelId="{BECCEBB9-89FA-4A0C-B3A3-31ED8DC3DE3B}" type="presParOf" srcId="{E1C11472-29D1-4931-AD99-622AB56D5948}" destId="{3905D50E-912B-4CCA-A387-EBA8A7C4F306}" srcOrd="5" destOrd="0" presId="urn:microsoft.com/office/officeart/2005/8/layout/bProcess3"/>
    <dgm:cxn modelId="{8F6DC554-644B-499C-9F19-1D3E4E332DE8}" type="presParOf" srcId="{3905D50E-912B-4CCA-A387-EBA8A7C4F306}" destId="{458C8216-8DAA-4535-A775-185A7468274C}" srcOrd="0" destOrd="0" presId="urn:microsoft.com/office/officeart/2005/8/layout/bProcess3"/>
    <dgm:cxn modelId="{40E33E4D-0522-4D66-81D7-CA10938F999B}" type="presParOf" srcId="{E1C11472-29D1-4931-AD99-622AB56D5948}" destId="{6582DA38-90D2-4F30-A6D8-6334C4106D43}" srcOrd="6" destOrd="0" presId="urn:microsoft.com/office/officeart/2005/8/layout/bProcess3"/>
    <dgm:cxn modelId="{8DC78B80-1B78-483E-B833-42DD9645E9DB}" type="presParOf" srcId="{E1C11472-29D1-4931-AD99-622AB56D5948}" destId="{9CA663E2-987D-4BDB-85A2-3B705D217D2A}" srcOrd="7" destOrd="0" presId="urn:microsoft.com/office/officeart/2005/8/layout/bProcess3"/>
    <dgm:cxn modelId="{745CA34E-CF02-449A-B97B-90A3517438C1}" type="presParOf" srcId="{9CA663E2-987D-4BDB-85A2-3B705D217D2A}" destId="{E0A7E521-07BA-42F9-A0FF-2328486FF8C3}" srcOrd="0" destOrd="0" presId="urn:microsoft.com/office/officeart/2005/8/layout/bProcess3"/>
    <dgm:cxn modelId="{7873642C-8AB6-4A4E-9B7F-2CC69E3D98AB}" type="presParOf" srcId="{E1C11472-29D1-4931-AD99-622AB56D5948}" destId="{53B82E7A-2EDD-43CB-B661-393682FD8424}" srcOrd="8" destOrd="0" presId="urn:microsoft.com/office/officeart/2005/8/layout/bProcess3"/>
    <dgm:cxn modelId="{D23CF0B2-B57B-4B73-B853-5969FB987789}" type="presParOf" srcId="{E1C11472-29D1-4931-AD99-622AB56D5948}" destId="{496CA0EE-D0B0-4BF0-B9BE-7F782FE7BAA1}" srcOrd="9" destOrd="0" presId="urn:microsoft.com/office/officeart/2005/8/layout/bProcess3"/>
    <dgm:cxn modelId="{769EA048-D2CC-47D3-A89F-2033C73BCA28}" type="presParOf" srcId="{496CA0EE-D0B0-4BF0-B9BE-7F782FE7BAA1}" destId="{1B0E6F90-BA42-4D08-AC5C-B3E0C0757336}" srcOrd="0" destOrd="0" presId="urn:microsoft.com/office/officeart/2005/8/layout/bProcess3"/>
    <dgm:cxn modelId="{55A14729-84EE-497A-9747-C3E490CD4DC7}" type="presParOf" srcId="{E1C11472-29D1-4931-AD99-622AB56D5948}" destId="{04230756-B486-49B8-ABDF-9EFDA5270A45}" srcOrd="10" destOrd="0" presId="urn:microsoft.com/office/officeart/2005/8/layout/bProcess3"/>
    <dgm:cxn modelId="{049DF694-67C5-4641-9390-42B9171F9BEE}" type="presParOf" srcId="{E1C11472-29D1-4931-AD99-622AB56D5948}" destId="{4DBC18AA-8423-4873-AE45-762A7A5361BA}" srcOrd="11" destOrd="0" presId="urn:microsoft.com/office/officeart/2005/8/layout/bProcess3"/>
    <dgm:cxn modelId="{E88B99E3-80E0-4EA8-A870-C33F1A75E6FB}" type="presParOf" srcId="{4DBC18AA-8423-4873-AE45-762A7A5361BA}" destId="{DA169B6C-56D3-4BB9-82A7-023001895BCA}" srcOrd="0" destOrd="0" presId="urn:microsoft.com/office/officeart/2005/8/layout/bProcess3"/>
    <dgm:cxn modelId="{9F080CB7-4E92-4C34-94F3-2F1888FB6399}" type="presParOf" srcId="{E1C11472-29D1-4931-AD99-622AB56D5948}" destId="{AE77836C-F4C4-4A09-A9EE-1EF636C6EAAC}" srcOrd="12" destOrd="0" presId="urn:microsoft.com/office/officeart/2005/8/layout/bProcess3"/>
    <dgm:cxn modelId="{C938DE15-5A2C-4CE3-8494-4DBBDCDBFE54}" type="presParOf" srcId="{E1C11472-29D1-4931-AD99-622AB56D5948}" destId="{B1CB62E2-499D-4239-A5DB-DF03126FE8E0}" srcOrd="13" destOrd="0" presId="urn:microsoft.com/office/officeart/2005/8/layout/bProcess3"/>
    <dgm:cxn modelId="{A9D3A2D8-6BC8-462C-B3B5-69B784B99EDD}" type="presParOf" srcId="{B1CB62E2-499D-4239-A5DB-DF03126FE8E0}" destId="{CA40645B-B8A9-48B3-A137-7DAB5C6D8243}" srcOrd="0" destOrd="0" presId="urn:microsoft.com/office/officeart/2005/8/layout/bProcess3"/>
    <dgm:cxn modelId="{F774C2DA-3C87-4B18-ABE7-DCD76FD4CD42}" type="presParOf" srcId="{E1C11472-29D1-4931-AD99-622AB56D5948}" destId="{4A14E305-D59F-4D08-AF86-FE3998EB1912}" srcOrd="14" destOrd="0" presId="urn:microsoft.com/office/officeart/2005/8/layout/bProcess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7CDA7EF-811B-4677-A3C5-E13DD2EA5130}"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n-US"/>
        </a:p>
      </dgm:t>
    </dgm:pt>
    <dgm:pt modelId="{9BFABD87-E4B9-402C-8727-DF2481A6CF7B}">
      <dgm:prSet phldrT="[Text]"/>
      <dgm:spPr/>
      <dgm:t>
        <a:bodyPr/>
        <a:lstStyle/>
        <a:p>
          <a:pPr>
            <a:buNone/>
          </a:pPr>
          <a:r>
            <a:rPr lang="en-US"/>
            <a:t>Frontend (Chat Interface)</a:t>
          </a:r>
        </a:p>
      </dgm:t>
    </dgm:pt>
    <dgm:pt modelId="{5E8BDADA-9510-4837-8F99-7758255E8946}" type="parTrans" cxnId="{51F578C0-1780-4D0C-98F0-FE3442A21F73}">
      <dgm:prSet/>
      <dgm:spPr/>
      <dgm:t>
        <a:bodyPr/>
        <a:lstStyle/>
        <a:p>
          <a:endParaRPr lang="en-US"/>
        </a:p>
      </dgm:t>
    </dgm:pt>
    <dgm:pt modelId="{FBD2CAF5-2738-4532-9729-FBC759A35C84}" type="sibTrans" cxnId="{51F578C0-1780-4D0C-98F0-FE3442A21F73}">
      <dgm:prSet/>
      <dgm:spPr/>
      <dgm:t>
        <a:bodyPr/>
        <a:lstStyle/>
        <a:p>
          <a:endParaRPr lang="en-US"/>
        </a:p>
      </dgm:t>
    </dgm:pt>
    <dgm:pt modelId="{A38665D3-3A95-48A5-B248-F010A81B9417}">
      <dgm:prSet phldrT="[Text]"/>
      <dgm:spPr/>
      <dgm:t>
        <a:bodyPr/>
        <a:lstStyle/>
        <a:p>
          <a:pPr>
            <a:buNone/>
          </a:pPr>
          <a:r>
            <a:rPr lang="en-US"/>
            <a:t>FastAPI Webhook (/webhooks/rasa)</a:t>
          </a:r>
        </a:p>
      </dgm:t>
    </dgm:pt>
    <dgm:pt modelId="{E3FF28DA-6212-4EF3-9DDD-D1CB40CD339C}" type="parTrans" cxnId="{B081E1E3-6123-4EB3-95DA-5F4F8B8E53EE}">
      <dgm:prSet/>
      <dgm:spPr/>
      <dgm:t>
        <a:bodyPr/>
        <a:lstStyle/>
        <a:p>
          <a:endParaRPr lang="en-US"/>
        </a:p>
      </dgm:t>
    </dgm:pt>
    <dgm:pt modelId="{865DD31E-20A9-49AC-A673-DD1AC0980654}" type="sibTrans" cxnId="{B081E1E3-6123-4EB3-95DA-5F4F8B8E53EE}">
      <dgm:prSet/>
      <dgm:spPr/>
      <dgm:t>
        <a:bodyPr/>
        <a:lstStyle/>
        <a:p>
          <a:endParaRPr lang="en-US"/>
        </a:p>
      </dgm:t>
    </dgm:pt>
    <dgm:pt modelId="{63EC0BF7-E306-4184-A8EF-560FBDA7292B}">
      <dgm:prSet phldrT="[Text]"/>
      <dgm:spPr/>
      <dgm:t>
        <a:bodyPr/>
        <a:lstStyle/>
        <a:p>
          <a:pPr>
            <a:buNone/>
          </a:pPr>
          <a:r>
            <a:rPr lang="en-US"/>
            <a:t>Rasa NLU/Core</a:t>
          </a:r>
        </a:p>
      </dgm:t>
    </dgm:pt>
    <dgm:pt modelId="{3B55F1B8-3706-4603-A16D-59BD5001566F}" type="parTrans" cxnId="{A089B83D-5166-4F61-B0DD-D2604460955E}">
      <dgm:prSet/>
      <dgm:spPr/>
      <dgm:t>
        <a:bodyPr/>
        <a:lstStyle/>
        <a:p>
          <a:endParaRPr lang="en-US"/>
        </a:p>
      </dgm:t>
    </dgm:pt>
    <dgm:pt modelId="{C68B8BBA-E70D-4790-A9C2-BFCE0DA0E443}" type="sibTrans" cxnId="{A089B83D-5166-4F61-B0DD-D2604460955E}">
      <dgm:prSet/>
      <dgm:spPr/>
      <dgm:t>
        <a:bodyPr/>
        <a:lstStyle/>
        <a:p>
          <a:endParaRPr lang="en-US"/>
        </a:p>
      </dgm:t>
    </dgm:pt>
    <dgm:pt modelId="{836539C5-DB85-40F0-9339-532A4EA1488F}">
      <dgm:prSet phldrT="[Text]"/>
      <dgm:spPr/>
      <dgm:t>
        <a:bodyPr/>
        <a:lstStyle/>
        <a:p>
          <a:pPr>
            <a:buNone/>
          </a:pPr>
          <a:r>
            <a:rPr lang="en-US"/>
            <a:t>Custom Actions → gọi FastAPI API</a:t>
          </a:r>
        </a:p>
      </dgm:t>
    </dgm:pt>
    <dgm:pt modelId="{42F3D93E-3F14-442B-9CBF-ABE395F0ED6E}" type="parTrans" cxnId="{F562B2EE-84E7-4AAB-93F6-FB872223A2EF}">
      <dgm:prSet/>
      <dgm:spPr/>
      <dgm:t>
        <a:bodyPr/>
        <a:lstStyle/>
        <a:p>
          <a:endParaRPr lang="en-US"/>
        </a:p>
      </dgm:t>
    </dgm:pt>
    <dgm:pt modelId="{353EE528-EF8D-4A0D-9527-8DA6067A3B28}" type="sibTrans" cxnId="{F562B2EE-84E7-4AAB-93F6-FB872223A2EF}">
      <dgm:prSet/>
      <dgm:spPr/>
      <dgm:t>
        <a:bodyPr/>
        <a:lstStyle/>
        <a:p>
          <a:endParaRPr lang="en-US"/>
        </a:p>
      </dgm:t>
    </dgm:pt>
    <dgm:pt modelId="{E05E8AF0-C398-4949-9A7A-B697B1926775}">
      <dgm:prSet phldrT="[Text]"/>
      <dgm:spPr/>
      <dgm:t>
        <a:bodyPr/>
        <a:lstStyle/>
        <a:p>
          <a:r>
            <a:rPr lang="en-US"/>
            <a:t>Database Operations</a:t>
          </a:r>
        </a:p>
      </dgm:t>
    </dgm:pt>
    <dgm:pt modelId="{6770933B-9C1E-42A3-95F9-5406F62E96F8}" type="parTrans" cxnId="{FA251215-847B-4667-9F57-B18E74E096B2}">
      <dgm:prSet/>
      <dgm:spPr/>
      <dgm:t>
        <a:bodyPr/>
        <a:lstStyle/>
        <a:p>
          <a:endParaRPr lang="en-US"/>
        </a:p>
      </dgm:t>
    </dgm:pt>
    <dgm:pt modelId="{1902B9BA-6F92-49FA-A86B-C2C3301EF3F8}" type="sibTrans" cxnId="{FA251215-847B-4667-9F57-B18E74E096B2}">
      <dgm:prSet/>
      <dgm:spPr/>
      <dgm:t>
        <a:bodyPr/>
        <a:lstStyle/>
        <a:p>
          <a:endParaRPr lang="en-US"/>
        </a:p>
      </dgm:t>
    </dgm:pt>
    <dgm:pt modelId="{5FBD3CD7-85C3-4659-AB23-3B62466EA4BA}">
      <dgm:prSet/>
      <dgm:spPr/>
      <dgm:t>
        <a:bodyPr/>
        <a:lstStyle/>
        <a:p>
          <a:pPr>
            <a:buNone/>
          </a:pPr>
          <a:r>
            <a:rPr lang="en-US"/>
            <a:t>Response về Client</a:t>
          </a:r>
        </a:p>
      </dgm:t>
    </dgm:pt>
    <dgm:pt modelId="{5415B87A-0EF8-437D-9E7A-469A76F0714E}" type="parTrans" cxnId="{9CE4C0DF-17E8-4AE7-B549-F62BC682BDC6}">
      <dgm:prSet/>
      <dgm:spPr/>
      <dgm:t>
        <a:bodyPr/>
        <a:lstStyle/>
        <a:p>
          <a:endParaRPr lang="en-US"/>
        </a:p>
      </dgm:t>
    </dgm:pt>
    <dgm:pt modelId="{C4978F9F-EFFF-4271-9E5B-49A2ECCECC0E}" type="sibTrans" cxnId="{9CE4C0DF-17E8-4AE7-B549-F62BC682BDC6}">
      <dgm:prSet/>
      <dgm:spPr/>
      <dgm:t>
        <a:bodyPr/>
        <a:lstStyle/>
        <a:p>
          <a:endParaRPr lang="en-US"/>
        </a:p>
      </dgm:t>
    </dgm:pt>
    <dgm:pt modelId="{CC0D76F3-E534-45FA-A96A-6CED010618E4}" type="pres">
      <dgm:prSet presAssocID="{67CDA7EF-811B-4677-A3C5-E13DD2EA5130}" presName="Name0" presStyleCnt="0">
        <dgm:presLayoutVars>
          <dgm:dir/>
          <dgm:resizeHandles val="exact"/>
        </dgm:presLayoutVars>
      </dgm:prSet>
      <dgm:spPr/>
    </dgm:pt>
    <dgm:pt modelId="{C7236AE1-CD76-4BC2-A09C-B3EE142CBEC6}" type="pres">
      <dgm:prSet presAssocID="{9BFABD87-E4B9-402C-8727-DF2481A6CF7B}" presName="node" presStyleLbl="node1" presStyleIdx="0" presStyleCnt="6">
        <dgm:presLayoutVars>
          <dgm:bulletEnabled val="1"/>
        </dgm:presLayoutVars>
      </dgm:prSet>
      <dgm:spPr/>
    </dgm:pt>
    <dgm:pt modelId="{4856E318-8E0F-487A-83DE-A251E61E6561}" type="pres">
      <dgm:prSet presAssocID="{FBD2CAF5-2738-4532-9729-FBC759A35C84}" presName="sibTrans" presStyleLbl="sibTrans1D1" presStyleIdx="0" presStyleCnt="5"/>
      <dgm:spPr/>
    </dgm:pt>
    <dgm:pt modelId="{5FD55807-2547-4361-99E6-615D636CB2D7}" type="pres">
      <dgm:prSet presAssocID="{FBD2CAF5-2738-4532-9729-FBC759A35C84}" presName="connectorText" presStyleLbl="sibTrans1D1" presStyleIdx="0" presStyleCnt="5"/>
      <dgm:spPr/>
    </dgm:pt>
    <dgm:pt modelId="{731DB2AF-C77C-4B79-B67D-402B97F0FB3C}" type="pres">
      <dgm:prSet presAssocID="{A38665D3-3A95-48A5-B248-F010A81B9417}" presName="node" presStyleLbl="node1" presStyleIdx="1" presStyleCnt="6">
        <dgm:presLayoutVars>
          <dgm:bulletEnabled val="1"/>
        </dgm:presLayoutVars>
      </dgm:prSet>
      <dgm:spPr/>
    </dgm:pt>
    <dgm:pt modelId="{F9FC4820-94A5-407B-9AD0-CEEDD6F84AB8}" type="pres">
      <dgm:prSet presAssocID="{865DD31E-20A9-49AC-A673-DD1AC0980654}" presName="sibTrans" presStyleLbl="sibTrans1D1" presStyleIdx="1" presStyleCnt="5"/>
      <dgm:spPr/>
    </dgm:pt>
    <dgm:pt modelId="{F1C3D194-C1AF-49B5-8765-31E92A123E0D}" type="pres">
      <dgm:prSet presAssocID="{865DD31E-20A9-49AC-A673-DD1AC0980654}" presName="connectorText" presStyleLbl="sibTrans1D1" presStyleIdx="1" presStyleCnt="5"/>
      <dgm:spPr/>
    </dgm:pt>
    <dgm:pt modelId="{54C1EC59-EAA2-476D-A269-2B21005190D0}" type="pres">
      <dgm:prSet presAssocID="{63EC0BF7-E306-4184-A8EF-560FBDA7292B}" presName="node" presStyleLbl="node1" presStyleIdx="2" presStyleCnt="6">
        <dgm:presLayoutVars>
          <dgm:bulletEnabled val="1"/>
        </dgm:presLayoutVars>
      </dgm:prSet>
      <dgm:spPr/>
    </dgm:pt>
    <dgm:pt modelId="{1B4AA884-9627-4E70-A81E-2F12CED4041A}" type="pres">
      <dgm:prSet presAssocID="{C68B8BBA-E70D-4790-A9C2-BFCE0DA0E443}" presName="sibTrans" presStyleLbl="sibTrans1D1" presStyleIdx="2" presStyleCnt="5"/>
      <dgm:spPr/>
    </dgm:pt>
    <dgm:pt modelId="{0919E12E-368A-4B88-8D4A-16A65E483A69}" type="pres">
      <dgm:prSet presAssocID="{C68B8BBA-E70D-4790-A9C2-BFCE0DA0E443}" presName="connectorText" presStyleLbl="sibTrans1D1" presStyleIdx="2" presStyleCnt="5"/>
      <dgm:spPr/>
    </dgm:pt>
    <dgm:pt modelId="{8C8B5AAE-6D56-4073-8009-07579B9CC1F5}" type="pres">
      <dgm:prSet presAssocID="{836539C5-DB85-40F0-9339-532A4EA1488F}" presName="node" presStyleLbl="node1" presStyleIdx="3" presStyleCnt="6">
        <dgm:presLayoutVars>
          <dgm:bulletEnabled val="1"/>
        </dgm:presLayoutVars>
      </dgm:prSet>
      <dgm:spPr/>
    </dgm:pt>
    <dgm:pt modelId="{D6271F61-78C2-4EEB-8631-0F71A6F26B66}" type="pres">
      <dgm:prSet presAssocID="{353EE528-EF8D-4A0D-9527-8DA6067A3B28}" presName="sibTrans" presStyleLbl="sibTrans1D1" presStyleIdx="3" presStyleCnt="5"/>
      <dgm:spPr/>
    </dgm:pt>
    <dgm:pt modelId="{2344268F-0110-4576-8BC0-EED211F8AD96}" type="pres">
      <dgm:prSet presAssocID="{353EE528-EF8D-4A0D-9527-8DA6067A3B28}" presName="connectorText" presStyleLbl="sibTrans1D1" presStyleIdx="3" presStyleCnt="5"/>
      <dgm:spPr/>
    </dgm:pt>
    <dgm:pt modelId="{45666E5C-152C-4B90-A638-D41A3636FA0A}" type="pres">
      <dgm:prSet presAssocID="{E05E8AF0-C398-4949-9A7A-B697B1926775}" presName="node" presStyleLbl="node1" presStyleIdx="4" presStyleCnt="6">
        <dgm:presLayoutVars>
          <dgm:bulletEnabled val="1"/>
        </dgm:presLayoutVars>
      </dgm:prSet>
      <dgm:spPr/>
    </dgm:pt>
    <dgm:pt modelId="{7314BF5C-7FB4-46EB-AE9A-82A92EA018D1}" type="pres">
      <dgm:prSet presAssocID="{1902B9BA-6F92-49FA-A86B-C2C3301EF3F8}" presName="sibTrans" presStyleLbl="sibTrans1D1" presStyleIdx="4" presStyleCnt="5"/>
      <dgm:spPr/>
    </dgm:pt>
    <dgm:pt modelId="{71878930-B348-445D-9605-6350012D6887}" type="pres">
      <dgm:prSet presAssocID="{1902B9BA-6F92-49FA-A86B-C2C3301EF3F8}" presName="connectorText" presStyleLbl="sibTrans1D1" presStyleIdx="4" presStyleCnt="5"/>
      <dgm:spPr/>
    </dgm:pt>
    <dgm:pt modelId="{173F3104-8AE0-458B-A89F-BE153F8CAFB2}" type="pres">
      <dgm:prSet presAssocID="{5FBD3CD7-85C3-4659-AB23-3B62466EA4BA}" presName="node" presStyleLbl="node1" presStyleIdx="5" presStyleCnt="6">
        <dgm:presLayoutVars>
          <dgm:bulletEnabled val="1"/>
        </dgm:presLayoutVars>
      </dgm:prSet>
      <dgm:spPr/>
    </dgm:pt>
  </dgm:ptLst>
  <dgm:cxnLst>
    <dgm:cxn modelId="{8FD8A70F-685F-4ED8-AF76-07AF46886E9B}" type="presOf" srcId="{67CDA7EF-811B-4677-A3C5-E13DD2EA5130}" destId="{CC0D76F3-E534-45FA-A96A-6CED010618E4}" srcOrd="0" destOrd="0" presId="urn:microsoft.com/office/officeart/2005/8/layout/bProcess3"/>
    <dgm:cxn modelId="{F3AD5413-B0CC-4327-80F3-B3EB430E20ED}" type="presOf" srcId="{836539C5-DB85-40F0-9339-532A4EA1488F}" destId="{8C8B5AAE-6D56-4073-8009-07579B9CC1F5}" srcOrd="0" destOrd="0" presId="urn:microsoft.com/office/officeart/2005/8/layout/bProcess3"/>
    <dgm:cxn modelId="{FA251215-847B-4667-9F57-B18E74E096B2}" srcId="{67CDA7EF-811B-4677-A3C5-E13DD2EA5130}" destId="{E05E8AF0-C398-4949-9A7A-B697B1926775}" srcOrd="4" destOrd="0" parTransId="{6770933B-9C1E-42A3-95F9-5406F62E96F8}" sibTransId="{1902B9BA-6F92-49FA-A86B-C2C3301EF3F8}"/>
    <dgm:cxn modelId="{A68F8B1C-92F3-4BFC-B48D-1BB151A83B08}" type="presOf" srcId="{865DD31E-20A9-49AC-A673-DD1AC0980654}" destId="{F1C3D194-C1AF-49B5-8765-31E92A123E0D}" srcOrd="1" destOrd="0" presId="urn:microsoft.com/office/officeart/2005/8/layout/bProcess3"/>
    <dgm:cxn modelId="{F212F828-0423-443A-97B3-506E887EF66C}" type="presOf" srcId="{353EE528-EF8D-4A0D-9527-8DA6067A3B28}" destId="{2344268F-0110-4576-8BC0-EED211F8AD96}" srcOrd="1" destOrd="0" presId="urn:microsoft.com/office/officeart/2005/8/layout/bProcess3"/>
    <dgm:cxn modelId="{B5DA852B-72BF-4EDB-94A6-B367C003060E}" type="presOf" srcId="{FBD2CAF5-2738-4532-9729-FBC759A35C84}" destId="{5FD55807-2547-4361-99E6-615D636CB2D7}" srcOrd="1" destOrd="0" presId="urn:microsoft.com/office/officeart/2005/8/layout/bProcess3"/>
    <dgm:cxn modelId="{71AD4E31-F799-402D-927B-1E432FC24BE1}" type="presOf" srcId="{C68B8BBA-E70D-4790-A9C2-BFCE0DA0E443}" destId="{1B4AA884-9627-4E70-A81E-2F12CED4041A}" srcOrd="0" destOrd="0" presId="urn:microsoft.com/office/officeart/2005/8/layout/bProcess3"/>
    <dgm:cxn modelId="{A089B83D-5166-4F61-B0DD-D2604460955E}" srcId="{67CDA7EF-811B-4677-A3C5-E13DD2EA5130}" destId="{63EC0BF7-E306-4184-A8EF-560FBDA7292B}" srcOrd="2" destOrd="0" parTransId="{3B55F1B8-3706-4603-A16D-59BD5001566F}" sibTransId="{C68B8BBA-E70D-4790-A9C2-BFCE0DA0E443}"/>
    <dgm:cxn modelId="{1593E77F-DC7A-4D54-BB8A-76AADA941399}" type="presOf" srcId="{FBD2CAF5-2738-4532-9729-FBC759A35C84}" destId="{4856E318-8E0F-487A-83DE-A251E61E6561}" srcOrd="0" destOrd="0" presId="urn:microsoft.com/office/officeart/2005/8/layout/bProcess3"/>
    <dgm:cxn modelId="{41948F8B-D864-4067-ABD2-165E8A4E9D95}" type="presOf" srcId="{865DD31E-20A9-49AC-A673-DD1AC0980654}" destId="{F9FC4820-94A5-407B-9AD0-CEEDD6F84AB8}" srcOrd="0" destOrd="0" presId="urn:microsoft.com/office/officeart/2005/8/layout/bProcess3"/>
    <dgm:cxn modelId="{6B22729E-50D6-4B8E-856C-1E88BE463164}" type="presOf" srcId="{C68B8BBA-E70D-4790-A9C2-BFCE0DA0E443}" destId="{0919E12E-368A-4B88-8D4A-16A65E483A69}" srcOrd="1" destOrd="0" presId="urn:microsoft.com/office/officeart/2005/8/layout/bProcess3"/>
    <dgm:cxn modelId="{D3E57EA7-B17D-4A81-9F02-ED40F78A1A64}" type="presOf" srcId="{9BFABD87-E4B9-402C-8727-DF2481A6CF7B}" destId="{C7236AE1-CD76-4BC2-A09C-B3EE142CBEC6}" srcOrd="0" destOrd="0" presId="urn:microsoft.com/office/officeart/2005/8/layout/bProcess3"/>
    <dgm:cxn modelId="{A224B3B0-C454-498B-83A3-DA0202F3A07D}" type="presOf" srcId="{5FBD3CD7-85C3-4659-AB23-3B62466EA4BA}" destId="{173F3104-8AE0-458B-A89F-BE153F8CAFB2}" srcOrd="0" destOrd="0" presId="urn:microsoft.com/office/officeart/2005/8/layout/bProcess3"/>
    <dgm:cxn modelId="{51F578C0-1780-4D0C-98F0-FE3442A21F73}" srcId="{67CDA7EF-811B-4677-A3C5-E13DD2EA5130}" destId="{9BFABD87-E4B9-402C-8727-DF2481A6CF7B}" srcOrd="0" destOrd="0" parTransId="{5E8BDADA-9510-4837-8F99-7758255E8946}" sibTransId="{FBD2CAF5-2738-4532-9729-FBC759A35C84}"/>
    <dgm:cxn modelId="{798103D6-E303-40C3-84D2-57873523FFEC}" type="presOf" srcId="{1902B9BA-6F92-49FA-A86B-C2C3301EF3F8}" destId="{7314BF5C-7FB4-46EB-AE9A-82A92EA018D1}" srcOrd="0" destOrd="0" presId="urn:microsoft.com/office/officeart/2005/8/layout/bProcess3"/>
    <dgm:cxn modelId="{9CE4C0DF-17E8-4AE7-B549-F62BC682BDC6}" srcId="{67CDA7EF-811B-4677-A3C5-E13DD2EA5130}" destId="{5FBD3CD7-85C3-4659-AB23-3B62466EA4BA}" srcOrd="5" destOrd="0" parTransId="{5415B87A-0EF8-437D-9E7A-469A76F0714E}" sibTransId="{C4978F9F-EFFF-4271-9E5B-49A2ECCECC0E}"/>
    <dgm:cxn modelId="{B081E1E3-6123-4EB3-95DA-5F4F8B8E53EE}" srcId="{67CDA7EF-811B-4677-A3C5-E13DD2EA5130}" destId="{A38665D3-3A95-48A5-B248-F010A81B9417}" srcOrd="1" destOrd="0" parTransId="{E3FF28DA-6212-4EF3-9DDD-D1CB40CD339C}" sibTransId="{865DD31E-20A9-49AC-A673-DD1AC0980654}"/>
    <dgm:cxn modelId="{F562B2EE-84E7-4AAB-93F6-FB872223A2EF}" srcId="{67CDA7EF-811B-4677-A3C5-E13DD2EA5130}" destId="{836539C5-DB85-40F0-9339-532A4EA1488F}" srcOrd="3" destOrd="0" parTransId="{42F3D93E-3F14-442B-9CBF-ABE395F0ED6E}" sibTransId="{353EE528-EF8D-4A0D-9527-8DA6067A3B28}"/>
    <dgm:cxn modelId="{E2C1FAEF-9466-4D13-AB7D-651DBE528235}" type="presOf" srcId="{E05E8AF0-C398-4949-9A7A-B697B1926775}" destId="{45666E5C-152C-4B90-A638-D41A3636FA0A}" srcOrd="0" destOrd="0" presId="urn:microsoft.com/office/officeart/2005/8/layout/bProcess3"/>
    <dgm:cxn modelId="{40078CF8-A1FB-45D4-8284-0B5D4985F4BC}" type="presOf" srcId="{353EE528-EF8D-4A0D-9527-8DA6067A3B28}" destId="{D6271F61-78C2-4EEB-8631-0F71A6F26B66}" srcOrd="0" destOrd="0" presId="urn:microsoft.com/office/officeart/2005/8/layout/bProcess3"/>
    <dgm:cxn modelId="{99E158FA-EC2D-4788-ABFD-7FFC45088F79}" type="presOf" srcId="{1902B9BA-6F92-49FA-A86B-C2C3301EF3F8}" destId="{71878930-B348-445D-9605-6350012D6887}" srcOrd="1" destOrd="0" presId="urn:microsoft.com/office/officeart/2005/8/layout/bProcess3"/>
    <dgm:cxn modelId="{2846DCFB-C16B-4037-827D-920A06379A6E}" type="presOf" srcId="{A38665D3-3A95-48A5-B248-F010A81B9417}" destId="{731DB2AF-C77C-4B79-B67D-402B97F0FB3C}" srcOrd="0" destOrd="0" presId="urn:microsoft.com/office/officeart/2005/8/layout/bProcess3"/>
    <dgm:cxn modelId="{395610FD-F693-4614-885D-932D495FDF76}" type="presOf" srcId="{63EC0BF7-E306-4184-A8EF-560FBDA7292B}" destId="{54C1EC59-EAA2-476D-A269-2B21005190D0}" srcOrd="0" destOrd="0" presId="urn:microsoft.com/office/officeart/2005/8/layout/bProcess3"/>
    <dgm:cxn modelId="{4556C7D4-D89F-41EF-8990-FA61435C0D1F}" type="presParOf" srcId="{CC0D76F3-E534-45FA-A96A-6CED010618E4}" destId="{C7236AE1-CD76-4BC2-A09C-B3EE142CBEC6}" srcOrd="0" destOrd="0" presId="urn:microsoft.com/office/officeart/2005/8/layout/bProcess3"/>
    <dgm:cxn modelId="{3E7D2750-FEC7-420E-9BCF-6C031CDC3595}" type="presParOf" srcId="{CC0D76F3-E534-45FA-A96A-6CED010618E4}" destId="{4856E318-8E0F-487A-83DE-A251E61E6561}" srcOrd="1" destOrd="0" presId="urn:microsoft.com/office/officeart/2005/8/layout/bProcess3"/>
    <dgm:cxn modelId="{CF70EF2E-AC1B-42A5-997A-8CD1327A1511}" type="presParOf" srcId="{4856E318-8E0F-487A-83DE-A251E61E6561}" destId="{5FD55807-2547-4361-99E6-615D636CB2D7}" srcOrd="0" destOrd="0" presId="urn:microsoft.com/office/officeart/2005/8/layout/bProcess3"/>
    <dgm:cxn modelId="{934691A7-4F57-449E-A1DF-7509239527C0}" type="presParOf" srcId="{CC0D76F3-E534-45FA-A96A-6CED010618E4}" destId="{731DB2AF-C77C-4B79-B67D-402B97F0FB3C}" srcOrd="2" destOrd="0" presId="urn:microsoft.com/office/officeart/2005/8/layout/bProcess3"/>
    <dgm:cxn modelId="{E2C4181D-3F1C-4CA3-B100-5DD2E0696C9C}" type="presParOf" srcId="{CC0D76F3-E534-45FA-A96A-6CED010618E4}" destId="{F9FC4820-94A5-407B-9AD0-CEEDD6F84AB8}" srcOrd="3" destOrd="0" presId="urn:microsoft.com/office/officeart/2005/8/layout/bProcess3"/>
    <dgm:cxn modelId="{84032DE2-EEF0-4EE6-91AD-6D25D3460CBC}" type="presParOf" srcId="{F9FC4820-94A5-407B-9AD0-CEEDD6F84AB8}" destId="{F1C3D194-C1AF-49B5-8765-31E92A123E0D}" srcOrd="0" destOrd="0" presId="urn:microsoft.com/office/officeart/2005/8/layout/bProcess3"/>
    <dgm:cxn modelId="{029460F2-11E5-47CC-AC4C-F0D8AFB8447E}" type="presParOf" srcId="{CC0D76F3-E534-45FA-A96A-6CED010618E4}" destId="{54C1EC59-EAA2-476D-A269-2B21005190D0}" srcOrd="4" destOrd="0" presId="urn:microsoft.com/office/officeart/2005/8/layout/bProcess3"/>
    <dgm:cxn modelId="{DCF82590-FC5F-4A7C-942D-A6515F1B04E0}" type="presParOf" srcId="{CC0D76F3-E534-45FA-A96A-6CED010618E4}" destId="{1B4AA884-9627-4E70-A81E-2F12CED4041A}" srcOrd="5" destOrd="0" presId="urn:microsoft.com/office/officeart/2005/8/layout/bProcess3"/>
    <dgm:cxn modelId="{546A94ED-F4F8-4F38-B104-ABDC8B289E60}" type="presParOf" srcId="{1B4AA884-9627-4E70-A81E-2F12CED4041A}" destId="{0919E12E-368A-4B88-8D4A-16A65E483A69}" srcOrd="0" destOrd="0" presId="urn:microsoft.com/office/officeart/2005/8/layout/bProcess3"/>
    <dgm:cxn modelId="{4527B855-BE27-4647-9D00-7FFFBF7EE3C9}" type="presParOf" srcId="{CC0D76F3-E534-45FA-A96A-6CED010618E4}" destId="{8C8B5AAE-6D56-4073-8009-07579B9CC1F5}" srcOrd="6" destOrd="0" presId="urn:microsoft.com/office/officeart/2005/8/layout/bProcess3"/>
    <dgm:cxn modelId="{24DC86DA-CBEB-499C-BF3E-717D01C864A5}" type="presParOf" srcId="{CC0D76F3-E534-45FA-A96A-6CED010618E4}" destId="{D6271F61-78C2-4EEB-8631-0F71A6F26B66}" srcOrd="7" destOrd="0" presId="urn:microsoft.com/office/officeart/2005/8/layout/bProcess3"/>
    <dgm:cxn modelId="{8DCC6E75-DFE0-4639-B555-EA414076ACCB}" type="presParOf" srcId="{D6271F61-78C2-4EEB-8631-0F71A6F26B66}" destId="{2344268F-0110-4576-8BC0-EED211F8AD96}" srcOrd="0" destOrd="0" presId="urn:microsoft.com/office/officeart/2005/8/layout/bProcess3"/>
    <dgm:cxn modelId="{D8FD7F21-792A-41A1-9DB7-040AECE1F1A2}" type="presParOf" srcId="{CC0D76F3-E534-45FA-A96A-6CED010618E4}" destId="{45666E5C-152C-4B90-A638-D41A3636FA0A}" srcOrd="8" destOrd="0" presId="urn:microsoft.com/office/officeart/2005/8/layout/bProcess3"/>
    <dgm:cxn modelId="{D2F64D52-56D2-4EC9-972E-BC174558ED5F}" type="presParOf" srcId="{CC0D76F3-E534-45FA-A96A-6CED010618E4}" destId="{7314BF5C-7FB4-46EB-AE9A-82A92EA018D1}" srcOrd="9" destOrd="0" presId="urn:microsoft.com/office/officeart/2005/8/layout/bProcess3"/>
    <dgm:cxn modelId="{2B3B5783-7283-406C-9462-1976CFFBCF4B}" type="presParOf" srcId="{7314BF5C-7FB4-46EB-AE9A-82A92EA018D1}" destId="{71878930-B348-445D-9605-6350012D6887}" srcOrd="0" destOrd="0" presId="urn:microsoft.com/office/officeart/2005/8/layout/bProcess3"/>
    <dgm:cxn modelId="{9F1D1E06-4BAF-4CED-BD06-DD3DA0CE442B}" type="presParOf" srcId="{CC0D76F3-E534-45FA-A96A-6CED010618E4}" destId="{173F3104-8AE0-458B-A89F-BE153F8CAFB2}" srcOrd="10" destOrd="0" presId="urn:microsoft.com/office/officeart/2005/8/layout/bProcess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49D20B-F519-40D8-9E6A-C13E40D55836}">
      <dsp:nvSpPr>
        <dsp:cNvPr id="0" name=""/>
        <dsp:cNvSpPr/>
      </dsp:nvSpPr>
      <dsp:spPr>
        <a:xfrm>
          <a:off x="1708842" y="380476"/>
          <a:ext cx="294726" cy="91440"/>
        </a:xfrm>
        <a:custGeom>
          <a:avLst/>
          <a:gdLst/>
          <a:ahLst/>
          <a:cxnLst/>
          <a:rect l="0" t="0" r="0" b="0"/>
          <a:pathLst>
            <a:path>
              <a:moveTo>
                <a:pt x="0" y="45720"/>
              </a:moveTo>
              <a:lnTo>
                <a:pt x="294726" y="45720"/>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848072" y="424569"/>
        <a:ext cx="16266" cy="3253"/>
      </dsp:txXfrm>
    </dsp:sp>
    <dsp:sp modelId="{9C87B7B5-2BB9-483E-BE2C-A968612DE025}">
      <dsp:nvSpPr>
        <dsp:cNvPr id="0" name=""/>
        <dsp:cNvSpPr/>
      </dsp:nvSpPr>
      <dsp:spPr>
        <a:xfrm>
          <a:off x="296179" y="1857"/>
          <a:ext cx="1414462" cy="84867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User Message (Tiếng Việt)</a:t>
          </a:r>
        </a:p>
      </dsp:txBody>
      <dsp:txXfrm>
        <a:off x="296179" y="1857"/>
        <a:ext cx="1414462" cy="848677"/>
      </dsp:txXfrm>
    </dsp:sp>
    <dsp:sp modelId="{A26A361E-A4BE-4A48-8F14-A22214012C34}">
      <dsp:nvSpPr>
        <dsp:cNvPr id="0" name=""/>
        <dsp:cNvSpPr/>
      </dsp:nvSpPr>
      <dsp:spPr>
        <a:xfrm>
          <a:off x="3448631" y="380476"/>
          <a:ext cx="294726" cy="91440"/>
        </a:xfrm>
        <a:custGeom>
          <a:avLst/>
          <a:gdLst/>
          <a:ahLst/>
          <a:cxnLst/>
          <a:rect l="0" t="0" r="0" b="0"/>
          <a:pathLst>
            <a:path>
              <a:moveTo>
                <a:pt x="0" y="45720"/>
              </a:moveTo>
              <a:lnTo>
                <a:pt x="294726" y="45720"/>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587861" y="424569"/>
        <a:ext cx="16266" cy="3253"/>
      </dsp:txXfrm>
    </dsp:sp>
    <dsp:sp modelId="{90D5C326-BAA6-43C0-A7A4-5CB313B10E38}">
      <dsp:nvSpPr>
        <dsp:cNvPr id="0" name=""/>
        <dsp:cNvSpPr/>
      </dsp:nvSpPr>
      <dsp:spPr>
        <a:xfrm>
          <a:off x="2035968" y="1857"/>
          <a:ext cx="1414462" cy="84867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NLU Pipeline (Whitespace Tokenizer → Featurizer → DIETClassifier)</a:t>
          </a:r>
        </a:p>
      </dsp:txBody>
      <dsp:txXfrm>
        <a:off x="2035968" y="1857"/>
        <a:ext cx="1414462" cy="848677"/>
      </dsp:txXfrm>
    </dsp:sp>
    <dsp:sp modelId="{3905D50E-912B-4CCA-A387-EBA8A7C4F306}">
      <dsp:nvSpPr>
        <dsp:cNvPr id="0" name=""/>
        <dsp:cNvSpPr/>
      </dsp:nvSpPr>
      <dsp:spPr>
        <a:xfrm>
          <a:off x="1003411" y="848734"/>
          <a:ext cx="3479577" cy="294726"/>
        </a:xfrm>
        <a:custGeom>
          <a:avLst/>
          <a:gdLst/>
          <a:ahLst/>
          <a:cxnLst/>
          <a:rect l="0" t="0" r="0" b="0"/>
          <a:pathLst>
            <a:path>
              <a:moveTo>
                <a:pt x="3479577" y="0"/>
              </a:moveTo>
              <a:lnTo>
                <a:pt x="3479577" y="164463"/>
              </a:lnTo>
              <a:lnTo>
                <a:pt x="0" y="164463"/>
              </a:lnTo>
              <a:lnTo>
                <a:pt x="0" y="294726"/>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55831" y="994471"/>
        <a:ext cx="174737" cy="3253"/>
      </dsp:txXfrm>
    </dsp:sp>
    <dsp:sp modelId="{34830016-7FA2-4B83-ACDF-24761056B532}">
      <dsp:nvSpPr>
        <dsp:cNvPr id="0" name=""/>
        <dsp:cNvSpPr/>
      </dsp:nvSpPr>
      <dsp:spPr>
        <a:xfrm>
          <a:off x="3775757" y="1857"/>
          <a:ext cx="1414462" cy="84867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Intent Detection (ví dụ: "book_table")</a:t>
          </a:r>
        </a:p>
      </dsp:txBody>
      <dsp:txXfrm>
        <a:off x="3775757" y="1857"/>
        <a:ext cx="1414462" cy="848677"/>
      </dsp:txXfrm>
    </dsp:sp>
    <dsp:sp modelId="{9CA663E2-987D-4BDB-85A2-3B705D217D2A}">
      <dsp:nvSpPr>
        <dsp:cNvPr id="0" name=""/>
        <dsp:cNvSpPr/>
      </dsp:nvSpPr>
      <dsp:spPr>
        <a:xfrm>
          <a:off x="1708842" y="1554480"/>
          <a:ext cx="294726" cy="91440"/>
        </a:xfrm>
        <a:custGeom>
          <a:avLst/>
          <a:gdLst/>
          <a:ahLst/>
          <a:cxnLst/>
          <a:rect l="0" t="0" r="0" b="0"/>
          <a:pathLst>
            <a:path>
              <a:moveTo>
                <a:pt x="0" y="45720"/>
              </a:moveTo>
              <a:lnTo>
                <a:pt x="294726" y="45720"/>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848072" y="1598573"/>
        <a:ext cx="16266" cy="3253"/>
      </dsp:txXfrm>
    </dsp:sp>
    <dsp:sp modelId="{6582DA38-90D2-4F30-A6D8-6334C4106D43}">
      <dsp:nvSpPr>
        <dsp:cNvPr id="0" name=""/>
        <dsp:cNvSpPr/>
      </dsp:nvSpPr>
      <dsp:spPr>
        <a:xfrm>
          <a:off x="296179" y="1175861"/>
          <a:ext cx="1414462" cy="84867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Entity Extraction (ví dụ: number_of_people=4, date="hôm nay")</a:t>
          </a:r>
        </a:p>
      </dsp:txBody>
      <dsp:txXfrm>
        <a:off x="296179" y="1175861"/>
        <a:ext cx="1414462" cy="848677"/>
      </dsp:txXfrm>
    </dsp:sp>
    <dsp:sp modelId="{496CA0EE-D0B0-4BF0-B9BE-7F782FE7BAA1}">
      <dsp:nvSpPr>
        <dsp:cNvPr id="0" name=""/>
        <dsp:cNvSpPr/>
      </dsp:nvSpPr>
      <dsp:spPr>
        <a:xfrm>
          <a:off x="3448631" y="1554480"/>
          <a:ext cx="294726" cy="91440"/>
        </a:xfrm>
        <a:custGeom>
          <a:avLst/>
          <a:gdLst/>
          <a:ahLst/>
          <a:cxnLst/>
          <a:rect l="0" t="0" r="0" b="0"/>
          <a:pathLst>
            <a:path>
              <a:moveTo>
                <a:pt x="0" y="45720"/>
              </a:moveTo>
              <a:lnTo>
                <a:pt x="294726" y="45720"/>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587861" y="1598573"/>
        <a:ext cx="16266" cy="3253"/>
      </dsp:txXfrm>
    </dsp:sp>
    <dsp:sp modelId="{53B82E7A-2EDD-43CB-B661-393682FD8424}">
      <dsp:nvSpPr>
        <dsp:cNvPr id="0" name=""/>
        <dsp:cNvSpPr/>
      </dsp:nvSpPr>
      <dsp:spPr>
        <a:xfrm>
          <a:off x="2035968" y="1175861"/>
          <a:ext cx="1414462" cy="84867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Core Dialog Manager (tìm action phù hợp)</a:t>
          </a:r>
        </a:p>
      </dsp:txBody>
      <dsp:txXfrm>
        <a:off x="2035968" y="1175861"/>
        <a:ext cx="1414462" cy="848677"/>
      </dsp:txXfrm>
    </dsp:sp>
    <dsp:sp modelId="{4DBC18AA-8423-4873-AE45-762A7A5361BA}">
      <dsp:nvSpPr>
        <dsp:cNvPr id="0" name=""/>
        <dsp:cNvSpPr/>
      </dsp:nvSpPr>
      <dsp:spPr>
        <a:xfrm>
          <a:off x="1003411" y="2022738"/>
          <a:ext cx="3479577" cy="294726"/>
        </a:xfrm>
        <a:custGeom>
          <a:avLst/>
          <a:gdLst/>
          <a:ahLst/>
          <a:cxnLst/>
          <a:rect l="0" t="0" r="0" b="0"/>
          <a:pathLst>
            <a:path>
              <a:moveTo>
                <a:pt x="3479577" y="0"/>
              </a:moveTo>
              <a:lnTo>
                <a:pt x="3479577" y="164463"/>
              </a:lnTo>
              <a:lnTo>
                <a:pt x="0" y="164463"/>
              </a:lnTo>
              <a:lnTo>
                <a:pt x="0" y="294726"/>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55831" y="2168475"/>
        <a:ext cx="174737" cy="3253"/>
      </dsp:txXfrm>
    </dsp:sp>
    <dsp:sp modelId="{04230756-B486-49B8-ABDF-9EFDA5270A45}">
      <dsp:nvSpPr>
        <dsp:cNvPr id="0" name=""/>
        <dsp:cNvSpPr/>
      </dsp:nvSpPr>
      <dsp:spPr>
        <a:xfrm>
          <a:off x="3775757" y="1175861"/>
          <a:ext cx="1414462" cy="84867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Execute Action (gọi API, lưu dữ liệu)</a:t>
          </a:r>
        </a:p>
      </dsp:txBody>
      <dsp:txXfrm>
        <a:off x="3775757" y="1175861"/>
        <a:ext cx="1414462" cy="848677"/>
      </dsp:txXfrm>
    </dsp:sp>
    <dsp:sp modelId="{B1CB62E2-499D-4239-A5DB-DF03126FE8E0}">
      <dsp:nvSpPr>
        <dsp:cNvPr id="0" name=""/>
        <dsp:cNvSpPr/>
      </dsp:nvSpPr>
      <dsp:spPr>
        <a:xfrm>
          <a:off x="1708842" y="2728483"/>
          <a:ext cx="294726" cy="91440"/>
        </a:xfrm>
        <a:custGeom>
          <a:avLst/>
          <a:gdLst/>
          <a:ahLst/>
          <a:cxnLst/>
          <a:rect l="0" t="0" r="0" b="0"/>
          <a:pathLst>
            <a:path>
              <a:moveTo>
                <a:pt x="0" y="45720"/>
              </a:moveTo>
              <a:lnTo>
                <a:pt x="294726" y="45720"/>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848072" y="2772577"/>
        <a:ext cx="16266" cy="3253"/>
      </dsp:txXfrm>
    </dsp:sp>
    <dsp:sp modelId="{AE77836C-F4C4-4A09-A9EE-1EF636C6EAAC}">
      <dsp:nvSpPr>
        <dsp:cNvPr id="0" name=""/>
        <dsp:cNvSpPr/>
      </dsp:nvSpPr>
      <dsp:spPr>
        <a:xfrm>
          <a:off x="296179" y="2349865"/>
          <a:ext cx="1414462" cy="84867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Generate Response (tạo câu trả lời)</a:t>
          </a:r>
        </a:p>
      </dsp:txBody>
      <dsp:txXfrm>
        <a:off x="296179" y="2349865"/>
        <a:ext cx="1414462" cy="848677"/>
      </dsp:txXfrm>
    </dsp:sp>
    <dsp:sp modelId="{4A14E305-D59F-4D08-AF86-FE3998EB1912}">
      <dsp:nvSpPr>
        <dsp:cNvPr id="0" name=""/>
        <dsp:cNvSpPr/>
      </dsp:nvSpPr>
      <dsp:spPr>
        <a:xfrm>
          <a:off x="2035968" y="2349865"/>
          <a:ext cx="1414462" cy="84867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Send Message Back to User</a:t>
          </a:r>
        </a:p>
      </dsp:txBody>
      <dsp:txXfrm>
        <a:off x="2035968" y="2349865"/>
        <a:ext cx="1414462" cy="84867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56E318-8E0F-487A-83DE-A251E61E6561}">
      <dsp:nvSpPr>
        <dsp:cNvPr id="0" name=""/>
        <dsp:cNvSpPr/>
      </dsp:nvSpPr>
      <dsp:spPr>
        <a:xfrm>
          <a:off x="1585639" y="897438"/>
          <a:ext cx="333543" cy="91440"/>
        </a:xfrm>
        <a:custGeom>
          <a:avLst/>
          <a:gdLst/>
          <a:ahLst/>
          <a:cxnLst/>
          <a:rect l="0" t="0" r="0" b="0"/>
          <a:pathLst>
            <a:path>
              <a:moveTo>
                <a:pt x="0" y="45720"/>
              </a:moveTo>
              <a:lnTo>
                <a:pt x="333543" y="45720"/>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743307" y="941337"/>
        <a:ext cx="18207" cy="3641"/>
      </dsp:txXfrm>
    </dsp:sp>
    <dsp:sp modelId="{C7236AE1-CD76-4BC2-A09C-B3EE142CBEC6}">
      <dsp:nvSpPr>
        <dsp:cNvPr id="0" name=""/>
        <dsp:cNvSpPr/>
      </dsp:nvSpPr>
      <dsp:spPr>
        <a:xfrm>
          <a:off x="4205" y="468187"/>
          <a:ext cx="1583233" cy="949940"/>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Frontend (Chat Interface)</a:t>
          </a:r>
        </a:p>
      </dsp:txBody>
      <dsp:txXfrm>
        <a:off x="4205" y="468187"/>
        <a:ext cx="1583233" cy="949940"/>
      </dsp:txXfrm>
    </dsp:sp>
    <dsp:sp modelId="{F9FC4820-94A5-407B-9AD0-CEEDD6F84AB8}">
      <dsp:nvSpPr>
        <dsp:cNvPr id="0" name=""/>
        <dsp:cNvSpPr/>
      </dsp:nvSpPr>
      <dsp:spPr>
        <a:xfrm>
          <a:off x="3533016" y="897438"/>
          <a:ext cx="333543" cy="91440"/>
        </a:xfrm>
        <a:custGeom>
          <a:avLst/>
          <a:gdLst/>
          <a:ahLst/>
          <a:cxnLst/>
          <a:rect l="0" t="0" r="0" b="0"/>
          <a:pathLst>
            <a:path>
              <a:moveTo>
                <a:pt x="0" y="45720"/>
              </a:moveTo>
              <a:lnTo>
                <a:pt x="333543" y="45720"/>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690685" y="941337"/>
        <a:ext cx="18207" cy="3641"/>
      </dsp:txXfrm>
    </dsp:sp>
    <dsp:sp modelId="{731DB2AF-C77C-4B79-B67D-402B97F0FB3C}">
      <dsp:nvSpPr>
        <dsp:cNvPr id="0" name=""/>
        <dsp:cNvSpPr/>
      </dsp:nvSpPr>
      <dsp:spPr>
        <a:xfrm>
          <a:off x="1951583" y="468187"/>
          <a:ext cx="1583233" cy="949940"/>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FastAPI Webhook (/webhooks/rasa)</a:t>
          </a:r>
        </a:p>
      </dsp:txBody>
      <dsp:txXfrm>
        <a:off x="1951583" y="468187"/>
        <a:ext cx="1583233" cy="949940"/>
      </dsp:txXfrm>
    </dsp:sp>
    <dsp:sp modelId="{1B4AA884-9627-4E70-A81E-2F12CED4041A}">
      <dsp:nvSpPr>
        <dsp:cNvPr id="0" name=""/>
        <dsp:cNvSpPr/>
      </dsp:nvSpPr>
      <dsp:spPr>
        <a:xfrm>
          <a:off x="795822" y="1416328"/>
          <a:ext cx="3894754" cy="333543"/>
        </a:xfrm>
        <a:custGeom>
          <a:avLst/>
          <a:gdLst/>
          <a:ahLst/>
          <a:cxnLst/>
          <a:rect l="0" t="0" r="0" b="0"/>
          <a:pathLst>
            <a:path>
              <a:moveTo>
                <a:pt x="3894754" y="0"/>
              </a:moveTo>
              <a:lnTo>
                <a:pt x="3894754" y="183871"/>
              </a:lnTo>
              <a:lnTo>
                <a:pt x="0" y="183871"/>
              </a:lnTo>
              <a:lnTo>
                <a:pt x="0" y="333543"/>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45406" y="1581279"/>
        <a:ext cx="195587" cy="3641"/>
      </dsp:txXfrm>
    </dsp:sp>
    <dsp:sp modelId="{54C1EC59-EAA2-476D-A269-2B21005190D0}">
      <dsp:nvSpPr>
        <dsp:cNvPr id="0" name=""/>
        <dsp:cNvSpPr/>
      </dsp:nvSpPr>
      <dsp:spPr>
        <a:xfrm>
          <a:off x="3898960" y="468187"/>
          <a:ext cx="1583233" cy="949940"/>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Rasa NLU/Core</a:t>
          </a:r>
        </a:p>
      </dsp:txBody>
      <dsp:txXfrm>
        <a:off x="3898960" y="468187"/>
        <a:ext cx="1583233" cy="949940"/>
      </dsp:txXfrm>
    </dsp:sp>
    <dsp:sp modelId="{D6271F61-78C2-4EEB-8631-0F71A6F26B66}">
      <dsp:nvSpPr>
        <dsp:cNvPr id="0" name=""/>
        <dsp:cNvSpPr/>
      </dsp:nvSpPr>
      <dsp:spPr>
        <a:xfrm>
          <a:off x="1585639" y="2211521"/>
          <a:ext cx="333543" cy="91440"/>
        </a:xfrm>
        <a:custGeom>
          <a:avLst/>
          <a:gdLst/>
          <a:ahLst/>
          <a:cxnLst/>
          <a:rect l="0" t="0" r="0" b="0"/>
          <a:pathLst>
            <a:path>
              <a:moveTo>
                <a:pt x="0" y="45720"/>
              </a:moveTo>
              <a:lnTo>
                <a:pt x="333543" y="45720"/>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743307" y="2255421"/>
        <a:ext cx="18207" cy="3641"/>
      </dsp:txXfrm>
    </dsp:sp>
    <dsp:sp modelId="{8C8B5AAE-6D56-4073-8009-07579B9CC1F5}">
      <dsp:nvSpPr>
        <dsp:cNvPr id="0" name=""/>
        <dsp:cNvSpPr/>
      </dsp:nvSpPr>
      <dsp:spPr>
        <a:xfrm>
          <a:off x="4205" y="1782271"/>
          <a:ext cx="1583233" cy="949940"/>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Custom Actions → gọi FastAPI API</a:t>
          </a:r>
        </a:p>
      </dsp:txBody>
      <dsp:txXfrm>
        <a:off x="4205" y="1782271"/>
        <a:ext cx="1583233" cy="949940"/>
      </dsp:txXfrm>
    </dsp:sp>
    <dsp:sp modelId="{7314BF5C-7FB4-46EB-AE9A-82A92EA018D1}">
      <dsp:nvSpPr>
        <dsp:cNvPr id="0" name=""/>
        <dsp:cNvSpPr/>
      </dsp:nvSpPr>
      <dsp:spPr>
        <a:xfrm>
          <a:off x="3533016" y="2211521"/>
          <a:ext cx="333543" cy="91440"/>
        </a:xfrm>
        <a:custGeom>
          <a:avLst/>
          <a:gdLst/>
          <a:ahLst/>
          <a:cxnLst/>
          <a:rect l="0" t="0" r="0" b="0"/>
          <a:pathLst>
            <a:path>
              <a:moveTo>
                <a:pt x="0" y="45720"/>
              </a:moveTo>
              <a:lnTo>
                <a:pt x="333543" y="45720"/>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690685" y="2255421"/>
        <a:ext cx="18207" cy="3641"/>
      </dsp:txXfrm>
    </dsp:sp>
    <dsp:sp modelId="{45666E5C-152C-4B90-A638-D41A3636FA0A}">
      <dsp:nvSpPr>
        <dsp:cNvPr id="0" name=""/>
        <dsp:cNvSpPr/>
      </dsp:nvSpPr>
      <dsp:spPr>
        <a:xfrm>
          <a:off x="1951583" y="1782271"/>
          <a:ext cx="1583233" cy="949940"/>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Database Operations</a:t>
          </a:r>
        </a:p>
      </dsp:txBody>
      <dsp:txXfrm>
        <a:off x="1951583" y="1782271"/>
        <a:ext cx="1583233" cy="949940"/>
      </dsp:txXfrm>
    </dsp:sp>
    <dsp:sp modelId="{173F3104-8AE0-458B-A89F-BE153F8CAFB2}">
      <dsp:nvSpPr>
        <dsp:cNvPr id="0" name=""/>
        <dsp:cNvSpPr/>
      </dsp:nvSpPr>
      <dsp:spPr>
        <a:xfrm>
          <a:off x="3898960" y="1782271"/>
          <a:ext cx="1583233" cy="949940"/>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Response về Client</a:t>
          </a:r>
        </a:p>
      </dsp:txBody>
      <dsp:txXfrm>
        <a:off x="3898960" y="1782271"/>
        <a:ext cx="1583233" cy="949940"/>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IViettech</b:Tag>
    <b:SourceType>InternetSite</b:SourceType>
    <b:Guid>{925BEC01-6085-41C6-849C-1C56A018409A}</b:Guid>
    <b:URL>https://iviettech.vn/blog/543-ban-ve-use-case-use-case-diagram.html</b:URL>
    <b:Title>IViettech</b:Title>
    <b:Year>2014</b:Year>
    <b:Month>06</b:Month>
    <b:Day>29</b:Day>
    <b:YearAccessed>2020</b:YearAccessed>
    <b:MonthAccessed>11</b:MonthAccessed>
    <b:DayAccessed>02</b:DayAccessed>
    <b:ProductionCompany>BẢN VẼ USE CASE (USE CASE DIAGRAM)</b:ProductionCompany>
    <b:RefOrder>1</b:RefOrder>
  </b:Source>
  <b:Source>
    <b:Tag>iViettechUC</b:Tag>
    <b:SourceType>InternetSite</b:SourceType>
    <b:Guid>{92CB0C92-A394-4129-8014-8C10F6AEA4C5}</b:Guid>
    <b:Title>iViettech</b:Title>
    <b:ProductionCompany>CASE STUDY: THỰC HÀNH XÂY DỰNG BẢN VẼ USE CASE</b:ProductionCompany>
    <b:Year>2014</b:Year>
    <b:Month>06</b:Month>
    <b:Day>28</b:Day>
    <b:YearAccessed>2020</b:YearAccessed>
    <b:MonthAccessed>11</b:MonthAccessed>
    <b:DayAccessed>02</b:DayAccessed>
    <b:URL>https://iviettech.vn/blog/672-case-study-thuc-hanh-xay-dung-ban-ve-use-case.html</b:URL>
    <b:RefOrder>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73151C-9D36-4826-B6BE-700DCF6A3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Template>
  <TotalTime>1164</TotalTime>
  <Pages>56</Pages>
  <Words>8886</Words>
  <Characters>50653</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Lucius Nguyen</cp:lastModifiedBy>
  <cp:revision>346</cp:revision>
  <cp:lastPrinted>2022-05-01T03:38:00Z</cp:lastPrinted>
  <dcterms:created xsi:type="dcterms:W3CDTF">2025-08-03T04:42:00Z</dcterms:created>
  <dcterms:modified xsi:type="dcterms:W3CDTF">2025-11-07T19:22:00Z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